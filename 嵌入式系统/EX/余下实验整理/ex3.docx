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60089" w14:textId="77777777" w:rsidR="0091623B" w:rsidRDefault="00A8646C">
      <w:pPr>
        <w:jc w:val="left"/>
        <w:rPr>
          <w:rFonts w:ascii="SimSun" w:eastAsia="SimSun" w:hAnsi="SimSun" w:cs="SimSun"/>
          <w:sz w:val="28"/>
          <w:szCs w:val="28"/>
          <w:u w:val="single"/>
        </w:rPr>
      </w:pPr>
      <w:r>
        <w:rPr>
          <w:rFonts w:ascii="SimSun" w:eastAsia="SimSun" w:hAnsi="SimSun" w:cs="SimSun" w:hint="eastAsia"/>
          <w:sz w:val="28"/>
          <w:szCs w:val="28"/>
        </w:rPr>
        <w:t>专业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 计算机科学与技术 </w:t>
      </w:r>
      <w:r>
        <w:rPr>
          <w:rFonts w:ascii="SimSun" w:eastAsia="SimSun" w:hAnsi="SimSun" w:cs="SimSun" w:hint="eastAsia"/>
          <w:sz w:val="28"/>
          <w:szCs w:val="28"/>
        </w:rPr>
        <w:t xml:space="preserve">   班级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 计科202</w:t>
      </w:r>
      <w:r w:rsidR="00EA2042">
        <w:rPr>
          <w:rFonts w:ascii="SimSun" w:eastAsia="SimSun" w:hAnsi="SimSun" w:cs="SimSun"/>
          <w:sz w:val="28"/>
          <w:szCs w:val="28"/>
          <w:u w:val="single"/>
        </w:rPr>
        <w:t>15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班 </w:t>
      </w:r>
      <w:r>
        <w:rPr>
          <w:rFonts w:ascii="SimSun" w:eastAsia="SimSun" w:hAnsi="SimSun" w:cs="SimSun" w:hint="eastAsia"/>
          <w:sz w:val="28"/>
          <w:szCs w:val="28"/>
        </w:rPr>
        <w:t xml:space="preserve">   成绩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         </w:t>
      </w:r>
      <w:r>
        <w:rPr>
          <w:rFonts w:ascii="SimSun" w:eastAsia="SimSun" w:hAnsi="SimSun" w:cs="SimSun" w:hint="eastAsia"/>
          <w:sz w:val="28"/>
          <w:szCs w:val="28"/>
        </w:rPr>
        <w:t xml:space="preserve"> </w:t>
      </w:r>
    </w:p>
    <w:p w14:paraId="6F0F65BA" w14:textId="77777777" w:rsidR="0091623B" w:rsidRDefault="00A8646C">
      <w:pPr>
        <w:jc w:val="lef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 w:hint="eastAsia"/>
          <w:sz w:val="28"/>
          <w:szCs w:val="28"/>
        </w:rPr>
        <w:t>学号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   202</w:t>
      </w:r>
      <w:r w:rsidR="00E14056">
        <w:rPr>
          <w:rFonts w:ascii="SimSun" w:eastAsia="SimSun" w:hAnsi="SimSun" w:cs="SimSun"/>
          <w:sz w:val="28"/>
          <w:szCs w:val="28"/>
          <w:u w:val="single"/>
        </w:rPr>
        <w:t>1</w:t>
      </w:r>
      <w:r>
        <w:rPr>
          <w:rFonts w:ascii="SimSun" w:eastAsia="SimSun" w:hAnsi="SimSun" w:cs="SimSun" w:hint="eastAsia"/>
          <w:sz w:val="28"/>
          <w:szCs w:val="28"/>
          <w:u w:val="single"/>
        </w:rPr>
        <w:t>10</w:t>
      </w:r>
      <w:r w:rsidR="00E14056">
        <w:rPr>
          <w:rFonts w:ascii="SimSun" w:eastAsia="SimSun" w:hAnsi="SimSun" w:cs="SimSun"/>
          <w:sz w:val="28"/>
          <w:szCs w:val="28"/>
          <w:u w:val="single"/>
        </w:rPr>
        <w:t>1</w:t>
      </w:r>
      <w:r>
        <w:rPr>
          <w:rFonts w:ascii="SimSun" w:eastAsia="SimSun" w:hAnsi="SimSun" w:cs="SimSun" w:hint="eastAsia"/>
          <w:sz w:val="28"/>
          <w:szCs w:val="28"/>
          <w:u w:val="single"/>
        </w:rPr>
        <w:t>83</w:t>
      </w:r>
      <w:r w:rsidR="00E14056">
        <w:rPr>
          <w:rFonts w:ascii="SimSun" w:eastAsia="SimSun" w:hAnsi="SimSun" w:cs="SimSun"/>
          <w:sz w:val="28"/>
          <w:szCs w:val="28"/>
          <w:u w:val="single"/>
        </w:rPr>
        <w:t>41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    </w:t>
      </w:r>
      <w:r>
        <w:rPr>
          <w:rFonts w:ascii="SimSun" w:eastAsia="SimSun" w:hAnsi="SimSun" w:cs="SimSun" w:hint="eastAsia"/>
          <w:sz w:val="28"/>
          <w:szCs w:val="28"/>
        </w:rPr>
        <w:t xml:space="preserve">   姓名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    </w:t>
      </w:r>
      <w:r w:rsidR="00E14056">
        <w:rPr>
          <w:rFonts w:ascii="SimSun" w:eastAsia="SimSun" w:hAnsi="SimSun" w:cs="SimSun" w:hint="eastAsia"/>
          <w:sz w:val="28"/>
          <w:szCs w:val="28"/>
          <w:u w:val="single"/>
        </w:rPr>
        <w:t>卢瑶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    </w:t>
      </w:r>
      <w:r>
        <w:rPr>
          <w:rFonts w:ascii="SimSun" w:eastAsia="SimSun" w:hAnsi="SimSun" w:cs="SimSun" w:hint="eastAsia"/>
          <w:sz w:val="28"/>
          <w:szCs w:val="28"/>
        </w:rPr>
        <w:t xml:space="preserve">    </w:t>
      </w:r>
    </w:p>
    <w:p w14:paraId="3CBE883B" w14:textId="77777777" w:rsidR="0091623B" w:rsidRDefault="0091623B">
      <w:pPr>
        <w:jc w:val="center"/>
        <w:rPr>
          <w:rFonts w:ascii="SimSun" w:eastAsia="SimSun" w:hAnsi="SimSun" w:cs="SimSun"/>
          <w:sz w:val="32"/>
          <w:szCs w:val="32"/>
        </w:rPr>
      </w:pPr>
    </w:p>
    <w:p w14:paraId="747D1C6B" w14:textId="77777777" w:rsidR="0091623B" w:rsidRDefault="00A8646C">
      <w:pPr>
        <w:jc w:val="center"/>
        <w:rPr>
          <w:rFonts w:ascii="SimSun" w:eastAsia="SimSun" w:hAnsi="SimSun" w:cs="SimSun"/>
          <w:sz w:val="32"/>
          <w:szCs w:val="32"/>
        </w:rPr>
      </w:pPr>
      <w:r>
        <w:rPr>
          <w:rFonts w:ascii="SimSun" w:eastAsia="SimSun" w:hAnsi="SimSun" w:cs="SimSun" w:hint="eastAsia"/>
          <w:sz w:val="32"/>
          <w:szCs w:val="32"/>
        </w:rPr>
        <w:t>实验三 ARM 汇编指令实验（二）</w:t>
      </w:r>
    </w:p>
    <w:p w14:paraId="7EB81EAB" w14:textId="77777777" w:rsidR="0091623B" w:rsidRDefault="00A8646C">
      <w:pPr>
        <w:pStyle w:val="a6"/>
        <w:numPr>
          <w:ilvl w:val="0"/>
          <w:numId w:val="1"/>
        </w:numPr>
        <w:ind w:firstLineChars="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实验目的</w:t>
      </w:r>
    </w:p>
    <w:p w14:paraId="787D723D" w14:textId="77777777" w:rsidR="0091623B" w:rsidRDefault="00A8646C">
      <w:pPr>
        <w:pStyle w:val="a6"/>
        <w:spacing w:line="288" w:lineRule="auto"/>
        <w:ind w:firstLine="571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 xml:space="preserve">1． 掌握 ARM 数据处理指令的用法 </w:t>
      </w:r>
    </w:p>
    <w:p w14:paraId="01C7504B" w14:textId="3F9D7379" w:rsidR="0091623B" w:rsidRPr="00145C23" w:rsidRDefault="00A8646C" w:rsidP="00145C23">
      <w:pPr>
        <w:pStyle w:val="a6"/>
        <w:spacing w:line="288" w:lineRule="auto"/>
        <w:ind w:firstLine="571"/>
        <w:rPr>
          <w:rFonts w:ascii="楷体" w:eastAsia="楷体" w:hAnsi="楷体" w:hint="eastAsia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2． 了解 ARM 汇编指令灵活的第二操作数，编写简单的汇编程序</w:t>
      </w:r>
    </w:p>
    <w:p w14:paraId="566006B7" w14:textId="77777777" w:rsidR="0091623B" w:rsidRDefault="00A8646C">
      <w:pPr>
        <w:pStyle w:val="a6"/>
        <w:numPr>
          <w:ilvl w:val="0"/>
          <w:numId w:val="1"/>
        </w:numPr>
        <w:ind w:firstLineChars="0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实验环境</w:t>
      </w:r>
    </w:p>
    <w:p w14:paraId="3CEE8089" w14:textId="77777777" w:rsidR="0091623B" w:rsidRDefault="00A8646C">
      <w:pPr>
        <w:pStyle w:val="a6"/>
        <w:ind w:firstLine="560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硬件：PC 机 Pentium100 以上。</w:t>
      </w:r>
    </w:p>
    <w:p w14:paraId="24C5E163" w14:textId="77777777" w:rsidR="0091623B" w:rsidRDefault="00A8646C">
      <w:pPr>
        <w:pStyle w:val="a6"/>
        <w:ind w:firstLine="560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软件：PC 机 Windows 操作系统、ARM ASD 1.2 集成开发环境、AXD</w:t>
      </w:r>
    </w:p>
    <w:p w14:paraId="56644FBB" w14:textId="77777777" w:rsidR="0091623B" w:rsidRDefault="00A8646C">
      <w:pPr>
        <w:pStyle w:val="a6"/>
        <w:numPr>
          <w:ilvl w:val="0"/>
          <w:numId w:val="1"/>
        </w:numPr>
        <w:ind w:firstLineChars="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 w:hint="eastAsia"/>
          <w:b/>
          <w:bCs/>
          <w:color w:val="000000"/>
          <w:sz w:val="28"/>
          <w:szCs w:val="28"/>
        </w:rPr>
        <w:t>实验内容</w:t>
      </w:r>
    </w:p>
    <w:p w14:paraId="61539EAF" w14:textId="77777777" w:rsidR="0091623B" w:rsidRDefault="00A8646C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t>具体内容：</w:t>
      </w:r>
    </w:p>
    <w:p w14:paraId="5FFB9309" w14:textId="77777777" w:rsidR="0091623B" w:rsidRDefault="00A8646C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>1． 用 MOV 和 MVN 指令访问 ARM 通用寄存器</w:t>
      </w:r>
    </w:p>
    <w:p w14:paraId="5144BCF3" w14:textId="77777777" w:rsidR="0091623B" w:rsidRDefault="00A8646C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>2． 使用 ADD、SUB、AND、ORR、CMP 和 TST 指令完成数据的加减运算及逻辑运算。</w:t>
      </w:r>
    </w:p>
    <w:p w14:paraId="551199B5" w14:textId="77777777" w:rsidR="0091623B" w:rsidRDefault="00A8646C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>3． 用 ADS1.2 软件仿真，单步、全速运行程序，设置断点，打开寄存器窗口（</w:t>
      </w:r>
      <w:proofErr w:type="spellStart"/>
      <w:r>
        <w:rPr>
          <w:rFonts w:ascii="楷体" w:eastAsia="楷体" w:hAnsi="楷体"/>
          <w:color w:val="000000"/>
          <w:sz w:val="28"/>
          <w:szCs w:val="28"/>
        </w:rPr>
        <w:t>ProcessorRegister</w:t>
      </w:r>
      <w:proofErr w:type="spellEnd"/>
      <w:r>
        <w:rPr>
          <w:rFonts w:ascii="楷体" w:eastAsia="楷体" w:hAnsi="楷体"/>
          <w:color w:val="000000"/>
          <w:sz w:val="28"/>
          <w:szCs w:val="28"/>
        </w:rPr>
        <w:t>）监视运算值，打开存储器观察窗口（Memory）监视 0x40003100 地址处的值。</w:t>
      </w:r>
    </w:p>
    <w:p w14:paraId="1F429005" w14:textId="77777777" w:rsidR="0091623B" w:rsidRDefault="00A8646C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t>实验步骤：</w:t>
      </w:r>
    </w:p>
    <w:p w14:paraId="579BCC6F" w14:textId="77777777" w:rsidR="0091623B" w:rsidRDefault="00A8646C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>1． 启动 ADS1.2，使用 ARM Executable Image 工程模板建立</w:t>
      </w:r>
      <w:r>
        <w:rPr>
          <w:rFonts w:ascii="楷体" w:eastAsia="楷体" w:hAnsi="楷体"/>
          <w:color w:val="000000"/>
          <w:sz w:val="28"/>
          <w:szCs w:val="28"/>
        </w:rPr>
        <w:lastRenderedPageBreak/>
        <w:t>一个工程。如 SY3</w:t>
      </w:r>
    </w:p>
    <w:p w14:paraId="0EFE9625" w14:textId="77777777" w:rsidR="0091623B" w:rsidRDefault="00A8646C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>2． 建立汇编源文件 Test3.s，然后加入工程中。</w:t>
      </w:r>
    </w:p>
    <w:p w14:paraId="57D2B86C" w14:textId="77777777" w:rsidR="0091623B" w:rsidRDefault="00A8646C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 xml:space="preserve">3． 编译、连接工程，选择 </w:t>
      </w:r>
      <w:proofErr w:type="spellStart"/>
      <w:r>
        <w:rPr>
          <w:rFonts w:ascii="楷体" w:eastAsia="楷体" w:hAnsi="楷体"/>
          <w:color w:val="000000"/>
          <w:sz w:val="28"/>
          <w:szCs w:val="28"/>
        </w:rPr>
        <w:t>Project</w:t>
      </w:r>
      <w:r>
        <w:rPr>
          <w:rFonts w:ascii="楷体" w:eastAsia="楷体" w:hAnsi="楷体"/>
          <w:color w:val="000000"/>
          <w:sz w:val="28"/>
          <w:szCs w:val="28"/>
        </w:rPr>
        <w:t>Debug</w:t>
      </w:r>
      <w:proofErr w:type="spellEnd"/>
      <w:r>
        <w:rPr>
          <w:rFonts w:ascii="楷体" w:eastAsia="楷体" w:hAnsi="楷体"/>
          <w:color w:val="000000"/>
          <w:sz w:val="28"/>
          <w:szCs w:val="28"/>
        </w:rPr>
        <w:t xml:space="preserve"> ,启动 AXD 软件仿真调试。</w:t>
      </w:r>
    </w:p>
    <w:p w14:paraId="49F9DCCD" w14:textId="77777777" w:rsidR="0091623B" w:rsidRDefault="00A8646C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>4． 打开寄存器窗口，监视寄存器的值。</w:t>
      </w:r>
    </w:p>
    <w:p w14:paraId="11988EF3" w14:textId="77777777" w:rsidR="0091623B" w:rsidRDefault="00A8646C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>5． 可以单步运行程序，可以设置、取消断点，或者全速运行，停止运行，调试时观察寄存器的值，并记录在表中</w:t>
      </w:r>
      <w:r>
        <w:rPr>
          <w:rFonts w:ascii="楷体" w:eastAsia="楷体" w:hAnsi="楷体" w:hint="eastAsia"/>
          <w:color w:val="000000"/>
          <w:sz w:val="28"/>
          <w:szCs w:val="28"/>
        </w:rPr>
        <w:t>。</w:t>
      </w:r>
    </w:p>
    <w:p w14:paraId="24B0B807" w14:textId="77777777" w:rsidR="0091623B" w:rsidRDefault="00A8646C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t>代码主要运用各个指令对数据进行计算，下图为加有注释的代码图。</w:t>
      </w:r>
    </w:p>
    <w:p w14:paraId="41F92585" w14:textId="77777777" w:rsidR="005B644A" w:rsidRPr="005B644A" w:rsidRDefault="005B644A" w:rsidP="005B644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B644A">
        <w:rPr>
          <w:rFonts w:ascii="Consolas" w:eastAsia="SimSun" w:hAnsi="Consolas" w:cs="Consolas"/>
          <w:color w:val="986801"/>
          <w:kern w:val="0"/>
          <w:szCs w:val="21"/>
        </w:rPr>
        <w:t>X</w:t>
      </w: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50A14F"/>
          <w:kern w:val="0"/>
          <w:szCs w:val="21"/>
        </w:rPr>
        <w:t>EQU 11 </w:t>
      </w:r>
    </w:p>
    <w:p w14:paraId="0E2132DD" w14:textId="77777777" w:rsidR="005B644A" w:rsidRPr="005B644A" w:rsidRDefault="005B644A" w:rsidP="005B644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B644A">
        <w:rPr>
          <w:rFonts w:ascii="Consolas" w:eastAsia="SimSun" w:hAnsi="Consolas" w:cs="Consolas"/>
          <w:color w:val="986801"/>
          <w:kern w:val="0"/>
          <w:szCs w:val="21"/>
        </w:rPr>
        <w:t>Y</w:t>
      </w: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50A14F"/>
          <w:kern w:val="0"/>
          <w:szCs w:val="21"/>
        </w:rPr>
        <w:t>EQU 8 </w:t>
      </w:r>
    </w:p>
    <w:p w14:paraId="2AA91011" w14:textId="77777777" w:rsidR="005B644A" w:rsidRPr="005B644A" w:rsidRDefault="005B644A" w:rsidP="005B644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B644A">
        <w:rPr>
          <w:rFonts w:ascii="Consolas" w:eastAsia="SimSun" w:hAnsi="Consolas" w:cs="Consolas"/>
          <w:color w:val="986801"/>
          <w:kern w:val="0"/>
          <w:szCs w:val="21"/>
        </w:rPr>
        <w:t>BIT23</w:t>
      </w: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50A14F"/>
          <w:kern w:val="0"/>
          <w:szCs w:val="21"/>
        </w:rPr>
        <w:t>EQU (1&lt;&lt;23)</w:t>
      </w:r>
    </w:p>
    <w:p w14:paraId="32DA3677" w14:textId="77777777" w:rsidR="005B644A" w:rsidRPr="005B644A" w:rsidRDefault="005B644A" w:rsidP="005B644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986801"/>
          <w:kern w:val="0"/>
          <w:szCs w:val="21"/>
        </w:rPr>
        <w:t>AREA</w:t>
      </w: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50A14F"/>
          <w:kern w:val="0"/>
          <w:szCs w:val="21"/>
        </w:rPr>
        <w:t>test</w:t>
      </w:r>
      <w:proofErr w:type="gramStart"/>
      <w:r w:rsidRPr="005B644A">
        <w:rPr>
          <w:rFonts w:ascii="Consolas" w:eastAsia="SimSun" w:hAnsi="Consolas" w:cs="Consolas"/>
          <w:color w:val="50A14F"/>
          <w:kern w:val="0"/>
          <w:szCs w:val="21"/>
        </w:rPr>
        <w:t>2,CODE</w:t>
      </w:r>
      <w:proofErr w:type="gramEnd"/>
      <w:r w:rsidRPr="005B644A">
        <w:rPr>
          <w:rFonts w:ascii="Consolas" w:eastAsia="SimSun" w:hAnsi="Consolas" w:cs="Consolas"/>
          <w:color w:val="50A14F"/>
          <w:kern w:val="0"/>
          <w:szCs w:val="21"/>
        </w:rPr>
        <w:t>,READONLY</w:t>
      </w:r>
    </w:p>
    <w:p w14:paraId="78684859" w14:textId="77777777" w:rsidR="005B644A" w:rsidRPr="005B644A" w:rsidRDefault="005B644A" w:rsidP="005B644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986801"/>
          <w:kern w:val="0"/>
          <w:szCs w:val="21"/>
        </w:rPr>
        <w:t>ENTRY</w:t>
      </w:r>
    </w:p>
    <w:p w14:paraId="53AC655C" w14:textId="77777777" w:rsidR="005B644A" w:rsidRPr="005B644A" w:rsidRDefault="005B644A" w:rsidP="005B644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986801"/>
          <w:kern w:val="0"/>
          <w:szCs w:val="21"/>
        </w:rPr>
        <w:t>CODE32</w:t>
      </w:r>
    </w:p>
    <w:p w14:paraId="17B94AF9" w14:textId="77777777" w:rsidR="005B644A" w:rsidRPr="005B644A" w:rsidRDefault="005B644A" w:rsidP="005B644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B644A">
        <w:rPr>
          <w:rFonts w:ascii="Consolas" w:eastAsia="SimSun" w:hAnsi="Consolas" w:cs="Consolas"/>
          <w:color w:val="986801"/>
          <w:kern w:val="0"/>
          <w:szCs w:val="21"/>
        </w:rPr>
        <w:t>START</w:t>
      </w:r>
    </w:p>
    <w:p w14:paraId="3A7DF00C" w14:textId="77777777" w:rsidR="005B644A" w:rsidRPr="005B644A" w:rsidRDefault="005B644A" w:rsidP="005B644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986801"/>
          <w:kern w:val="0"/>
          <w:szCs w:val="21"/>
        </w:rPr>
        <w:t>MOV</w:t>
      </w: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50A14F"/>
          <w:kern w:val="0"/>
          <w:szCs w:val="21"/>
        </w:rPr>
        <w:t>R0, #X</w:t>
      </w:r>
    </w:p>
    <w:p w14:paraId="0C6EE20A" w14:textId="77777777" w:rsidR="005B644A" w:rsidRPr="005B644A" w:rsidRDefault="005B644A" w:rsidP="005B644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986801"/>
          <w:kern w:val="0"/>
          <w:szCs w:val="21"/>
        </w:rPr>
        <w:t>MOV</w:t>
      </w: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50A14F"/>
          <w:kern w:val="0"/>
          <w:szCs w:val="21"/>
        </w:rPr>
        <w:t>R1, #Y</w:t>
      </w:r>
    </w:p>
    <w:p w14:paraId="14E25FC5" w14:textId="77777777" w:rsidR="005B644A" w:rsidRPr="005B644A" w:rsidRDefault="005B644A" w:rsidP="005B644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986801"/>
          <w:kern w:val="0"/>
          <w:szCs w:val="21"/>
        </w:rPr>
        <w:t>ADD</w:t>
      </w: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50A14F"/>
          <w:kern w:val="0"/>
          <w:szCs w:val="21"/>
        </w:rPr>
        <w:t>R3, R0, R1</w:t>
      </w:r>
    </w:p>
    <w:p w14:paraId="4B80BCA4" w14:textId="77777777" w:rsidR="005B644A" w:rsidRPr="005B644A" w:rsidRDefault="005B644A" w:rsidP="005B644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986801"/>
          <w:kern w:val="0"/>
          <w:szCs w:val="21"/>
        </w:rPr>
        <w:t>MOV</w:t>
      </w: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50A14F"/>
          <w:kern w:val="0"/>
          <w:szCs w:val="21"/>
        </w:rPr>
        <w:t>R8, R3</w:t>
      </w:r>
    </w:p>
    <w:p w14:paraId="24D1C2A3" w14:textId="77777777" w:rsidR="005B644A" w:rsidRPr="005B644A" w:rsidRDefault="005B644A" w:rsidP="005B644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</w:p>
    <w:p w14:paraId="1E249FA3" w14:textId="77777777" w:rsidR="005B644A" w:rsidRPr="005B644A" w:rsidRDefault="005B644A" w:rsidP="005B644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986801"/>
          <w:kern w:val="0"/>
          <w:szCs w:val="21"/>
        </w:rPr>
        <w:t>MVN</w:t>
      </w: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50A14F"/>
          <w:kern w:val="0"/>
          <w:szCs w:val="21"/>
        </w:rPr>
        <w:t>R0, #0XA0000007</w:t>
      </w:r>
    </w:p>
    <w:p w14:paraId="7E0D016F" w14:textId="77777777" w:rsidR="005B644A" w:rsidRPr="005B644A" w:rsidRDefault="005B644A" w:rsidP="005B644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986801"/>
          <w:kern w:val="0"/>
          <w:szCs w:val="21"/>
        </w:rPr>
        <w:t>SUB</w:t>
      </w: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50A14F"/>
          <w:kern w:val="0"/>
          <w:szCs w:val="21"/>
        </w:rPr>
        <w:t>R5, R0, R8, LSL #3</w:t>
      </w:r>
    </w:p>
    <w:p w14:paraId="53FCFBA1" w14:textId="77777777" w:rsidR="005B644A" w:rsidRPr="005B644A" w:rsidRDefault="005B644A" w:rsidP="005B644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</w:p>
    <w:p w14:paraId="2B4E3684" w14:textId="77777777" w:rsidR="005B644A" w:rsidRPr="005B644A" w:rsidRDefault="005B644A" w:rsidP="005B644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986801"/>
          <w:kern w:val="0"/>
          <w:szCs w:val="21"/>
        </w:rPr>
        <w:t>MOV</w:t>
      </w: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50A14F"/>
          <w:kern w:val="0"/>
          <w:szCs w:val="21"/>
        </w:rPr>
        <w:t>R0, #Y ;</w:t>
      </w:r>
      <w:r w:rsidRPr="005B644A">
        <w:rPr>
          <w:rFonts w:ascii="Consolas" w:eastAsia="SimSun" w:hAnsi="Consolas" w:cs="Consolas"/>
          <w:color w:val="50A14F"/>
          <w:kern w:val="0"/>
          <w:szCs w:val="21"/>
        </w:rPr>
        <w:t>取反之后再放入</w:t>
      </w:r>
      <w:r w:rsidRPr="005B644A">
        <w:rPr>
          <w:rFonts w:ascii="Consolas" w:eastAsia="SimSun" w:hAnsi="Consolas" w:cs="Consolas"/>
          <w:color w:val="50A14F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50A14F"/>
          <w:kern w:val="0"/>
          <w:szCs w:val="21"/>
        </w:rPr>
        <w:t>寄存器之中</w:t>
      </w:r>
    </w:p>
    <w:p w14:paraId="728E366C" w14:textId="77777777" w:rsidR="005B644A" w:rsidRPr="005B644A" w:rsidRDefault="005B644A" w:rsidP="005B644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986801"/>
          <w:kern w:val="0"/>
          <w:szCs w:val="21"/>
        </w:rPr>
        <w:t>ADD</w:t>
      </w: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50A14F"/>
          <w:kern w:val="0"/>
          <w:szCs w:val="21"/>
        </w:rPr>
        <w:t>R0, R0, R0, LSL#2</w:t>
      </w:r>
    </w:p>
    <w:p w14:paraId="54CAD095" w14:textId="77777777" w:rsidR="005B644A" w:rsidRPr="005B644A" w:rsidRDefault="005B644A" w:rsidP="005B644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986801"/>
          <w:kern w:val="0"/>
          <w:szCs w:val="21"/>
        </w:rPr>
        <w:t>MOV</w:t>
      </w: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50A14F"/>
          <w:kern w:val="0"/>
          <w:szCs w:val="21"/>
        </w:rPr>
        <w:t>R0, R0, LSR #1</w:t>
      </w:r>
    </w:p>
    <w:p w14:paraId="03B0CE02" w14:textId="77777777" w:rsidR="005B644A" w:rsidRPr="005B644A" w:rsidRDefault="005B644A" w:rsidP="005B644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986801"/>
          <w:kern w:val="0"/>
          <w:szCs w:val="21"/>
        </w:rPr>
        <w:t>MOV</w:t>
      </w: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50A14F"/>
          <w:kern w:val="0"/>
          <w:szCs w:val="21"/>
        </w:rPr>
        <w:t>R1, #X</w:t>
      </w:r>
    </w:p>
    <w:p w14:paraId="30DBC917" w14:textId="77777777" w:rsidR="005B644A" w:rsidRPr="005B644A" w:rsidRDefault="005B644A" w:rsidP="005B644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986801"/>
          <w:kern w:val="0"/>
          <w:szCs w:val="21"/>
        </w:rPr>
        <w:t>MOV</w:t>
      </w: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50A14F"/>
          <w:kern w:val="0"/>
          <w:szCs w:val="21"/>
        </w:rPr>
        <w:t>R1, R1, LSL #1</w:t>
      </w:r>
    </w:p>
    <w:p w14:paraId="7ABE5131" w14:textId="77777777" w:rsidR="005B644A" w:rsidRPr="005B644A" w:rsidRDefault="005B644A" w:rsidP="005B644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986801"/>
          <w:kern w:val="0"/>
          <w:szCs w:val="21"/>
        </w:rPr>
        <w:t>CMP</w:t>
      </w: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50A14F"/>
          <w:kern w:val="0"/>
          <w:szCs w:val="21"/>
        </w:rPr>
        <w:t>R0, R1</w:t>
      </w:r>
    </w:p>
    <w:p w14:paraId="723DBCD5" w14:textId="77777777" w:rsidR="005B644A" w:rsidRPr="005B644A" w:rsidRDefault="005B644A" w:rsidP="005B644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986801"/>
          <w:kern w:val="0"/>
          <w:szCs w:val="21"/>
        </w:rPr>
        <w:t>LDRHI</w:t>
      </w: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50A14F"/>
          <w:kern w:val="0"/>
          <w:szCs w:val="21"/>
        </w:rPr>
        <w:t>R2, =0XFFFF0000</w:t>
      </w:r>
    </w:p>
    <w:p w14:paraId="45823722" w14:textId="77777777" w:rsidR="005B644A" w:rsidRPr="005B644A" w:rsidRDefault="005B644A" w:rsidP="005B644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986801"/>
          <w:kern w:val="0"/>
          <w:szCs w:val="21"/>
        </w:rPr>
        <w:t>ANDHI</w:t>
      </w: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50A14F"/>
          <w:kern w:val="0"/>
          <w:szCs w:val="21"/>
        </w:rPr>
        <w:t>R5, R5, R2</w:t>
      </w:r>
    </w:p>
    <w:p w14:paraId="2F89E1A7" w14:textId="77777777" w:rsidR="005B644A" w:rsidRPr="005B644A" w:rsidRDefault="005B644A" w:rsidP="005B644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986801"/>
          <w:kern w:val="0"/>
          <w:szCs w:val="21"/>
        </w:rPr>
        <w:t>ORRLS</w:t>
      </w: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50A14F"/>
          <w:kern w:val="0"/>
          <w:szCs w:val="21"/>
        </w:rPr>
        <w:t>R5, R5, #0x000000FF</w:t>
      </w:r>
    </w:p>
    <w:p w14:paraId="57A29663" w14:textId="77777777" w:rsidR="005B644A" w:rsidRPr="005B644A" w:rsidRDefault="005B644A" w:rsidP="005B644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</w:p>
    <w:p w14:paraId="13704230" w14:textId="77777777" w:rsidR="005B644A" w:rsidRPr="005B644A" w:rsidRDefault="005B644A" w:rsidP="005B644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986801"/>
          <w:kern w:val="0"/>
          <w:szCs w:val="21"/>
        </w:rPr>
        <w:t>TST</w:t>
      </w: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50A14F"/>
          <w:kern w:val="0"/>
          <w:szCs w:val="21"/>
        </w:rPr>
        <w:t>R5, #BIT23 ;</w:t>
      </w:r>
      <w:r w:rsidRPr="005B644A">
        <w:rPr>
          <w:rFonts w:ascii="Consolas" w:eastAsia="SimSun" w:hAnsi="Consolas" w:cs="Consolas"/>
          <w:color w:val="50A14F"/>
          <w:kern w:val="0"/>
          <w:szCs w:val="21"/>
        </w:rPr>
        <w:t>判断</w:t>
      </w:r>
      <w:r w:rsidRPr="005B644A">
        <w:rPr>
          <w:rFonts w:ascii="Consolas" w:eastAsia="SimSun" w:hAnsi="Consolas" w:cs="Consolas"/>
          <w:color w:val="50A14F"/>
          <w:kern w:val="0"/>
          <w:szCs w:val="21"/>
        </w:rPr>
        <w:t>23</w:t>
      </w:r>
      <w:r w:rsidRPr="005B644A">
        <w:rPr>
          <w:rFonts w:ascii="Consolas" w:eastAsia="SimSun" w:hAnsi="Consolas" w:cs="Consolas"/>
          <w:color w:val="50A14F"/>
          <w:kern w:val="0"/>
          <w:szCs w:val="21"/>
        </w:rPr>
        <w:t>位是否为</w:t>
      </w:r>
      <w:r w:rsidRPr="005B644A">
        <w:rPr>
          <w:rFonts w:ascii="Consolas" w:eastAsia="SimSun" w:hAnsi="Consolas" w:cs="Consolas"/>
          <w:color w:val="50A14F"/>
          <w:kern w:val="0"/>
          <w:szCs w:val="21"/>
        </w:rPr>
        <w:t>1</w:t>
      </w:r>
    </w:p>
    <w:p w14:paraId="54A7E655" w14:textId="77777777" w:rsidR="005B644A" w:rsidRPr="005B644A" w:rsidRDefault="005B644A" w:rsidP="005B644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B644A">
        <w:rPr>
          <w:rFonts w:ascii="Consolas" w:eastAsia="SimSun" w:hAnsi="Consolas" w:cs="Consolas"/>
          <w:color w:val="5C5C5C"/>
          <w:kern w:val="0"/>
          <w:szCs w:val="21"/>
        </w:rPr>
        <w:lastRenderedPageBreak/>
        <w:t> </w:t>
      </w:r>
      <w:r w:rsidRPr="005B644A">
        <w:rPr>
          <w:rFonts w:ascii="Consolas" w:eastAsia="SimSun" w:hAnsi="Consolas" w:cs="Consolas"/>
          <w:color w:val="986801"/>
          <w:kern w:val="0"/>
          <w:szCs w:val="21"/>
        </w:rPr>
        <w:t>BICNE</w:t>
      </w: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50A14F"/>
          <w:kern w:val="0"/>
          <w:szCs w:val="21"/>
        </w:rPr>
        <w:t>R5, R5, #0x00000040 ;BIC</w:t>
      </w:r>
      <w:r w:rsidRPr="005B644A">
        <w:rPr>
          <w:rFonts w:ascii="Consolas" w:eastAsia="SimSun" w:hAnsi="Consolas" w:cs="Consolas"/>
          <w:color w:val="50A14F"/>
          <w:kern w:val="0"/>
          <w:szCs w:val="21"/>
        </w:rPr>
        <w:t>取反之后相与</w:t>
      </w:r>
    </w:p>
    <w:p w14:paraId="483C1BE0" w14:textId="77777777" w:rsidR="005B644A" w:rsidRPr="005B644A" w:rsidRDefault="005B644A" w:rsidP="005B644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986801"/>
          <w:kern w:val="0"/>
          <w:szCs w:val="21"/>
        </w:rPr>
        <w:t>B</w:t>
      </w: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50A14F"/>
          <w:kern w:val="0"/>
          <w:szCs w:val="21"/>
        </w:rPr>
        <w:t>START</w:t>
      </w:r>
    </w:p>
    <w:p w14:paraId="450647C7" w14:textId="77777777" w:rsidR="005B644A" w:rsidRPr="005B644A" w:rsidRDefault="005B644A" w:rsidP="005B644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B644A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B644A">
        <w:rPr>
          <w:rFonts w:ascii="Consolas" w:eastAsia="SimSun" w:hAnsi="Consolas" w:cs="Consolas"/>
          <w:color w:val="986801"/>
          <w:kern w:val="0"/>
          <w:szCs w:val="21"/>
        </w:rPr>
        <w:t>END</w:t>
      </w:r>
    </w:p>
    <w:p w14:paraId="1537B029" w14:textId="77777777" w:rsidR="0091623B" w:rsidRDefault="005B512C">
      <w:pPr>
        <w:pStyle w:val="a6"/>
        <w:spacing w:line="288" w:lineRule="auto"/>
        <w:ind w:firstLineChars="0" w:firstLine="0"/>
      </w:pPr>
      <w:r w:rsidRPr="005B512C">
        <w:rPr>
          <w:noProof/>
        </w:rPr>
        <w:drawing>
          <wp:inline distT="0" distB="0" distL="0" distR="0" wp14:anchorId="3871AE7C" wp14:editId="7C3FAE2C">
            <wp:extent cx="5274310" cy="32524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D736" w14:textId="77777777" w:rsidR="0091623B" w:rsidRDefault="00A8646C">
      <w:pPr>
        <w:pStyle w:val="a6"/>
        <w:spacing w:line="288" w:lineRule="auto"/>
        <w:ind w:firstLineChars="0" w:firstLine="0"/>
        <w:jc w:val="center"/>
        <w:rPr>
          <w:rFonts w:ascii="SimHei" w:eastAsia="SimHei" w:hAnsi="SimHei" w:cs="SimHei"/>
        </w:rPr>
      </w:pPr>
      <w:r>
        <w:rPr>
          <w:rFonts w:ascii="SimHei" w:eastAsia="SimHei" w:hAnsi="SimHei" w:cs="SimHei" w:hint="eastAsia"/>
        </w:rPr>
        <w:t>图1 运行结果图</w:t>
      </w:r>
    </w:p>
    <w:p w14:paraId="54E5DC93" w14:textId="77777777" w:rsidR="005B512C" w:rsidRDefault="005B512C" w:rsidP="005B512C">
      <w:pPr>
        <w:pStyle w:val="a6"/>
        <w:spacing w:line="288" w:lineRule="auto"/>
        <w:ind w:firstLineChars="0" w:firstLine="0"/>
        <w:rPr>
          <w:rFonts w:ascii="SimHei" w:eastAsia="SimHei" w:hAnsi="SimHei" w:cs="SimHei"/>
        </w:rPr>
      </w:pPr>
      <w:r w:rsidRPr="005B512C">
        <w:rPr>
          <w:rFonts w:ascii="SimHei" w:eastAsia="SimHei" w:hAnsi="SimHei" w:cs="SimHei"/>
          <w:noProof/>
        </w:rPr>
        <w:drawing>
          <wp:inline distT="0" distB="0" distL="0" distR="0" wp14:anchorId="3209DA1A" wp14:editId="3F00E48C">
            <wp:extent cx="5274310" cy="325247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1734" w14:textId="184D9709" w:rsidR="00CE1D41" w:rsidRDefault="00CE1D41" w:rsidP="00CE1D41">
      <w:pPr>
        <w:pStyle w:val="a6"/>
        <w:spacing w:line="288" w:lineRule="auto"/>
        <w:ind w:firstLineChars="0" w:firstLine="0"/>
        <w:jc w:val="center"/>
        <w:rPr>
          <w:rFonts w:ascii="SimHei" w:eastAsia="SimHei" w:hAnsi="SimHei" w:cs="SimHei"/>
        </w:rPr>
      </w:pPr>
      <w:r>
        <w:rPr>
          <w:rFonts w:ascii="SimHei" w:eastAsia="SimHei" w:hAnsi="SimHei" w:cs="SimHei" w:hint="eastAsia"/>
        </w:rPr>
        <w:t>图</w:t>
      </w:r>
      <w:r>
        <w:rPr>
          <w:rFonts w:ascii="SimHei" w:eastAsia="SimHei" w:hAnsi="SimHei" w:cs="SimHei" w:hint="eastAsia"/>
        </w:rPr>
        <w:t>2</w:t>
      </w:r>
      <w:r>
        <w:rPr>
          <w:rFonts w:ascii="SimHei" w:eastAsia="SimHei" w:hAnsi="SimHei" w:cs="SimHei" w:hint="eastAsia"/>
        </w:rPr>
        <w:t xml:space="preserve"> </w:t>
      </w:r>
      <w:r>
        <w:rPr>
          <w:rFonts w:ascii="SimHei" w:eastAsia="SimHei" w:hAnsi="SimHei" w:cs="SimHei" w:hint="eastAsia"/>
        </w:rPr>
        <w:t>运行过程图</w:t>
      </w:r>
    </w:p>
    <w:p w14:paraId="114BE8D1" w14:textId="77777777" w:rsidR="005B512C" w:rsidRDefault="005B512C" w:rsidP="005B512C">
      <w:pPr>
        <w:pStyle w:val="a6"/>
        <w:spacing w:line="288" w:lineRule="auto"/>
        <w:ind w:firstLineChars="0" w:firstLine="0"/>
        <w:rPr>
          <w:rFonts w:ascii="SimHei" w:eastAsia="SimHei" w:hAnsi="SimHei" w:cs="SimHei"/>
        </w:rPr>
      </w:pPr>
    </w:p>
    <w:p w14:paraId="282F659B" w14:textId="77777777" w:rsidR="005B512C" w:rsidRDefault="00952B78" w:rsidP="005B512C">
      <w:pPr>
        <w:pStyle w:val="a6"/>
        <w:spacing w:line="288" w:lineRule="auto"/>
        <w:ind w:firstLineChars="0" w:firstLine="0"/>
        <w:rPr>
          <w:rFonts w:ascii="SimHei" w:eastAsia="SimHei" w:hAnsi="SimHei" w:cs="SimHei"/>
        </w:rPr>
      </w:pPr>
      <w:r w:rsidRPr="00952B78">
        <w:rPr>
          <w:rFonts w:ascii="SimHei" w:eastAsia="SimHei" w:hAnsi="SimHei" w:cs="SimHei"/>
          <w:noProof/>
        </w:rPr>
        <w:lastRenderedPageBreak/>
        <w:drawing>
          <wp:inline distT="0" distB="0" distL="0" distR="0" wp14:anchorId="204CA52E" wp14:editId="376992C7">
            <wp:extent cx="5274310" cy="325247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C8EC" w14:textId="240D5858" w:rsidR="00CE1D41" w:rsidRDefault="00CE1D41" w:rsidP="00CE1D41">
      <w:pPr>
        <w:pStyle w:val="a6"/>
        <w:spacing w:line="288" w:lineRule="auto"/>
        <w:ind w:firstLineChars="0" w:firstLine="0"/>
        <w:jc w:val="center"/>
        <w:rPr>
          <w:rFonts w:ascii="SimHei" w:eastAsia="SimHei" w:hAnsi="SimHei" w:cs="SimHei"/>
        </w:rPr>
      </w:pPr>
      <w:r>
        <w:rPr>
          <w:rFonts w:ascii="SimHei" w:eastAsia="SimHei" w:hAnsi="SimHei" w:cs="SimHei" w:hint="eastAsia"/>
        </w:rPr>
        <w:t>图</w:t>
      </w:r>
      <w:r>
        <w:rPr>
          <w:rFonts w:ascii="SimHei" w:eastAsia="SimHei" w:hAnsi="SimHei" w:cs="SimHei" w:hint="eastAsia"/>
        </w:rPr>
        <w:t>3</w:t>
      </w:r>
      <w:r>
        <w:rPr>
          <w:rFonts w:ascii="SimHei" w:eastAsia="SimHei" w:hAnsi="SimHei" w:cs="SimHei" w:hint="eastAsia"/>
        </w:rPr>
        <w:t xml:space="preserve"> 运行过程图</w:t>
      </w:r>
    </w:p>
    <w:p w14:paraId="34CDF86E" w14:textId="77777777" w:rsidR="00952B78" w:rsidRDefault="00952B78" w:rsidP="005B512C">
      <w:pPr>
        <w:pStyle w:val="a6"/>
        <w:spacing w:line="288" w:lineRule="auto"/>
        <w:ind w:firstLineChars="0" w:firstLine="0"/>
        <w:rPr>
          <w:rFonts w:ascii="SimHei" w:eastAsia="SimHei" w:hAnsi="SimHei" w:cs="SimHei" w:hint="eastAsia"/>
        </w:rPr>
      </w:pPr>
    </w:p>
    <w:p w14:paraId="5CC0681B" w14:textId="77777777" w:rsidR="0091623B" w:rsidRDefault="00A8646C">
      <w:pPr>
        <w:pStyle w:val="a6"/>
        <w:spacing w:line="288" w:lineRule="auto"/>
        <w:ind w:firstLineChars="0" w:firstLine="0"/>
        <w:jc w:val="center"/>
        <w:rPr>
          <w:rFonts w:ascii="SimHei" w:eastAsia="SimHei" w:hAnsi="SimHei" w:cs="SimHei"/>
        </w:rPr>
      </w:pPr>
      <w:r>
        <w:rPr>
          <w:rFonts w:ascii="SimHei" w:eastAsia="SimHei" w:hAnsi="SimHei" w:cs="SimHei" w:hint="eastAsia"/>
        </w:rPr>
        <w:t>表1 执行后变化情况表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2120"/>
        <w:gridCol w:w="921"/>
        <w:gridCol w:w="870"/>
        <w:gridCol w:w="502"/>
        <w:gridCol w:w="867"/>
        <w:gridCol w:w="906"/>
        <w:gridCol w:w="875"/>
        <w:gridCol w:w="903"/>
      </w:tblGrid>
      <w:tr w:rsidR="0091623B" w14:paraId="3C1E4AE7" w14:textId="77777777">
        <w:trPr>
          <w:trHeight w:hRule="exact" w:val="427"/>
        </w:trPr>
        <w:tc>
          <w:tcPr>
            <w:tcW w:w="558" w:type="dxa"/>
            <w:vMerge w:val="restart"/>
            <w:tcBorders>
              <w:tl2br w:val="nil"/>
              <w:tr2bl w:val="nil"/>
            </w:tcBorders>
            <w:shd w:val="clear" w:color="auto" w:fill="auto"/>
            <w:textDirection w:val="tbRlV"/>
          </w:tcPr>
          <w:p w14:paraId="5C66ACF9" w14:textId="77777777" w:rsidR="0091623B" w:rsidRDefault="00A8646C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Style w:val="font31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120" w:type="dxa"/>
            <w:vMerge w:val="restart"/>
            <w:tcBorders>
              <w:tl2br w:val="nil"/>
              <w:tr2bl w:val="nil"/>
            </w:tcBorders>
            <w:shd w:val="clear" w:color="auto" w:fill="auto"/>
          </w:tcPr>
          <w:p w14:paraId="6A06AC23" w14:textId="77777777" w:rsidR="0091623B" w:rsidRDefault="0091623B">
            <w:pPr>
              <w:widowControl/>
              <w:jc w:val="center"/>
              <w:textAlignment w:val="top"/>
              <w:rPr>
                <w:rStyle w:val="font31"/>
                <w:sz w:val="21"/>
                <w:szCs w:val="21"/>
                <w:lang w:bidi="ar"/>
              </w:rPr>
            </w:pPr>
          </w:p>
          <w:p w14:paraId="1D06B932" w14:textId="77777777" w:rsidR="0091623B" w:rsidRDefault="00A8646C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Style w:val="font31"/>
                <w:sz w:val="21"/>
                <w:szCs w:val="21"/>
                <w:lang w:bidi="ar"/>
              </w:rPr>
              <w:t>执行指令</w:t>
            </w:r>
          </w:p>
        </w:tc>
        <w:tc>
          <w:tcPr>
            <w:tcW w:w="5844" w:type="dxa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FB7E05" w14:textId="77777777" w:rsidR="0091623B" w:rsidRDefault="00A8646C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Style w:val="font41"/>
                <w:sz w:val="21"/>
                <w:szCs w:val="21"/>
                <w:lang w:bidi="ar"/>
              </w:rPr>
              <w:t>执行后的变化情况</w:t>
            </w:r>
          </w:p>
        </w:tc>
      </w:tr>
      <w:tr w:rsidR="0091623B" w14:paraId="4A93F5A4" w14:textId="77777777">
        <w:trPr>
          <w:trHeight w:hRule="exact" w:val="390"/>
        </w:trPr>
        <w:tc>
          <w:tcPr>
            <w:tcW w:w="558" w:type="dxa"/>
            <w:vMerge/>
            <w:tcBorders>
              <w:tl2br w:val="nil"/>
              <w:tr2bl w:val="nil"/>
            </w:tcBorders>
            <w:shd w:val="clear" w:color="auto" w:fill="auto"/>
            <w:textDirection w:val="tbRlV"/>
          </w:tcPr>
          <w:p w14:paraId="712C4586" w14:textId="77777777" w:rsidR="0091623B" w:rsidRDefault="0091623B">
            <w:pPr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2120" w:type="dxa"/>
            <w:vMerge/>
            <w:tcBorders>
              <w:tl2br w:val="nil"/>
              <w:tr2bl w:val="nil"/>
            </w:tcBorders>
            <w:shd w:val="clear" w:color="auto" w:fill="auto"/>
          </w:tcPr>
          <w:p w14:paraId="4A741C11" w14:textId="77777777" w:rsidR="0091623B" w:rsidRDefault="0091623B">
            <w:pPr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5844" w:type="dxa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6591B7" w14:textId="77777777" w:rsidR="0091623B" w:rsidRDefault="00A8646C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Style w:val="font31"/>
                <w:sz w:val="21"/>
                <w:szCs w:val="21"/>
                <w:lang w:bidi="ar"/>
              </w:rPr>
              <w:t>寄存器(十六进制)</w:t>
            </w:r>
          </w:p>
        </w:tc>
      </w:tr>
      <w:tr w:rsidR="0091623B" w14:paraId="3930CBAA" w14:textId="77777777">
        <w:trPr>
          <w:trHeight w:hRule="exact" w:val="287"/>
        </w:trPr>
        <w:tc>
          <w:tcPr>
            <w:tcW w:w="558" w:type="dxa"/>
            <w:vMerge/>
            <w:tcBorders>
              <w:tl2br w:val="nil"/>
              <w:tr2bl w:val="nil"/>
            </w:tcBorders>
            <w:shd w:val="clear" w:color="auto" w:fill="auto"/>
            <w:textDirection w:val="tbRlV"/>
          </w:tcPr>
          <w:p w14:paraId="29437E74" w14:textId="77777777" w:rsidR="0091623B" w:rsidRDefault="0091623B">
            <w:pPr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2120" w:type="dxa"/>
            <w:vMerge/>
            <w:tcBorders>
              <w:tl2br w:val="nil"/>
              <w:tr2bl w:val="nil"/>
            </w:tcBorders>
            <w:shd w:val="clear" w:color="auto" w:fill="auto"/>
          </w:tcPr>
          <w:p w14:paraId="1D56F4DF" w14:textId="77777777" w:rsidR="0091623B" w:rsidRDefault="0091623B">
            <w:pPr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2BFCC27D" w14:textId="77777777" w:rsidR="0091623B" w:rsidRDefault="00A8646C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Style w:val="font41"/>
                <w:sz w:val="21"/>
                <w:szCs w:val="21"/>
                <w:lang w:bidi="ar"/>
              </w:rPr>
              <w:t>R0</w:t>
            </w: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1ABE0716" w14:textId="77777777" w:rsidR="0091623B" w:rsidRDefault="00A8646C">
            <w:pPr>
              <w:widowControl/>
              <w:jc w:val="left"/>
              <w:textAlignment w:val="bottom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Style w:val="font41"/>
                <w:sz w:val="21"/>
                <w:szCs w:val="21"/>
                <w:lang w:bidi="ar"/>
              </w:rPr>
              <w:t>R1</w:t>
            </w: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07228A06" w14:textId="77777777" w:rsidR="0091623B" w:rsidRDefault="00A8646C">
            <w:pPr>
              <w:widowControl/>
              <w:jc w:val="left"/>
              <w:textAlignment w:val="bottom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Style w:val="font41"/>
                <w:sz w:val="21"/>
                <w:szCs w:val="21"/>
                <w:lang w:bidi="ar"/>
              </w:rPr>
              <w:t>R2</w:t>
            </w: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5315B00A" w14:textId="77777777" w:rsidR="0091623B" w:rsidRDefault="00A8646C">
            <w:pPr>
              <w:widowControl/>
              <w:jc w:val="left"/>
              <w:textAlignment w:val="bottom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Style w:val="font41"/>
                <w:sz w:val="21"/>
                <w:szCs w:val="21"/>
                <w:lang w:bidi="ar"/>
              </w:rPr>
              <w:t>R3</w:t>
            </w: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020F61C1" w14:textId="77777777" w:rsidR="0091623B" w:rsidRDefault="00A8646C">
            <w:pPr>
              <w:widowControl/>
              <w:jc w:val="left"/>
              <w:textAlignment w:val="bottom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Style w:val="font41"/>
                <w:sz w:val="21"/>
                <w:szCs w:val="21"/>
                <w:lang w:bidi="ar"/>
              </w:rPr>
              <w:t>R5</w:t>
            </w: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2325CEBB" w14:textId="77777777" w:rsidR="0091623B" w:rsidRDefault="00A8646C">
            <w:pPr>
              <w:widowControl/>
              <w:jc w:val="left"/>
              <w:textAlignment w:val="bottom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Style w:val="font41"/>
                <w:sz w:val="21"/>
                <w:szCs w:val="21"/>
                <w:lang w:bidi="ar"/>
              </w:rPr>
              <w:t>R8</w:t>
            </w: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7C789674" w14:textId="77777777" w:rsidR="0091623B" w:rsidRDefault="00A8646C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Style w:val="font31"/>
                <w:sz w:val="21"/>
                <w:szCs w:val="21"/>
                <w:lang w:bidi="ar"/>
              </w:rPr>
              <w:t>PC</w:t>
            </w:r>
          </w:p>
        </w:tc>
      </w:tr>
      <w:tr w:rsidR="0091623B" w14:paraId="1B7AD6DB" w14:textId="77777777">
        <w:trPr>
          <w:trHeight w:hRule="exact" w:val="278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20020569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08966005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MOV R</w:t>
            </w:r>
            <w:proofErr w:type="gramStart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0,#</w:t>
            </w:r>
            <w:proofErr w:type="gramEnd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X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</w:tcPr>
          <w:p w14:paraId="0BEE4F40" w14:textId="77777777" w:rsidR="0091623B" w:rsidRDefault="00A8646C">
            <w:pPr>
              <w:widowControl/>
              <w:jc w:val="left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1"/>
                <w:szCs w:val="11"/>
                <w:lang w:bidi="ar"/>
              </w:rPr>
              <w:t>0x0000000B</w:t>
            </w: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</w:tcPr>
          <w:p w14:paraId="5062FCE7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</w:tcPr>
          <w:p w14:paraId="008CFBAB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</w:tcPr>
          <w:p w14:paraId="3B9F891E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</w:tcPr>
          <w:p w14:paraId="725C0E00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</w:tcPr>
          <w:p w14:paraId="509213F4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</w:tcPr>
          <w:p w14:paraId="0F145E85" w14:textId="77777777" w:rsidR="0091623B" w:rsidRDefault="00A8646C">
            <w:pPr>
              <w:widowControl/>
              <w:jc w:val="left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1"/>
                <w:szCs w:val="11"/>
                <w:lang w:bidi="ar"/>
              </w:rPr>
              <w:t>0x00008004</w:t>
            </w:r>
          </w:p>
        </w:tc>
      </w:tr>
      <w:tr w:rsidR="0091623B" w14:paraId="327DD069" w14:textId="77777777">
        <w:trPr>
          <w:trHeight w:hRule="exact" w:val="289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52914E6C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2B7A6E49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MOV R</w:t>
            </w:r>
            <w:proofErr w:type="gramStart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0,#</w:t>
            </w:r>
            <w:proofErr w:type="gramEnd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</w:tcPr>
          <w:p w14:paraId="12E5B353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</w:tcPr>
          <w:p w14:paraId="111D3199" w14:textId="77777777" w:rsidR="0091623B" w:rsidRDefault="00A8646C">
            <w:pPr>
              <w:widowControl/>
              <w:jc w:val="left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1"/>
                <w:szCs w:val="11"/>
                <w:lang w:bidi="ar"/>
              </w:rPr>
              <w:t>0x00000008</w:t>
            </w: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</w:tcPr>
          <w:p w14:paraId="28048822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</w:tcPr>
          <w:p w14:paraId="50E75A1D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</w:tcPr>
          <w:p w14:paraId="5678FB9A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</w:tcPr>
          <w:p w14:paraId="7A592074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</w:tcPr>
          <w:p w14:paraId="483EF65B" w14:textId="77777777" w:rsidR="0091623B" w:rsidRDefault="00A8646C">
            <w:pPr>
              <w:widowControl/>
              <w:jc w:val="left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1"/>
                <w:szCs w:val="11"/>
                <w:lang w:bidi="ar"/>
              </w:rPr>
              <w:t>0x00008008</w:t>
            </w:r>
          </w:p>
        </w:tc>
      </w:tr>
      <w:tr w:rsidR="0091623B" w14:paraId="7B85B84F" w14:textId="77777777">
        <w:trPr>
          <w:trHeight w:hRule="exact" w:val="307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1FB10D56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665950C4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ADD R</w:t>
            </w:r>
            <w:proofErr w:type="gramStart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3,R</w:t>
            </w:r>
            <w:proofErr w:type="gramEnd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0,R1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</w:tcPr>
          <w:p w14:paraId="0B7C55B5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</w:tcPr>
          <w:p w14:paraId="3BF0C6D0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</w:tcPr>
          <w:p w14:paraId="1F07ED09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</w:tcPr>
          <w:p w14:paraId="0E1D3316" w14:textId="77777777" w:rsidR="0091623B" w:rsidRDefault="00A8646C">
            <w:pPr>
              <w:widowControl/>
              <w:jc w:val="left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1"/>
                <w:szCs w:val="11"/>
                <w:lang w:bidi="ar"/>
              </w:rPr>
              <w:t>0x00000013</w:t>
            </w: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</w:tcPr>
          <w:p w14:paraId="113D8B0B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</w:tcPr>
          <w:p w14:paraId="010BD362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</w:tcPr>
          <w:p w14:paraId="3DB8F46C" w14:textId="77777777" w:rsidR="0091623B" w:rsidRDefault="00A8646C">
            <w:pPr>
              <w:widowControl/>
              <w:jc w:val="left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1"/>
                <w:szCs w:val="11"/>
                <w:lang w:bidi="ar"/>
              </w:rPr>
              <w:t>0x0000800C</w:t>
            </w:r>
          </w:p>
        </w:tc>
      </w:tr>
      <w:tr w:rsidR="0091623B" w14:paraId="40D89216" w14:textId="77777777">
        <w:trPr>
          <w:trHeight w:hRule="exact" w:val="324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53FCBBA3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21B74FAE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MOV R</w:t>
            </w:r>
            <w:proofErr w:type="gramStart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8,R</w:t>
            </w:r>
            <w:proofErr w:type="gramEnd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</w:tcPr>
          <w:p w14:paraId="10789C88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</w:tcPr>
          <w:p w14:paraId="7E19CA78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</w:tcPr>
          <w:p w14:paraId="3E795F38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</w:tcPr>
          <w:p w14:paraId="5146CA53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</w:tcPr>
          <w:p w14:paraId="23CCA9F8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</w:tcPr>
          <w:p w14:paraId="7DA1646F" w14:textId="77777777" w:rsidR="0091623B" w:rsidRDefault="00A8646C">
            <w:pPr>
              <w:widowControl/>
              <w:jc w:val="left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1"/>
                <w:szCs w:val="11"/>
                <w:lang w:bidi="ar"/>
              </w:rPr>
              <w:t>0x00000013</w:t>
            </w: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</w:tcPr>
          <w:p w14:paraId="3396F242" w14:textId="77777777" w:rsidR="0091623B" w:rsidRDefault="00A8646C">
            <w:pPr>
              <w:widowControl/>
              <w:jc w:val="left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1"/>
                <w:szCs w:val="11"/>
                <w:lang w:bidi="ar"/>
              </w:rPr>
              <w:t>0x00008010</w:t>
            </w:r>
          </w:p>
        </w:tc>
      </w:tr>
      <w:tr w:rsidR="0091623B" w14:paraId="3FB8AEC7" w14:textId="77777777">
        <w:trPr>
          <w:trHeight w:hRule="exact" w:val="334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4F69341A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5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1200A8AF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MVN R</w:t>
            </w:r>
            <w:proofErr w:type="gramStart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0,#</w:t>
            </w:r>
            <w:proofErr w:type="gramEnd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0xA0000007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</w:tcPr>
          <w:p w14:paraId="3E53EFE1" w14:textId="77777777" w:rsidR="0091623B" w:rsidRDefault="00A8646C">
            <w:pPr>
              <w:widowControl/>
              <w:jc w:val="left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1"/>
                <w:szCs w:val="11"/>
                <w:lang w:bidi="ar"/>
              </w:rPr>
              <w:t>0x5FFFFFF8</w:t>
            </w: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</w:tcPr>
          <w:p w14:paraId="35266E52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</w:tcPr>
          <w:p w14:paraId="1E6302A1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</w:tcPr>
          <w:p w14:paraId="57688EDD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</w:tcPr>
          <w:p w14:paraId="613D8CD9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</w:tcPr>
          <w:p w14:paraId="11515580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</w:tcPr>
          <w:p w14:paraId="7849BBDB" w14:textId="77777777" w:rsidR="0091623B" w:rsidRDefault="00A8646C">
            <w:pPr>
              <w:widowControl/>
              <w:jc w:val="left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1"/>
                <w:szCs w:val="11"/>
                <w:lang w:bidi="ar"/>
              </w:rPr>
              <w:t>0x00008014</w:t>
            </w:r>
          </w:p>
        </w:tc>
      </w:tr>
      <w:tr w:rsidR="0091623B" w14:paraId="6D860B18" w14:textId="77777777">
        <w:trPr>
          <w:trHeight w:hRule="exact" w:val="344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2B15E9A0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02B07718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SUB R</w:t>
            </w:r>
            <w:proofErr w:type="gramStart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5,R</w:t>
            </w:r>
            <w:proofErr w:type="gramEnd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0,R8,LSL #3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</w:tcPr>
          <w:p w14:paraId="46D590A3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</w:tcPr>
          <w:p w14:paraId="0A1A8A8C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</w:tcPr>
          <w:p w14:paraId="3741D25C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</w:tcPr>
          <w:p w14:paraId="732FE16B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</w:tcPr>
          <w:p w14:paraId="0EE7C973" w14:textId="77777777" w:rsidR="0091623B" w:rsidRDefault="00A8646C">
            <w:pPr>
              <w:widowControl/>
              <w:jc w:val="left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1"/>
                <w:szCs w:val="11"/>
                <w:lang w:bidi="ar"/>
              </w:rPr>
              <w:t>0x5FFFFF60</w:t>
            </w: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</w:tcPr>
          <w:p w14:paraId="6D27F2C1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</w:tcPr>
          <w:p w14:paraId="3098B5DF" w14:textId="77777777" w:rsidR="0091623B" w:rsidRDefault="00A8646C">
            <w:pPr>
              <w:widowControl/>
              <w:jc w:val="left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1"/>
                <w:szCs w:val="11"/>
                <w:lang w:bidi="ar"/>
              </w:rPr>
              <w:t>0x00008018</w:t>
            </w:r>
          </w:p>
        </w:tc>
      </w:tr>
      <w:tr w:rsidR="0091623B" w14:paraId="07A3F5AF" w14:textId="77777777">
        <w:trPr>
          <w:trHeight w:hRule="exact" w:val="298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4A6484D0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7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0D480B63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MOV R</w:t>
            </w:r>
            <w:proofErr w:type="gramStart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0,#</w:t>
            </w:r>
            <w:proofErr w:type="gramEnd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</w:tcPr>
          <w:p w14:paraId="1FE9970E" w14:textId="77777777" w:rsidR="0091623B" w:rsidRDefault="00A8646C">
            <w:pPr>
              <w:widowControl/>
              <w:jc w:val="left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1"/>
                <w:szCs w:val="11"/>
                <w:lang w:bidi="ar"/>
              </w:rPr>
              <w:t>0x00000008</w:t>
            </w: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</w:tcPr>
          <w:p w14:paraId="5F54AF81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</w:tcPr>
          <w:p w14:paraId="4EDDC346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</w:tcPr>
          <w:p w14:paraId="2C994559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</w:tcPr>
          <w:p w14:paraId="0F0636E9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</w:tcPr>
          <w:p w14:paraId="7C75385F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</w:tcPr>
          <w:p w14:paraId="38008967" w14:textId="77777777" w:rsidR="0091623B" w:rsidRDefault="00A8646C">
            <w:pPr>
              <w:widowControl/>
              <w:jc w:val="left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1"/>
                <w:szCs w:val="11"/>
                <w:lang w:bidi="ar"/>
              </w:rPr>
              <w:t>0x0000801C</w:t>
            </w:r>
          </w:p>
        </w:tc>
      </w:tr>
      <w:tr w:rsidR="0091623B" w14:paraId="23DBBFE5" w14:textId="77777777">
        <w:trPr>
          <w:trHeight w:hRule="exact" w:val="335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3814F611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8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1730CC8F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ADD R</w:t>
            </w:r>
            <w:proofErr w:type="gramStart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0,R</w:t>
            </w:r>
            <w:proofErr w:type="gramEnd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0,R0,LSL #2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</w:tcPr>
          <w:p w14:paraId="46245062" w14:textId="77777777" w:rsidR="0091623B" w:rsidRDefault="00A8646C">
            <w:pPr>
              <w:widowControl/>
              <w:jc w:val="left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1"/>
                <w:szCs w:val="11"/>
                <w:lang w:bidi="ar"/>
              </w:rPr>
              <w:t>0x00000028</w:t>
            </w: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</w:tcPr>
          <w:p w14:paraId="7A2C8F8C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</w:tcPr>
          <w:p w14:paraId="1A8BE6CC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</w:tcPr>
          <w:p w14:paraId="0421DA08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</w:tcPr>
          <w:p w14:paraId="21B6280B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</w:tcPr>
          <w:p w14:paraId="642AFE3E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</w:tcPr>
          <w:p w14:paraId="60687EF7" w14:textId="77777777" w:rsidR="0091623B" w:rsidRDefault="00A8646C">
            <w:pPr>
              <w:widowControl/>
              <w:jc w:val="left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1"/>
                <w:szCs w:val="11"/>
                <w:lang w:bidi="ar"/>
              </w:rPr>
              <w:t>0x00008020</w:t>
            </w:r>
          </w:p>
        </w:tc>
      </w:tr>
      <w:tr w:rsidR="0091623B" w14:paraId="2AEF607A" w14:textId="77777777">
        <w:trPr>
          <w:trHeight w:hRule="exact" w:val="371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405D78D3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9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5CF11F2D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MOV R</w:t>
            </w:r>
            <w:proofErr w:type="gramStart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0,R</w:t>
            </w:r>
            <w:proofErr w:type="gramEnd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0,LSR #1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</w:tcPr>
          <w:p w14:paraId="2945EA19" w14:textId="77777777" w:rsidR="0091623B" w:rsidRDefault="00A8646C">
            <w:pPr>
              <w:widowControl/>
              <w:jc w:val="left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1"/>
                <w:szCs w:val="11"/>
                <w:lang w:bidi="ar"/>
              </w:rPr>
              <w:t>0x00000014</w:t>
            </w: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</w:tcPr>
          <w:p w14:paraId="7A32985F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</w:tcPr>
          <w:p w14:paraId="020C65CF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</w:tcPr>
          <w:p w14:paraId="30AA5BE4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</w:tcPr>
          <w:p w14:paraId="1293FB52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</w:tcPr>
          <w:p w14:paraId="521D39D3" w14:textId="77777777" w:rsidR="0091623B" w:rsidRDefault="0091623B">
            <w:pPr>
              <w:jc w:val="left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</w:tcPr>
          <w:p w14:paraId="464046F8" w14:textId="77777777" w:rsidR="0091623B" w:rsidRDefault="00A8646C">
            <w:pPr>
              <w:widowControl/>
              <w:jc w:val="left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1"/>
                <w:szCs w:val="11"/>
                <w:lang w:bidi="ar"/>
              </w:rPr>
              <w:t>0x00008024</w:t>
            </w:r>
          </w:p>
        </w:tc>
      </w:tr>
      <w:tr w:rsidR="0091623B" w14:paraId="132AE070" w14:textId="77777777">
        <w:trPr>
          <w:trHeight w:hRule="exact" w:val="346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3C54EDA1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10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212D1401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MOV R</w:t>
            </w:r>
            <w:proofErr w:type="gramStart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1,#</w:t>
            </w:r>
            <w:proofErr w:type="gramEnd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X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59652E06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</w:tcPr>
          <w:p w14:paraId="19A376D8" w14:textId="77777777" w:rsidR="0091623B" w:rsidRDefault="00A8646C">
            <w:pPr>
              <w:widowControl/>
              <w:jc w:val="left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1"/>
                <w:szCs w:val="11"/>
                <w:lang w:bidi="ar"/>
              </w:rPr>
              <w:t>0x0000000B</w:t>
            </w: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2F130E11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090F749A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30F8E3EE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574CECD6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</w:tcPr>
          <w:p w14:paraId="3D26C39B" w14:textId="77777777" w:rsidR="0091623B" w:rsidRDefault="00A8646C">
            <w:pPr>
              <w:widowControl/>
              <w:jc w:val="left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1"/>
                <w:szCs w:val="11"/>
                <w:lang w:bidi="ar"/>
              </w:rPr>
              <w:t>0x00008028</w:t>
            </w:r>
          </w:p>
        </w:tc>
      </w:tr>
      <w:tr w:rsidR="0091623B" w14:paraId="5954179E" w14:textId="77777777">
        <w:trPr>
          <w:trHeight w:hRule="exact" w:val="382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6EF0D4F8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11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28271559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MOV R</w:t>
            </w:r>
            <w:proofErr w:type="gramStart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1,R</w:t>
            </w:r>
            <w:proofErr w:type="gramEnd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1,LSL #1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7E6AB658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</w:tcPr>
          <w:p w14:paraId="5EE244F4" w14:textId="77777777" w:rsidR="0091623B" w:rsidRDefault="00A8646C">
            <w:pPr>
              <w:widowControl/>
              <w:jc w:val="left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1"/>
                <w:szCs w:val="11"/>
                <w:lang w:bidi="ar"/>
              </w:rPr>
              <w:t>0x00000016</w:t>
            </w: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297C2F91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1C3988DF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66449984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70C25A3B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</w:tcPr>
          <w:p w14:paraId="6B0C7E3F" w14:textId="77777777" w:rsidR="0091623B" w:rsidRDefault="00A8646C">
            <w:pPr>
              <w:widowControl/>
              <w:jc w:val="left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1"/>
                <w:szCs w:val="11"/>
                <w:lang w:bidi="ar"/>
              </w:rPr>
              <w:t>0x0000802C</w:t>
            </w:r>
          </w:p>
        </w:tc>
      </w:tr>
      <w:tr w:rsidR="0091623B" w14:paraId="6ABE7E3D" w14:textId="77777777">
        <w:trPr>
          <w:trHeight w:hRule="exact" w:val="391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0A1AF56C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12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4745EEB9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CMP R</w:t>
            </w:r>
            <w:proofErr w:type="gramStart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0,R</w:t>
            </w:r>
            <w:proofErr w:type="gramEnd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60E41BC7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2A0A82B4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7044EBF5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1F1D1B87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3AB5D7BF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6D227BB9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</w:tcPr>
          <w:p w14:paraId="5EF15108" w14:textId="77777777" w:rsidR="0091623B" w:rsidRDefault="00A8646C">
            <w:pPr>
              <w:widowControl/>
              <w:jc w:val="left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1"/>
                <w:szCs w:val="11"/>
                <w:lang w:bidi="ar"/>
              </w:rPr>
              <w:t>0x00008030</w:t>
            </w:r>
          </w:p>
        </w:tc>
      </w:tr>
      <w:tr w:rsidR="0091623B" w14:paraId="74C7437D" w14:textId="77777777">
        <w:trPr>
          <w:trHeight w:hRule="exact" w:val="567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28FDDE4D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13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2E45F848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LDRHI R</w:t>
            </w:r>
            <w:proofErr w:type="gramStart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2,=</w:t>
            </w:r>
            <w:proofErr w:type="gramEnd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0xFFFF0000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4D52A07F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75E406C5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47E49D37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2870252B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714EA275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70BB596A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</w:tcPr>
          <w:p w14:paraId="5E621B89" w14:textId="77777777" w:rsidR="0091623B" w:rsidRDefault="00A8646C">
            <w:pPr>
              <w:widowControl/>
              <w:jc w:val="left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1"/>
                <w:szCs w:val="11"/>
                <w:lang w:bidi="ar"/>
              </w:rPr>
              <w:t>0x00008034</w:t>
            </w:r>
          </w:p>
        </w:tc>
      </w:tr>
      <w:tr w:rsidR="0091623B" w14:paraId="4CA5EC5E" w14:textId="77777777">
        <w:trPr>
          <w:trHeight w:hRule="exact" w:val="355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1B7501C2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14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72D11FCD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ANDHI R</w:t>
            </w:r>
            <w:proofErr w:type="gramStart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5,R</w:t>
            </w:r>
            <w:proofErr w:type="gramEnd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5,R2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5BBE01BE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2355C30C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2C2861DA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243EAE68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13B586D4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36022B96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</w:tcPr>
          <w:p w14:paraId="0C4EF8A8" w14:textId="77777777" w:rsidR="0091623B" w:rsidRDefault="00A8646C">
            <w:pPr>
              <w:widowControl/>
              <w:jc w:val="left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1"/>
                <w:szCs w:val="11"/>
                <w:lang w:bidi="ar"/>
              </w:rPr>
              <w:t>0x00008038</w:t>
            </w:r>
          </w:p>
        </w:tc>
      </w:tr>
      <w:tr w:rsidR="0091623B" w14:paraId="044E2B09" w14:textId="77777777">
        <w:trPr>
          <w:trHeight w:val="554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1469B9DA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15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370BA2A8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ORRLS R</w:t>
            </w:r>
            <w:proofErr w:type="gramStart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5,R</w:t>
            </w:r>
            <w:proofErr w:type="gramEnd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5,#0x000000FF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546BE54A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4A48350E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4F282683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525A53EB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</w:tcPr>
          <w:p w14:paraId="6E524086" w14:textId="77777777" w:rsidR="0091623B" w:rsidRDefault="00A8646C">
            <w:pPr>
              <w:widowControl/>
              <w:jc w:val="left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1"/>
                <w:szCs w:val="11"/>
                <w:lang w:bidi="ar"/>
              </w:rPr>
              <w:t>0x5FFFFFFF</w:t>
            </w: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648252EF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</w:tcPr>
          <w:p w14:paraId="76B47735" w14:textId="77777777" w:rsidR="0091623B" w:rsidRDefault="00A8646C">
            <w:pPr>
              <w:widowControl/>
              <w:jc w:val="left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1"/>
                <w:szCs w:val="11"/>
                <w:lang w:bidi="ar"/>
              </w:rPr>
              <w:t>0x0000803C</w:t>
            </w:r>
          </w:p>
        </w:tc>
      </w:tr>
      <w:tr w:rsidR="0091623B" w14:paraId="748EFAB5" w14:textId="77777777">
        <w:trPr>
          <w:trHeight w:val="328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45D5B8A2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16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3318F9D1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TST R</w:t>
            </w:r>
            <w:proofErr w:type="gramStart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5,#</w:t>
            </w:r>
            <w:proofErr w:type="gramEnd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BIT23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60348E08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5B39B135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4F501219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4DD32CBC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39681877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697F63D8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</w:tcPr>
          <w:p w14:paraId="572654C5" w14:textId="77777777" w:rsidR="0091623B" w:rsidRDefault="00A8646C">
            <w:pPr>
              <w:widowControl/>
              <w:jc w:val="left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1"/>
                <w:szCs w:val="11"/>
                <w:lang w:bidi="ar"/>
              </w:rPr>
              <w:t>0x00008040</w:t>
            </w:r>
          </w:p>
        </w:tc>
      </w:tr>
      <w:tr w:rsidR="0091623B" w14:paraId="353A8B8E" w14:textId="77777777">
        <w:trPr>
          <w:trHeight w:val="623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2C34D63C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lastRenderedPageBreak/>
              <w:t>17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020B859B" w14:textId="77777777" w:rsidR="0091623B" w:rsidRDefault="00A8646C">
            <w:pPr>
              <w:widowControl/>
              <w:jc w:val="left"/>
              <w:textAlignment w:val="bottom"/>
              <w:rPr>
                <w:rFonts w:ascii="SimSun" w:eastAsia="SimSun" w:hAnsi="SimSun" w:cs="SimSun"/>
                <w:color w:val="000000"/>
                <w:szCs w:val="21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BICNE R</w:t>
            </w:r>
            <w:proofErr w:type="gramStart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5,R</w:t>
            </w:r>
            <w:proofErr w:type="gramEnd"/>
            <w:r>
              <w:rPr>
                <w:rFonts w:ascii="SimSun" w:eastAsia="SimSun" w:hAnsi="SimSun" w:cs="SimSun"/>
                <w:color w:val="000000"/>
                <w:kern w:val="0"/>
                <w:szCs w:val="21"/>
                <w:lang w:bidi="ar"/>
              </w:rPr>
              <w:t>5,#0x00000040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0F113B91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2326DC42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24DC8B66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3BDC7D1B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</w:tcPr>
          <w:p w14:paraId="14B83F5D" w14:textId="77777777" w:rsidR="0091623B" w:rsidRDefault="00A8646C">
            <w:pPr>
              <w:widowControl/>
              <w:jc w:val="left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1"/>
                <w:szCs w:val="11"/>
                <w:lang w:bidi="ar"/>
              </w:rPr>
              <w:t>0x5FFFFFBF</w:t>
            </w: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7B63A25B" w14:textId="77777777" w:rsidR="0091623B" w:rsidRDefault="0091623B">
            <w:pPr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</w:tcPr>
          <w:p w14:paraId="38587984" w14:textId="77777777" w:rsidR="0091623B" w:rsidRDefault="00A8646C">
            <w:pPr>
              <w:widowControl/>
              <w:jc w:val="left"/>
              <w:textAlignment w:val="top"/>
              <w:rPr>
                <w:rFonts w:ascii="Arial" w:hAnsi="Arial" w:cs="Arial"/>
                <w:color w:val="000000"/>
                <w:sz w:val="11"/>
                <w:szCs w:val="11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1"/>
                <w:szCs w:val="11"/>
                <w:lang w:bidi="ar"/>
              </w:rPr>
              <w:t>0x00008044</w:t>
            </w:r>
          </w:p>
        </w:tc>
      </w:tr>
    </w:tbl>
    <w:p w14:paraId="22088ED2" w14:textId="77777777" w:rsidR="0091623B" w:rsidRDefault="0091623B">
      <w:pPr>
        <w:pStyle w:val="a6"/>
        <w:spacing w:line="288" w:lineRule="auto"/>
        <w:ind w:firstLineChars="0" w:firstLine="0"/>
        <w:rPr>
          <w:rFonts w:ascii="SimHei" w:eastAsia="SimHei" w:hAnsi="SimHei" w:cs="SimHei"/>
          <w:sz w:val="10"/>
          <w:szCs w:val="11"/>
        </w:rPr>
      </w:pPr>
    </w:p>
    <w:p w14:paraId="3D5BC5A9" w14:textId="77777777" w:rsidR="0091623B" w:rsidRDefault="00A8646C">
      <w:pPr>
        <w:pStyle w:val="a6"/>
        <w:numPr>
          <w:ilvl w:val="0"/>
          <w:numId w:val="1"/>
        </w:numPr>
        <w:ind w:firstLineChars="0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color w:val="000000"/>
          <w:sz w:val="28"/>
          <w:szCs w:val="28"/>
        </w:rPr>
        <w:t>实验心得</w:t>
      </w:r>
    </w:p>
    <w:p w14:paraId="639E4186" w14:textId="77777777" w:rsidR="00C8240E" w:rsidRPr="009167B6" w:rsidRDefault="00C8240E" w:rsidP="009167B6">
      <w:pPr>
        <w:rPr>
          <w:rFonts w:ascii="楷体" w:eastAsia="楷体" w:hAnsi="楷体"/>
          <w:b/>
          <w:bCs/>
          <w:color w:val="000000"/>
          <w:sz w:val="28"/>
          <w:szCs w:val="28"/>
        </w:rPr>
      </w:pPr>
      <w:r w:rsidRPr="009167B6">
        <w:rPr>
          <w:rFonts w:ascii="楷体" w:eastAsia="楷体" w:hAnsi="楷体"/>
          <w:b/>
          <w:bCs/>
          <w:color w:val="000000"/>
          <w:sz w:val="28"/>
          <w:szCs w:val="28"/>
        </w:rPr>
        <w:t>1. 收获和体会</w:t>
      </w:r>
    </w:p>
    <w:p w14:paraId="49448E37" w14:textId="77777777" w:rsidR="00C8240E" w:rsidRPr="00C8240E" w:rsidRDefault="00C8240E" w:rsidP="00C8240E">
      <w:pPr>
        <w:pStyle w:val="a6"/>
        <w:ind w:firstLine="560"/>
        <w:rPr>
          <w:rFonts w:ascii="楷体" w:eastAsia="楷体" w:hAnsi="楷体"/>
          <w:color w:val="000000"/>
          <w:sz w:val="28"/>
          <w:szCs w:val="28"/>
        </w:rPr>
      </w:pPr>
      <w:r w:rsidRPr="00C8240E">
        <w:rPr>
          <w:rFonts w:ascii="楷体" w:eastAsia="楷体" w:hAnsi="楷体"/>
          <w:color w:val="000000"/>
          <w:sz w:val="28"/>
          <w:szCs w:val="28"/>
        </w:rPr>
        <w:t>在此次ARM汇编指令实验中，我通过编写代码和使用ADS1.2软件进行仿真，深入学习了MOV、MVN、ADD、SUB、AND、ORR、CMP和TST等指令的具体用法和功能。以下是我的主要收获：</w:t>
      </w:r>
    </w:p>
    <w:p w14:paraId="6610BA55" w14:textId="77777777" w:rsidR="00C8240E" w:rsidRPr="00C8240E" w:rsidRDefault="00C8240E" w:rsidP="00C8240E">
      <w:pPr>
        <w:pStyle w:val="a6"/>
        <w:numPr>
          <w:ilvl w:val="0"/>
          <w:numId w:val="4"/>
        </w:numPr>
        <w:ind w:firstLine="571"/>
        <w:rPr>
          <w:rFonts w:ascii="楷体" w:eastAsia="楷体" w:hAnsi="楷体"/>
          <w:color w:val="000000"/>
          <w:sz w:val="28"/>
          <w:szCs w:val="28"/>
        </w:rPr>
      </w:pPr>
      <w:r w:rsidRPr="00C8240E">
        <w:rPr>
          <w:rFonts w:ascii="楷体" w:eastAsia="楷体" w:hAnsi="楷体"/>
          <w:b/>
          <w:bCs/>
          <w:color w:val="000000"/>
          <w:sz w:val="28"/>
          <w:szCs w:val="28"/>
        </w:rPr>
        <w:t>数据加载与取反</w:t>
      </w:r>
      <w:r w:rsidRPr="00C8240E">
        <w:rPr>
          <w:rFonts w:ascii="楷体" w:eastAsia="楷体" w:hAnsi="楷体"/>
          <w:color w:val="000000"/>
          <w:sz w:val="28"/>
          <w:szCs w:val="28"/>
        </w:rPr>
        <w:t>：使用MOV指令将常数加载到寄存器中，并利用MVN指令成功实现寄存器值的取反操作。</w:t>
      </w:r>
    </w:p>
    <w:p w14:paraId="2AC92D5D" w14:textId="77777777" w:rsidR="00C8240E" w:rsidRPr="00C8240E" w:rsidRDefault="00C8240E" w:rsidP="00C8240E">
      <w:pPr>
        <w:pStyle w:val="a6"/>
        <w:numPr>
          <w:ilvl w:val="0"/>
          <w:numId w:val="4"/>
        </w:numPr>
        <w:ind w:firstLine="571"/>
        <w:rPr>
          <w:rFonts w:ascii="楷体" w:eastAsia="楷体" w:hAnsi="楷体"/>
          <w:color w:val="000000"/>
          <w:sz w:val="28"/>
          <w:szCs w:val="28"/>
        </w:rPr>
      </w:pPr>
      <w:r w:rsidRPr="00C8240E">
        <w:rPr>
          <w:rFonts w:ascii="楷体" w:eastAsia="楷体" w:hAnsi="楷体"/>
          <w:b/>
          <w:bCs/>
          <w:color w:val="000000"/>
          <w:sz w:val="28"/>
          <w:szCs w:val="28"/>
        </w:rPr>
        <w:t>数据运算</w:t>
      </w:r>
      <w:r w:rsidRPr="00C8240E">
        <w:rPr>
          <w:rFonts w:ascii="楷体" w:eastAsia="楷体" w:hAnsi="楷体"/>
          <w:color w:val="000000"/>
          <w:sz w:val="28"/>
          <w:szCs w:val="28"/>
        </w:rPr>
        <w:t>：通过ADD指令完成了寄存器间的加法运算，并将结果存储到另一个寄存器中；使用SUB指令实现了复杂的减法运算，包括位移操作。</w:t>
      </w:r>
    </w:p>
    <w:p w14:paraId="02DE2480" w14:textId="77777777" w:rsidR="00C8240E" w:rsidRPr="00C8240E" w:rsidRDefault="00C8240E" w:rsidP="00C8240E">
      <w:pPr>
        <w:pStyle w:val="a6"/>
        <w:numPr>
          <w:ilvl w:val="0"/>
          <w:numId w:val="4"/>
        </w:numPr>
        <w:ind w:firstLine="571"/>
        <w:rPr>
          <w:rFonts w:ascii="楷体" w:eastAsia="楷体" w:hAnsi="楷体"/>
          <w:color w:val="000000"/>
          <w:sz w:val="28"/>
          <w:szCs w:val="28"/>
        </w:rPr>
      </w:pPr>
      <w:r w:rsidRPr="00C8240E">
        <w:rPr>
          <w:rFonts w:ascii="楷体" w:eastAsia="楷体" w:hAnsi="楷体"/>
          <w:b/>
          <w:bCs/>
          <w:color w:val="000000"/>
          <w:sz w:val="28"/>
          <w:szCs w:val="28"/>
        </w:rPr>
        <w:t>逻辑运算</w:t>
      </w:r>
      <w:r w:rsidRPr="00C8240E">
        <w:rPr>
          <w:rFonts w:ascii="楷体" w:eastAsia="楷体" w:hAnsi="楷体"/>
          <w:color w:val="000000"/>
          <w:sz w:val="28"/>
          <w:szCs w:val="28"/>
        </w:rPr>
        <w:t>：使用AND和ORR指令执行了按位与和按位或操作，利用CMP指令比较寄存器值，并基于条件码标志位执行了相应的操作。</w:t>
      </w:r>
    </w:p>
    <w:p w14:paraId="1F2B0291" w14:textId="77777777" w:rsidR="00C8240E" w:rsidRPr="00C8240E" w:rsidRDefault="00C8240E" w:rsidP="00C8240E">
      <w:pPr>
        <w:pStyle w:val="a6"/>
        <w:numPr>
          <w:ilvl w:val="0"/>
          <w:numId w:val="4"/>
        </w:numPr>
        <w:ind w:firstLine="571"/>
        <w:rPr>
          <w:rFonts w:ascii="楷体" w:eastAsia="楷体" w:hAnsi="楷体"/>
          <w:color w:val="000000"/>
          <w:sz w:val="28"/>
          <w:szCs w:val="28"/>
        </w:rPr>
      </w:pPr>
      <w:r w:rsidRPr="00C8240E">
        <w:rPr>
          <w:rFonts w:ascii="楷体" w:eastAsia="楷体" w:hAnsi="楷体"/>
          <w:b/>
          <w:bCs/>
          <w:color w:val="000000"/>
          <w:sz w:val="28"/>
          <w:szCs w:val="28"/>
        </w:rPr>
        <w:t>位操作</w:t>
      </w:r>
      <w:r w:rsidRPr="00C8240E">
        <w:rPr>
          <w:rFonts w:ascii="楷体" w:eastAsia="楷体" w:hAnsi="楷体"/>
          <w:color w:val="000000"/>
          <w:sz w:val="28"/>
          <w:szCs w:val="28"/>
        </w:rPr>
        <w:t>：通过TST指令进行了位测试，并根据结果使用BIC指令执行了位清除操作。</w:t>
      </w:r>
    </w:p>
    <w:p w14:paraId="500E33C4" w14:textId="77777777" w:rsidR="00C8240E" w:rsidRPr="00C8240E" w:rsidRDefault="00C8240E" w:rsidP="00C8240E">
      <w:pPr>
        <w:pStyle w:val="a6"/>
        <w:ind w:firstLine="560"/>
        <w:rPr>
          <w:rFonts w:ascii="楷体" w:eastAsia="楷体" w:hAnsi="楷体"/>
          <w:color w:val="000000"/>
          <w:sz w:val="28"/>
          <w:szCs w:val="28"/>
        </w:rPr>
      </w:pPr>
      <w:r w:rsidRPr="00C8240E">
        <w:rPr>
          <w:rFonts w:ascii="楷体" w:eastAsia="楷体" w:hAnsi="楷体"/>
          <w:color w:val="000000"/>
          <w:sz w:val="28"/>
          <w:szCs w:val="28"/>
        </w:rPr>
        <w:t>在仿真过程中，我使用ADS1.2软件进行了单步调试和全速运行，并设置断点以便逐步分析和验证代码。通过寄存器窗口监视各寄存器值的变化，以及存储器观察窗口监视特定地址处的值，我能够实时检查和调试程序的执行情况，从而确保代码的正确性和功能实现。</w:t>
      </w:r>
    </w:p>
    <w:p w14:paraId="4BE4D4CC" w14:textId="77777777" w:rsidR="00C8240E" w:rsidRPr="00C15F83" w:rsidRDefault="00C8240E" w:rsidP="00C15F83">
      <w:pPr>
        <w:rPr>
          <w:rFonts w:ascii="楷体" w:eastAsia="楷体" w:hAnsi="楷体"/>
          <w:b/>
          <w:bCs/>
          <w:color w:val="000000"/>
          <w:sz w:val="28"/>
          <w:szCs w:val="28"/>
        </w:rPr>
      </w:pPr>
      <w:r w:rsidRPr="00C15F83">
        <w:rPr>
          <w:rFonts w:ascii="楷体" w:eastAsia="楷体" w:hAnsi="楷体"/>
          <w:b/>
          <w:bCs/>
          <w:color w:val="000000"/>
          <w:sz w:val="28"/>
          <w:szCs w:val="28"/>
        </w:rPr>
        <w:t>2. 遇到的问题及解决方法</w:t>
      </w:r>
    </w:p>
    <w:p w14:paraId="24C473D9" w14:textId="77777777" w:rsidR="00C8240E" w:rsidRPr="00C8240E" w:rsidRDefault="00C8240E" w:rsidP="00C8240E">
      <w:pPr>
        <w:pStyle w:val="a6"/>
        <w:numPr>
          <w:ilvl w:val="0"/>
          <w:numId w:val="5"/>
        </w:numPr>
        <w:ind w:firstLine="571"/>
        <w:rPr>
          <w:rFonts w:ascii="楷体" w:eastAsia="楷体" w:hAnsi="楷体"/>
          <w:color w:val="000000"/>
          <w:sz w:val="28"/>
          <w:szCs w:val="28"/>
        </w:rPr>
      </w:pPr>
      <w:r w:rsidRPr="00C8240E">
        <w:rPr>
          <w:rFonts w:ascii="楷体" w:eastAsia="楷体" w:hAnsi="楷体"/>
          <w:b/>
          <w:bCs/>
          <w:color w:val="000000"/>
          <w:sz w:val="28"/>
          <w:szCs w:val="28"/>
        </w:rPr>
        <w:lastRenderedPageBreak/>
        <w:t>MVN指令使用</w:t>
      </w:r>
      <w:r w:rsidRPr="00C8240E">
        <w:rPr>
          <w:rFonts w:ascii="楷体" w:eastAsia="楷体" w:hAnsi="楷体"/>
          <w:color w:val="000000"/>
          <w:sz w:val="28"/>
          <w:szCs w:val="28"/>
        </w:rPr>
        <w:t>：在使用MVN指令时，我发现操作数的位数设置不当会导致错误结果。为了解决这个问题，我仔细检查了操作数的位数并进行了相应的调整，确保位数正确无误。</w:t>
      </w:r>
    </w:p>
    <w:p w14:paraId="1F9D083A" w14:textId="77777777" w:rsidR="00C8240E" w:rsidRPr="00C8240E" w:rsidRDefault="00C8240E" w:rsidP="00C8240E">
      <w:pPr>
        <w:pStyle w:val="a6"/>
        <w:numPr>
          <w:ilvl w:val="0"/>
          <w:numId w:val="5"/>
        </w:numPr>
        <w:ind w:firstLine="571"/>
        <w:rPr>
          <w:rFonts w:ascii="楷体" w:eastAsia="楷体" w:hAnsi="楷体"/>
          <w:color w:val="000000"/>
          <w:sz w:val="28"/>
          <w:szCs w:val="28"/>
        </w:rPr>
      </w:pPr>
      <w:r w:rsidRPr="00C8240E">
        <w:rPr>
          <w:rFonts w:ascii="楷体" w:eastAsia="楷体" w:hAnsi="楷体"/>
          <w:b/>
          <w:bCs/>
          <w:color w:val="000000"/>
          <w:sz w:val="28"/>
          <w:szCs w:val="28"/>
        </w:rPr>
        <w:t>CMP指令比较</w:t>
      </w:r>
      <w:r w:rsidRPr="00C8240E">
        <w:rPr>
          <w:rFonts w:ascii="楷体" w:eastAsia="楷体" w:hAnsi="楷体"/>
          <w:color w:val="000000"/>
          <w:sz w:val="28"/>
          <w:szCs w:val="28"/>
        </w:rPr>
        <w:t>：使用CMP指令比较两个值时，我注意到条件码标志位的设置需要十分精准，以确保后续的条件操作能够正确执行。为此，我反复验证了条件码标志位的设置，并通过调试检查结果。</w:t>
      </w:r>
    </w:p>
    <w:p w14:paraId="66515BFB" w14:textId="77777777" w:rsidR="00C8240E" w:rsidRPr="00C8240E" w:rsidRDefault="00C8240E" w:rsidP="00C8240E">
      <w:pPr>
        <w:pStyle w:val="a6"/>
        <w:numPr>
          <w:ilvl w:val="0"/>
          <w:numId w:val="5"/>
        </w:numPr>
        <w:ind w:firstLine="571"/>
        <w:rPr>
          <w:rFonts w:ascii="楷体" w:eastAsia="楷体" w:hAnsi="楷体"/>
          <w:color w:val="000000"/>
          <w:sz w:val="28"/>
          <w:szCs w:val="28"/>
        </w:rPr>
      </w:pPr>
      <w:r w:rsidRPr="00C8240E">
        <w:rPr>
          <w:rFonts w:ascii="楷体" w:eastAsia="楷体" w:hAnsi="楷体"/>
          <w:b/>
          <w:bCs/>
          <w:color w:val="000000"/>
          <w:sz w:val="28"/>
          <w:szCs w:val="28"/>
        </w:rPr>
        <w:t>位运算的选择</w:t>
      </w:r>
      <w:r w:rsidRPr="00C8240E">
        <w:rPr>
          <w:rFonts w:ascii="楷体" w:eastAsia="楷体" w:hAnsi="楷体"/>
          <w:color w:val="000000"/>
          <w:sz w:val="28"/>
          <w:szCs w:val="28"/>
        </w:rPr>
        <w:t>：在进行位运算时，选择合适的指令和操作数尤为重要。通过多次尝试和调整，我找到了最优的指令组合，以实现预期的结果。</w:t>
      </w:r>
    </w:p>
    <w:p w14:paraId="5A428DE4" w14:textId="77777777" w:rsidR="00C8240E" w:rsidRPr="00C8240E" w:rsidRDefault="00C8240E" w:rsidP="00C8240E">
      <w:pPr>
        <w:pStyle w:val="a6"/>
        <w:ind w:firstLine="560"/>
        <w:rPr>
          <w:rFonts w:ascii="楷体" w:eastAsia="楷体" w:hAnsi="楷体"/>
          <w:color w:val="000000"/>
          <w:sz w:val="28"/>
          <w:szCs w:val="28"/>
        </w:rPr>
      </w:pPr>
      <w:r w:rsidRPr="00C8240E">
        <w:rPr>
          <w:rFonts w:ascii="楷体" w:eastAsia="楷体" w:hAnsi="楷体"/>
          <w:color w:val="000000"/>
          <w:sz w:val="28"/>
          <w:szCs w:val="28"/>
        </w:rPr>
        <w:t>通过此次实验，我不仅熟悉了ARM汇编指令的具体用法，还学会了在仿真环境中调试和验证代码。这些技能对我今后的学习和工作将大有裨益。</w:t>
      </w:r>
    </w:p>
    <w:p w14:paraId="12433C6C" w14:textId="423AC4D7" w:rsidR="0091623B" w:rsidRPr="00C8240E" w:rsidRDefault="0091623B">
      <w:pPr>
        <w:pStyle w:val="a6"/>
        <w:ind w:firstLine="560"/>
        <w:rPr>
          <w:rFonts w:ascii="楷体" w:eastAsia="楷体" w:hAnsi="楷体"/>
          <w:color w:val="000000"/>
          <w:sz w:val="28"/>
          <w:szCs w:val="28"/>
        </w:rPr>
      </w:pPr>
    </w:p>
    <w:sectPr w:rsidR="0091623B" w:rsidRPr="00C824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C46F8" w14:textId="77777777" w:rsidR="00B27D13" w:rsidRDefault="00B27D13" w:rsidP="00EA2042">
      <w:r>
        <w:separator/>
      </w:r>
    </w:p>
  </w:endnote>
  <w:endnote w:type="continuationSeparator" w:id="0">
    <w:p w14:paraId="3361A613" w14:textId="77777777" w:rsidR="00B27D13" w:rsidRDefault="00B27D13" w:rsidP="00EA2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B5120" w14:textId="77777777" w:rsidR="00B27D13" w:rsidRDefault="00B27D13" w:rsidP="00EA2042">
      <w:r>
        <w:separator/>
      </w:r>
    </w:p>
  </w:footnote>
  <w:footnote w:type="continuationSeparator" w:id="0">
    <w:p w14:paraId="2E808B07" w14:textId="77777777" w:rsidR="00B27D13" w:rsidRDefault="00B27D13" w:rsidP="00EA20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81DD51D"/>
    <w:multiLevelType w:val="singleLevel"/>
    <w:tmpl w:val="C81DD51D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EFC7BA1"/>
    <w:multiLevelType w:val="multilevel"/>
    <w:tmpl w:val="59CA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50DA4"/>
    <w:multiLevelType w:val="multilevel"/>
    <w:tmpl w:val="16450DA4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7CA47EF"/>
    <w:multiLevelType w:val="multilevel"/>
    <w:tmpl w:val="CE5C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D73DC6"/>
    <w:multiLevelType w:val="multilevel"/>
    <w:tmpl w:val="4F3C2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8799279">
    <w:abstractNumId w:val="2"/>
  </w:num>
  <w:num w:numId="2" w16cid:durableId="271326748">
    <w:abstractNumId w:val="0"/>
  </w:num>
  <w:num w:numId="3" w16cid:durableId="809904503">
    <w:abstractNumId w:val="4"/>
  </w:num>
  <w:num w:numId="4" w16cid:durableId="2100131302">
    <w:abstractNumId w:val="1"/>
  </w:num>
  <w:num w:numId="5" w16cid:durableId="179858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Y4Y2RhZjEwZDFjYmVhYjI4N2RjYjBhNmI2MTNhZjAifQ=="/>
  </w:docVars>
  <w:rsids>
    <w:rsidRoot w:val="00172A27"/>
    <w:rsid w:val="00035041"/>
    <w:rsid w:val="00145C23"/>
    <w:rsid w:val="00172A27"/>
    <w:rsid w:val="001A6FDD"/>
    <w:rsid w:val="001C630F"/>
    <w:rsid w:val="00452CB3"/>
    <w:rsid w:val="00471AAD"/>
    <w:rsid w:val="004C26DB"/>
    <w:rsid w:val="005B512C"/>
    <w:rsid w:val="005B644A"/>
    <w:rsid w:val="005E669A"/>
    <w:rsid w:val="00664E0F"/>
    <w:rsid w:val="00701543"/>
    <w:rsid w:val="007A1072"/>
    <w:rsid w:val="007C6ADC"/>
    <w:rsid w:val="007D33E8"/>
    <w:rsid w:val="0091623B"/>
    <w:rsid w:val="009167B6"/>
    <w:rsid w:val="009317C3"/>
    <w:rsid w:val="00952B78"/>
    <w:rsid w:val="00A42C67"/>
    <w:rsid w:val="00A64D1D"/>
    <w:rsid w:val="00A8646C"/>
    <w:rsid w:val="00AB54E5"/>
    <w:rsid w:val="00B27D13"/>
    <w:rsid w:val="00B773DA"/>
    <w:rsid w:val="00BF25E2"/>
    <w:rsid w:val="00C15F83"/>
    <w:rsid w:val="00C8240E"/>
    <w:rsid w:val="00CE1D41"/>
    <w:rsid w:val="00D840FF"/>
    <w:rsid w:val="00E14056"/>
    <w:rsid w:val="00E93D7E"/>
    <w:rsid w:val="00EA065C"/>
    <w:rsid w:val="00EA2042"/>
    <w:rsid w:val="00EB0B74"/>
    <w:rsid w:val="00EE38AB"/>
    <w:rsid w:val="00FB61B9"/>
    <w:rsid w:val="01503C99"/>
    <w:rsid w:val="03152728"/>
    <w:rsid w:val="04835863"/>
    <w:rsid w:val="04BA0EC2"/>
    <w:rsid w:val="051B5DB2"/>
    <w:rsid w:val="0521039A"/>
    <w:rsid w:val="055727FC"/>
    <w:rsid w:val="05B474EA"/>
    <w:rsid w:val="085E3343"/>
    <w:rsid w:val="0877389D"/>
    <w:rsid w:val="0AB9463E"/>
    <w:rsid w:val="0D464D9C"/>
    <w:rsid w:val="0E41018E"/>
    <w:rsid w:val="0FE23CB5"/>
    <w:rsid w:val="122825B4"/>
    <w:rsid w:val="13CD67ED"/>
    <w:rsid w:val="15524E24"/>
    <w:rsid w:val="19152886"/>
    <w:rsid w:val="1B6C3998"/>
    <w:rsid w:val="1C961C9A"/>
    <w:rsid w:val="1D992CC6"/>
    <w:rsid w:val="1DD115E2"/>
    <w:rsid w:val="1E7D4C71"/>
    <w:rsid w:val="1EAF2F16"/>
    <w:rsid w:val="1EDE6770"/>
    <w:rsid w:val="20492CFF"/>
    <w:rsid w:val="206C0788"/>
    <w:rsid w:val="23BA184E"/>
    <w:rsid w:val="259E0C58"/>
    <w:rsid w:val="25F770C3"/>
    <w:rsid w:val="27C835FD"/>
    <w:rsid w:val="2A4A42EC"/>
    <w:rsid w:val="2B140805"/>
    <w:rsid w:val="2B6E6AEE"/>
    <w:rsid w:val="2B6F5066"/>
    <w:rsid w:val="2C76634A"/>
    <w:rsid w:val="323D53A9"/>
    <w:rsid w:val="34D70EFB"/>
    <w:rsid w:val="3576157E"/>
    <w:rsid w:val="3611259C"/>
    <w:rsid w:val="36D334C0"/>
    <w:rsid w:val="38D27857"/>
    <w:rsid w:val="3A13643A"/>
    <w:rsid w:val="3A4578EA"/>
    <w:rsid w:val="3C005C96"/>
    <w:rsid w:val="3E8C18FF"/>
    <w:rsid w:val="3F2C4147"/>
    <w:rsid w:val="41120516"/>
    <w:rsid w:val="44885456"/>
    <w:rsid w:val="45BC54BB"/>
    <w:rsid w:val="464706EA"/>
    <w:rsid w:val="4B8E2B47"/>
    <w:rsid w:val="4D2A4153"/>
    <w:rsid w:val="4F8C3C87"/>
    <w:rsid w:val="504975C2"/>
    <w:rsid w:val="526337A7"/>
    <w:rsid w:val="527C3FB2"/>
    <w:rsid w:val="57FD70A2"/>
    <w:rsid w:val="593728BC"/>
    <w:rsid w:val="5A702FD2"/>
    <w:rsid w:val="5C7E50AC"/>
    <w:rsid w:val="5CB764AD"/>
    <w:rsid w:val="5DA17326"/>
    <w:rsid w:val="5EDC74DA"/>
    <w:rsid w:val="5FBC7B73"/>
    <w:rsid w:val="68CC0D88"/>
    <w:rsid w:val="69AA2093"/>
    <w:rsid w:val="6A570556"/>
    <w:rsid w:val="6B9D2957"/>
    <w:rsid w:val="6BBA7D10"/>
    <w:rsid w:val="6BFC62EC"/>
    <w:rsid w:val="6D7E2A28"/>
    <w:rsid w:val="6FA22640"/>
    <w:rsid w:val="704421B4"/>
    <w:rsid w:val="771A5E89"/>
    <w:rsid w:val="77F85015"/>
    <w:rsid w:val="78C845D2"/>
    <w:rsid w:val="7AE17CA8"/>
    <w:rsid w:val="7D93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2FCD97"/>
  <w15:docId w15:val="{6779BD15-F3D3-4218-B5F3-4994CA368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font31">
    <w:name w:val="font31"/>
    <w:basedOn w:val="a0"/>
    <w:qFormat/>
    <w:rPr>
      <w:rFonts w:ascii="SimSun" w:eastAsia="SimSun" w:hAnsi="SimSun" w:cs="SimSun"/>
      <w:color w:val="000000"/>
      <w:sz w:val="42"/>
      <w:szCs w:val="42"/>
      <w:u w:val="none"/>
    </w:rPr>
  </w:style>
  <w:style w:type="character" w:customStyle="1" w:styleId="font41">
    <w:name w:val="font41"/>
    <w:basedOn w:val="a0"/>
    <w:qFormat/>
    <w:rPr>
      <w:rFonts w:ascii="SimSun" w:eastAsia="SimSun" w:hAnsi="SimSun" w:cs="SimSun"/>
      <w:b/>
      <w:bCs/>
      <w:color w:val="000000"/>
      <w:sz w:val="42"/>
      <w:szCs w:val="42"/>
      <w:u w:val="none"/>
    </w:rPr>
  </w:style>
  <w:style w:type="paragraph" w:styleId="HTML">
    <w:name w:val="HTML Preformatted"/>
    <w:basedOn w:val="a"/>
    <w:link w:val="HTML0"/>
    <w:uiPriority w:val="99"/>
    <w:semiHidden/>
    <w:unhideWhenUsed/>
    <w:rsid w:val="005B64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5B644A"/>
    <w:rPr>
      <w:rFonts w:ascii="SimSun" w:hAnsi="SimSun" w:cs="SimSun"/>
      <w:sz w:val="24"/>
      <w:szCs w:val="24"/>
    </w:rPr>
  </w:style>
  <w:style w:type="paragraph" w:customStyle="1" w:styleId="alt">
    <w:name w:val="alt"/>
    <w:basedOn w:val="a"/>
    <w:rsid w:val="005B644A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hljs-attr">
    <w:name w:val="hljs-attr"/>
    <w:basedOn w:val="a0"/>
    <w:rsid w:val="005B644A"/>
  </w:style>
  <w:style w:type="character" w:customStyle="1" w:styleId="hljs-string">
    <w:name w:val="hljs-string"/>
    <w:basedOn w:val="a0"/>
    <w:rsid w:val="005B64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0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0DA5135-F743-094C-BB9B-AD082EFF07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.~WRD0001</Template>
  <TotalTime>59</TotalTime>
  <Pages>6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K01</dc:creator>
  <cp:lastModifiedBy>瑶 卢</cp:lastModifiedBy>
  <cp:revision>45</cp:revision>
  <dcterms:created xsi:type="dcterms:W3CDTF">2021-05-17T02:38:00Z</dcterms:created>
  <dcterms:modified xsi:type="dcterms:W3CDTF">2024-06-24T15:13:00Z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3BC2507EF23647898A0E2BF3B7760906</vt:lpwstr>
  </property>
</Properties>
</file>