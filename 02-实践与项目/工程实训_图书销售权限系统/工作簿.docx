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7393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2024/6/25 - 工作第一天</w:t>
      </w:r>
    </w:p>
    <w:p w14:paraId="542B8A6B" w14:textId="77777777" w:rsidR="00E83FAE" w:rsidRPr="00E83FAE" w:rsidRDefault="00E83FAE" w:rsidP="00E83F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：参与项目可行性研究和章程的制定。这包括对项目的目标、范围、风险、资源需求等进行全面评估，并制定项目的基本章程。</w:t>
      </w:r>
    </w:p>
    <w:p w14:paraId="256A17AB" w14:textId="77777777" w:rsidR="00E83FAE" w:rsidRPr="00E83FAE" w:rsidRDefault="00E83FAE" w:rsidP="00E83F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：在项目可行性研究阶段，发现部分技术难点与预期有出入，特别是在技术选型和架构设计方面存在较大的不确定性。</w:t>
      </w:r>
    </w:p>
    <w:p w14:paraId="721ACB11" w14:textId="77777777" w:rsidR="00E83FAE" w:rsidRPr="00E83FAE" w:rsidRDefault="00E83FAE" w:rsidP="00E83F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：与李敬琪、朱映雪和林亚旋进行深入讨论，对技术难点进行重新评估，并参考更多的技术文档和案例分析，确保选择最适合的技术方案。</w:t>
      </w:r>
    </w:p>
    <w:p w14:paraId="08ED441D" w14:textId="77777777" w:rsidR="00E83FAE" w:rsidRPr="00E83FAE" w:rsidRDefault="00E83FAE" w:rsidP="00E83F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：成功完成可行性研究报告和项目章程的初稿，为项目的顺利开展打下了坚实的基础。</w:t>
      </w:r>
    </w:p>
    <w:p w14:paraId="115AC675" w14:textId="77777777" w:rsidR="00E83FAE" w:rsidRPr="00E83FAE" w:rsidRDefault="00E83FAE" w:rsidP="00E83F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：团队合作在项目初期非常重要，可以及时发现并解决问题。通过集思广益，能够有效降低项目风险，提高项目成功的可能性。</w:t>
      </w:r>
    </w:p>
    <w:p w14:paraId="52BC18D3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2024/6/26 - 工作第二天</w:t>
      </w:r>
    </w:p>
    <w:p w14:paraId="15114519" w14:textId="77777777" w:rsidR="00E83FAE" w:rsidRPr="00E83FAE" w:rsidRDefault="00E83FAE" w:rsidP="00E83F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：负责需求分析、任务分解和进度计划的制定。这包括与客户进行多次沟通，充分了解他们的需求，并将需求细化为具体的任务。</w:t>
      </w:r>
    </w:p>
    <w:p w14:paraId="52949FE1" w14:textId="77777777" w:rsidR="00E83FAE" w:rsidRPr="00E83FAE" w:rsidRDefault="00E83FAE" w:rsidP="00E83F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：在需求分析阶段，发现部分用户需求不够明确，存在描述模糊、不一致等问题，影响后续的任务分解和计划制定。</w:t>
      </w:r>
    </w:p>
    <w:p w14:paraId="2AC665BD" w14:textId="77777777" w:rsidR="00E83FAE" w:rsidRPr="00E83FAE" w:rsidRDefault="00E83FAE" w:rsidP="00E83F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：与用户进行进一步沟通，通过会议、电话、邮件等方式反复确认和澄清需求细节，确保每一个需求都明确、可行。</w:t>
      </w:r>
    </w:p>
    <w:p w14:paraId="1839C5D3" w14:textId="77777777" w:rsidR="00E83FAE" w:rsidRPr="00E83FAE" w:rsidRDefault="00E83FAE" w:rsidP="00E83F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：完成详细的需求分析报告，为后续工作提供了清晰的指导。报告详细记录了每个需求的背景、目标、详细描述和验收标准。</w:t>
      </w:r>
    </w:p>
    <w:p w14:paraId="7B66F209" w14:textId="77777777" w:rsidR="00E83FAE" w:rsidRPr="00E83FAE" w:rsidRDefault="00E83FAE" w:rsidP="00E83F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：与用户的沟通是确保项目成功的关键步骤之一。只有在需求明确的基础上，项目才能按照计划顺利进行。</w:t>
      </w:r>
    </w:p>
    <w:p w14:paraId="02A78F1B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2024/6/27 - 工作第三天</w:t>
      </w:r>
    </w:p>
    <w:p w14:paraId="7129AB77" w14:textId="77777777" w:rsidR="00E83FAE" w:rsidRPr="00E83FAE" w:rsidRDefault="00E83FAE" w:rsidP="00E83FA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：参与开发技术及架构的讨论和设计，包括前端、后端、数据库等方面的技术选型和架构设计。</w:t>
      </w:r>
    </w:p>
    <w:p w14:paraId="66A3D7F6" w14:textId="77777777" w:rsidR="00E83FAE" w:rsidRPr="00E83FAE" w:rsidRDefault="00E83FAE" w:rsidP="00E83FA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：在技术选型上出现分歧，团队成员对不同技术的优缺点有不同的看法，导致无法统一意见。</w:t>
      </w:r>
    </w:p>
    <w:p w14:paraId="36A0E025" w14:textId="77777777" w:rsidR="00E83FAE" w:rsidRPr="00E83FAE" w:rsidRDefault="00E83FAE" w:rsidP="00E83FA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：组织团队进行技术讨论，详细对比各种技术的优缺点，结合项目需求和团队的技术能力，最终达成共识。</w:t>
      </w:r>
    </w:p>
    <w:p w14:paraId="54C3B4DF" w14:textId="77777777" w:rsidR="00E83FAE" w:rsidRPr="00E83FAE" w:rsidRDefault="00E83FAE" w:rsidP="00E83FA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：确定了项目的技术栈和架构方案，为后续的开发工作提供了明确的方向和基础。</w:t>
      </w:r>
    </w:p>
    <w:p w14:paraId="72FEA926" w14:textId="77777777" w:rsidR="00E83FAE" w:rsidRPr="00E83FAE" w:rsidRDefault="00E83FAE" w:rsidP="00E83FA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：技术选型需要综合考虑项目需求和团队技能，不能盲目跟风。通过充分的讨论和评估，可以选择最适合项目的技术方案。</w:t>
      </w:r>
    </w:p>
    <w:p w14:paraId="182FB99A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2024/6/28 - 工作第四天</w:t>
      </w:r>
    </w:p>
    <w:p w14:paraId="79F018AA" w14:textId="77777777" w:rsidR="00E83FAE" w:rsidRPr="00E83FAE" w:rsidRDefault="00E83FAE" w:rsidP="00E83FA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lastRenderedPageBreak/>
        <w:t>工作要点</w:t>
      </w:r>
      <w:r w:rsidRPr="00E83FAE">
        <w:rPr>
          <w:rFonts w:ascii="宋体" w:eastAsia="宋体" w:hAnsi="宋体" w:cs="宋体"/>
          <w:kern w:val="0"/>
          <w:sz w:val="24"/>
        </w:rPr>
        <w:t>：进行项目详细设计，包括面向对象设计和数据库设计。具体包括数据模型设计、接口设计、类图和时序图等。</w:t>
      </w:r>
    </w:p>
    <w:p w14:paraId="0AEF3C27" w14:textId="77777777" w:rsidR="00E83FAE" w:rsidRPr="00E83FAE" w:rsidRDefault="00E83FAE" w:rsidP="00E83FA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：在设计数据库时遇到性能优化问题，尤其是在大数据量情况下的查询效率和存储空间管理上存在挑战。</w:t>
      </w:r>
    </w:p>
    <w:p w14:paraId="16E36A87" w14:textId="77777777" w:rsidR="00E83FAE" w:rsidRPr="00E83FAE" w:rsidRDefault="00E83FAE" w:rsidP="00E83FA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：查阅相关资料，咨询专业人士，对数据库设计进行优化，包括索引设计、分区策略和查询优化等。</w:t>
      </w:r>
    </w:p>
    <w:p w14:paraId="2D7A8606" w14:textId="77777777" w:rsidR="00E83FAE" w:rsidRPr="00E83FAE" w:rsidRDefault="00E83FAE" w:rsidP="00E83FA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：完成了数据库和面向对象的设计，为后续编程工作奠定了基础。设计文档详细记录了每个模块的设计细节和注意事项。</w:t>
      </w:r>
    </w:p>
    <w:p w14:paraId="50746ADF" w14:textId="77777777" w:rsidR="00E83FAE" w:rsidRPr="00E83FAE" w:rsidRDefault="00E83FAE" w:rsidP="00E83FA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：在设计阶段就要考虑性能问题，可以避免后续开发过程中的很多麻烦。提前规划和优化设计，能显著提升系统的性能和可维护性。</w:t>
      </w:r>
    </w:p>
    <w:p w14:paraId="0DA64065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2024/6/29 - 工作第五天</w:t>
      </w:r>
    </w:p>
    <w:p w14:paraId="3E01212F" w14:textId="77777777" w:rsidR="00E83FAE" w:rsidRPr="00E83FAE" w:rsidRDefault="00E83FAE" w:rsidP="00E83FA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：参与前后端模块设计讨论，确定接口规范、数据交互格式和前后端的协作方式。</w:t>
      </w:r>
    </w:p>
    <w:p w14:paraId="4C62CE48" w14:textId="77777777" w:rsidR="00E83FAE" w:rsidRPr="00E83FAE" w:rsidRDefault="00E83FAE" w:rsidP="00E83FA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：前端与后端在数据交互格式上存在分歧，导致前后端开发进度受到影响。</w:t>
      </w:r>
    </w:p>
    <w:p w14:paraId="05908191" w14:textId="77777777" w:rsidR="00E83FAE" w:rsidRPr="00E83FAE" w:rsidRDefault="00E83FAE" w:rsidP="00E83FA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：组织前后端团队进行协商，详细讨论数据交互的需求和格式，最终制定统一的数据交互规范。</w:t>
      </w:r>
    </w:p>
    <w:p w14:paraId="13C75040" w14:textId="77777777" w:rsidR="00E83FAE" w:rsidRPr="00E83FAE" w:rsidRDefault="00E83FAE" w:rsidP="00E83FA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：达成了前后端数据交互的共识，提高了开发效率，减少了前后端协作中的摩擦和误解。</w:t>
      </w:r>
    </w:p>
    <w:p w14:paraId="605E600B" w14:textId="77777777" w:rsidR="00E83FAE" w:rsidRPr="00E83FAE" w:rsidRDefault="00E83FAE" w:rsidP="00E83FA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：前后端的紧密合作是项目成功的关键之一。通过有效的沟通和协作，可以确保数据的一致性和接口的正确性，提升开发效率。</w:t>
      </w:r>
    </w:p>
    <w:p w14:paraId="11327927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2024/6/30 - 工作第六天</w:t>
      </w:r>
    </w:p>
    <w:p w14:paraId="585E8FA1" w14:textId="77777777" w:rsidR="00E83FAE" w:rsidRPr="00E83FAE" w:rsidRDefault="00E83FAE" w:rsidP="00E83FA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：负责项目进度计划的跟进和调整，确保项目按照预定的时间节点推进。</w:t>
      </w:r>
    </w:p>
    <w:p w14:paraId="3EB8F1C0" w14:textId="77777777" w:rsidR="00E83FAE" w:rsidRPr="00E83FAE" w:rsidRDefault="00E83FAE" w:rsidP="00E83FA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：部分任务进度滞后于计划，影响项目整体进度，导致后续任务积压。</w:t>
      </w:r>
    </w:p>
    <w:p w14:paraId="581F198E" w14:textId="77777777" w:rsidR="00E83FAE" w:rsidRPr="00E83FAE" w:rsidRDefault="00E83FAE" w:rsidP="00E83FA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：与团队成员沟通，找出进度滞后的原因，重新分配任务和资源，调整进度计划，确保关键任务优先完成。</w:t>
      </w:r>
    </w:p>
    <w:p w14:paraId="3C244F60" w14:textId="77777777" w:rsidR="00E83FAE" w:rsidRPr="00E83FAE" w:rsidRDefault="00E83FAE" w:rsidP="00E83FA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：项目进度重新回到正轨，关键里程碑按时完成，为后续工作争取了时间。</w:t>
      </w:r>
    </w:p>
    <w:p w14:paraId="5805FA34" w14:textId="77777777" w:rsidR="00E83FAE" w:rsidRPr="00E83FAE" w:rsidRDefault="00E83FAE" w:rsidP="00E83FA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：项目进度管理需要持续跟进和调整，确保项目按时完成。及时发现问题并采取措施，可以有效避免项目延期。</w:t>
      </w:r>
    </w:p>
    <w:p w14:paraId="0F82C741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2024/7/1 - 工作第七天</w:t>
      </w:r>
    </w:p>
    <w:p w14:paraId="2722BEA3" w14:textId="77777777" w:rsidR="00E83FAE" w:rsidRPr="00E83FAE" w:rsidRDefault="00E83FAE" w:rsidP="00E83FA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：参与后端代码的编写与设计，包括服务层、持久层的实现和单元测试。</w:t>
      </w:r>
    </w:p>
    <w:p w14:paraId="7AF84BA1" w14:textId="77777777" w:rsidR="00E83FAE" w:rsidRPr="00E83FAE" w:rsidRDefault="00E83FAE" w:rsidP="00E83FA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lastRenderedPageBreak/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：在编写过程中遇到一些技术难题，比如复杂的业务逻辑处理和性能优化问题。</w:t>
      </w:r>
    </w:p>
    <w:p w14:paraId="227A4638" w14:textId="77777777" w:rsidR="00E83FAE" w:rsidRPr="00E83FAE" w:rsidRDefault="00E83FAE" w:rsidP="00E83FA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：与李敬琪共同探讨，寻找解决方案，查阅相关资料，尝试不同的方法，最终找到合适的解决方案。</w:t>
      </w:r>
    </w:p>
    <w:p w14:paraId="47E48705" w14:textId="77777777" w:rsidR="00E83FAE" w:rsidRPr="00E83FAE" w:rsidRDefault="00E83FAE" w:rsidP="00E83FA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：成功解决了技术难题，推动了项目的进展，确保后端功能的稳定性和性能。</w:t>
      </w:r>
    </w:p>
    <w:p w14:paraId="251C98E5" w14:textId="77777777" w:rsidR="00E83FAE" w:rsidRPr="00E83FAE" w:rsidRDefault="00E83FAE" w:rsidP="00E83FA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：团队合作可以互相弥补不足，共同解决问题。遇到难题时，多与团队成员交流，可以获得不同的思路和解决方案。</w:t>
      </w:r>
    </w:p>
    <w:p w14:paraId="1F0AEBF3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2024/7/2 - 工作第八天</w:t>
      </w:r>
    </w:p>
    <w:p w14:paraId="010A830D" w14:textId="77777777" w:rsidR="00E83FAE" w:rsidRPr="00E83FAE" w:rsidRDefault="00E83FAE" w:rsidP="00E83FA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：负责项目报告的撰写和排版工作，确保报告内容详实，格式规范。</w:t>
      </w:r>
    </w:p>
    <w:p w14:paraId="0B523EED" w14:textId="77777777" w:rsidR="00E83FAE" w:rsidRPr="00E83FAE" w:rsidRDefault="00E83FAE" w:rsidP="00E83FA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：在排版过程中遇到格式问题，影响报告的美观和可读性。</w:t>
      </w:r>
    </w:p>
    <w:p w14:paraId="6D44BC39" w14:textId="77777777" w:rsidR="00E83FAE" w:rsidRPr="00E83FAE" w:rsidRDefault="00E83FAE" w:rsidP="00E83FA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：学习并使用专业的排版工具，如LaTeX和Markdown，优化报告格式，提高报告的专业性和规范性。</w:t>
      </w:r>
    </w:p>
    <w:p w14:paraId="00F5CFE8" w14:textId="77777777" w:rsidR="00E83FAE" w:rsidRPr="00E83FAE" w:rsidRDefault="00E83FAE" w:rsidP="00E83FA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：成功完成了项目报告的排版和初步撰写工作，为项目的最终验收提供了重要的文档支持。</w:t>
      </w:r>
    </w:p>
    <w:p w14:paraId="7135B671" w14:textId="77777777" w:rsidR="00E83FAE" w:rsidRPr="00E83FAE" w:rsidRDefault="00E83FAE" w:rsidP="00E83FA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：专业技能的提升对于提高工作效率和质量非常重要。通过不断学习和实践，可以显著提升工作成果的质量。</w:t>
      </w:r>
    </w:p>
    <w:p w14:paraId="3BAF6BAD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2024/7/3 - 工作第九天</w:t>
      </w:r>
    </w:p>
    <w:p w14:paraId="53C2AD1B" w14:textId="77777777" w:rsidR="00E83FAE" w:rsidRPr="00E83FAE" w:rsidRDefault="00E83FAE" w:rsidP="00E83FA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：参与系统测试，确保系统的稳定性和功能性，包括功能测试、性能测试和安全测试。</w:t>
      </w:r>
    </w:p>
    <w:p w14:paraId="6E77B5CE" w14:textId="77777777" w:rsidR="00E83FAE" w:rsidRPr="00E83FAE" w:rsidRDefault="00E83FAE" w:rsidP="00E83FA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：在测试过程中发现了一些bug和性能问题，影响系统的稳定性和用户体验。</w:t>
      </w:r>
    </w:p>
    <w:p w14:paraId="0186873E" w14:textId="77777777" w:rsidR="00E83FAE" w:rsidRPr="00E83FAE" w:rsidRDefault="00E83FAE" w:rsidP="00E83FA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解决办法</w:t>
      </w:r>
      <w:r w:rsidRPr="00E83FAE">
        <w:rPr>
          <w:rFonts w:ascii="宋体" w:eastAsia="宋体" w:hAnsi="宋体" w:cs="宋体"/>
          <w:kern w:val="0"/>
          <w:sz w:val="24"/>
        </w:rPr>
        <w:t>：及时反馈给开发团队，组织进行修复和优化，制定详细的测试计划和修复方案，确保每个问题都得到妥善解决。</w:t>
      </w:r>
    </w:p>
    <w:p w14:paraId="20FEFC1D" w14:textId="77777777" w:rsidR="00E83FAE" w:rsidRPr="00E83FAE" w:rsidRDefault="00E83FAE" w:rsidP="00E83FA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：成功解决了测试中发现的问题，提高了系统质量，确保系统能够稳定运行并满足用户需求。</w:t>
      </w:r>
    </w:p>
    <w:p w14:paraId="711AACEA" w14:textId="77777777" w:rsidR="00E83FAE" w:rsidRPr="00E83FAE" w:rsidRDefault="00E83FAE" w:rsidP="00E83FA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：测试是确保软件质量的重要环节，不容忽视。通过全面和细致的测试，可以提前发现并解决潜在问题，保证系统的稳定性和可靠性。</w:t>
      </w:r>
    </w:p>
    <w:p w14:paraId="6FA3C1D5" w14:textId="77777777" w:rsidR="00E83FAE" w:rsidRPr="00E83FAE" w:rsidRDefault="00E83FAE" w:rsidP="00E83FA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83FAE">
        <w:rPr>
          <w:rFonts w:ascii="宋体" w:eastAsia="宋体" w:hAnsi="宋体" w:cs="宋体"/>
          <w:b/>
          <w:bCs/>
          <w:kern w:val="0"/>
          <w:sz w:val="27"/>
          <w:szCs w:val="27"/>
        </w:rPr>
        <w:t>2024/7/4 - 工作第十天</w:t>
      </w:r>
    </w:p>
    <w:p w14:paraId="78500282" w14:textId="77777777" w:rsidR="00E83FAE" w:rsidRPr="00E83FAE" w:rsidRDefault="00E83FAE" w:rsidP="00E83FA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工作要点</w:t>
      </w:r>
      <w:r w:rsidRPr="00E83FAE">
        <w:rPr>
          <w:rFonts w:ascii="宋体" w:eastAsia="宋体" w:hAnsi="宋体" w:cs="宋体"/>
          <w:kern w:val="0"/>
          <w:sz w:val="24"/>
        </w:rPr>
        <w:t>：总结项目经验，准备项目汇报PPT，包括项目的背景、目标、实施过程、成果和经验教训。</w:t>
      </w:r>
    </w:p>
    <w:p w14:paraId="307D3847" w14:textId="77777777" w:rsidR="00E83FAE" w:rsidRPr="00E83FAE" w:rsidRDefault="00E83FAE" w:rsidP="00E83FA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出现问题</w:t>
      </w:r>
      <w:r w:rsidRPr="00E83FAE">
        <w:rPr>
          <w:rFonts w:ascii="宋体" w:eastAsia="宋体" w:hAnsi="宋体" w:cs="宋体"/>
          <w:kern w:val="0"/>
          <w:sz w:val="24"/>
        </w:rPr>
        <w:t>：在整理项目经验时，发现部分细节记录不够完整，影响汇报内容的全面性和准确性。</w:t>
      </w:r>
    </w:p>
    <w:p w14:paraId="4EE4C9CB" w14:textId="77777777" w:rsidR="00E83FAE" w:rsidRPr="00E83FAE" w:rsidRDefault="00E83FAE" w:rsidP="00E83FA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lastRenderedPageBreak/>
        <w:t>解决办法</w:t>
      </w:r>
      <w:r w:rsidRPr="00E83FAE">
        <w:rPr>
          <w:rFonts w:ascii="宋体" w:eastAsia="宋体" w:hAnsi="宋体" w:cs="宋体"/>
          <w:kern w:val="0"/>
          <w:sz w:val="24"/>
        </w:rPr>
        <w:t>：与团队成员沟通，补充和完善项目经验记录，确保每个环节都得到详细的记录和总结。</w:t>
      </w:r>
    </w:p>
    <w:p w14:paraId="3A1E4DF5" w14:textId="77777777" w:rsidR="00E83FAE" w:rsidRPr="00E83FAE" w:rsidRDefault="00E83FAE" w:rsidP="00E83FA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结果</w:t>
      </w:r>
      <w:r w:rsidRPr="00E83FAE">
        <w:rPr>
          <w:rFonts w:ascii="宋体" w:eastAsia="宋体" w:hAnsi="宋体" w:cs="宋体"/>
          <w:kern w:val="0"/>
          <w:sz w:val="24"/>
        </w:rPr>
        <w:t>：成功完成了项目总结和汇报PPT的准备工作，为项目的最终汇报和验收做好了充分准备。</w:t>
      </w:r>
    </w:p>
    <w:p w14:paraId="37A18858" w14:textId="77777777" w:rsidR="00E83FAE" w:rsidRPr="00E83FAE" w:rsidRDefault="00E83FAE" w:rsidP="00E83FA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83FAE">
        <w:rPr>
          <w:rFonts w:ascii="宋体" w:eastAsia="宋体" w:hAnsi="宋体" w:cs="宋体"/>
          <w:b/>
          <w:bCs/>
          <w:kern w:val="0"/>
          <w:sz w:val="24"/>
        </w:rPr>
        <w:t>心得体会</w:t>
      </w:r>
      <w:r w:rsidRPr="00E83FAE">
        <w:rPr>
          <w:rFonts w:ascii="宋体" w:eastAsia="宋体" w:hAnsi="宋体" w:cs="宋体"/>
          <w:kern w:val="0"/>
          <w:sz w:val="24"/>
        </w:rPr>
        <w:t>：项目总结是提升个人和团队能力的重要环节，需要认真对待。通过系统的总结和反思，可以发现问题，积累经验，为今后的项目提供宝贵的借鉴。</w:t>
      </w:r>
    </w:p>
    <w:p w14:paraId="67B14125" w14:textId="77777777" w:rsidR="00F229AB" w:rsidRPr="00E83FAE" w:rsidRDefault="00F229AB" w:rsidP="00E83FAE"/>
    <w:sectPr w:rsidR="00F229AB" w:rsidRPr="00E83FAE" w:rsidSect="00D5567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4AD5B90"/>
    <w:multiLevelType w:val="multilevel"/>
    <w:tmpl w:val="CE78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668DB"/>
    <w:multiLevelType w:val="multilevel"/>
    <w:tmpl w:val="C6BC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A4FF4"/>
    <w:multiLevelType w:val="multilevel"/>
    <w:tmpl w:val="3684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F1E7E"/>
    <w:multiLevelType w:val="multilevel"/>
    <w:tmpl w:val="F4D6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C65D0"/>
    <w:multiLevelType w:val="multilevel"/>
    <w:tmpl w:val="5F02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A2E4A"/>
    <w:multiLevelType w:val="multilevel"/>
    <w:tmpl w:val="1668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B6B73"/>
    <w:multiLevelType w:val="multilevel"/>
    <w:tmpl w:val="C4C6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DA4515"/>
    <w:multiLevelType w:val="multilevel"/>
    <w:tmpl w:val="0560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239FB"/>
    <w:multiLevelType w:val="multilevel"/>
    <w:tmpl w:val="052E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37760"/>
    <w:multiLevelType w:val="multilevel"/>
    <w:tmpl w:val="B96A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19498">
    <w:abstractNumId w:val="0"/>
  </w:num>
  <w:num w:numId="2" w16cid:durableId="1532257050">
    <w:abstractNumId w:val="1"/>
  </w:num>
  <w:num w:numId="3" w16cid:durableId="819540416">
    <w:abstractNumId w:val="2"/>
  </w:num>
  <w:num w:numId="4" w16cid:durableId="1106778573">
    <w:abstractNumId w:val="3"/>
  </w:num>
  <w:num w:numId="5" w16cid:durableId="278610005">
    <w:abstractNumId w:val="4"/>
  </w:num>
  <w:num w:numId="6" w16cid:durableId="1020156973">
    <w:abstractNumId w:val="5"/>
  </w:num>
  <w:num w:numId="7" w16cid:durableId="1784769313">
    <w:abstractNumId w:val="6"/>
  </w:num>
  <w:num w:numId="8" w16cid:durableId="320236392">
    <w:abstractNumId w:val="7"/>
  </w:num>
  <w:num w:numId="9" w16cid:durableId="1226263340">
    <w:abstractNumId w:val="8"/>
  </w:num>
  <w:num w:numId="10" w16cid:durableId="277029581">
    <w:abstractNumId w:val="9"/>
  </w:num>
  <w:num w:numId="11" w16cid:durableId="1481146029">
    <w:abstractNumId w:val="18"/>
  </w:num>
  <w:num w:numId="12" w16cid:durableId="1109156672">
    <w:abstractNumId w:val="19"/>
  </w:num>
  <w:num w:numId="13" w16cid:durableId="1568420165">
    <w:abstractNumId w:val="16"/>
  </w:num>
  <w:num w:numId="14" w16cid:durableId="1107697179">
    <w:abstractNumId w:val="17"/>
  </w:num>
  <w:num w:numId="15" w16cid:durableId="432435362">
    <w:abstractNumId w:val="11"/>
  </w:num>
  <w:num w:numId="16" w16cid:durableId="1271401727">
    <w:abstractNumId w:val="13"/>
  </w:num>
  <w:num w:numId="17" w16cid:durableId="449401513">
    <w:abstractNumId w:val="12"/>
  </w:num>
  <w:num w:numId="18" w16cid:durableId="2032098193">
    <w:abstractNumId w:val="15"/>
  </w:num>
  <w:num w:numId="19" w16cid:durableId="448160646">
    <w:abstractNumId w:val="10"/>
  </w:num>
  <w:num w:numId="20" w16cid:durableId="14539409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50"/>
    <w:rsid w:val="00060DA2"/>
    <w:rsid w:val="000A701A"/>
    <w:rsid w:val="00126B9E"/>
    <w:rsid w:val="001279E2"/>
    <w:rsid w:val="002154A6"/>
    <w:rsid w:val="00276DE7"/>
    <w:rsid w:val="002F4292"/>
    <w:rsid w:val="003B1371"/>
    <w:rsid w:val="008168FA"/>
    <w:rsid w:val="00BB0F7C"/>
    <w:rsid w:val="00C63B50"/>
    <w:rsid w:val="00DB35D5"/>
    <w:rsid w:val="00DE0896"/>
    <w:rsid w:val="00E070E3"/>
    <w:rsid w:val="00E55E95"/>
    <w:rsid w:val="00E83FAE"/>
    <w:rsid w:val="00F229AB"/>
    <w:rsid w:val="00FC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FA1DE"/>
  <w15:chartTrackingRefBased/>
  <w15:docId w15:val="{416D35E9-B0C6-0246-A260-800B5A8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83FA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83FA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E83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64</TotalTime>
  <Pages>4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12</cp:revision>
  <dcterms:created xsi:type="dcterms:W3CDTF">2023-12-20T12:54:00Z</dcterms:created>
  <dcterms:modified xsi:type="dcterms:W3CDTF">2024-07-04T02:14:00Z</dcterms:modified>
</cp:coreProperties>
</file>