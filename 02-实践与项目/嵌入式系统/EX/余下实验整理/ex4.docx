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23F15" w14:textId="77777777" w:rsidR="006500EE" w:rsidRDefault="003838D1">
      <w:pPr>
        <w:jc w:val="left"/>
        <w:rPr>
          <w:rFonts w:ascii="SimSun" w:eastAsia="SimSun" w:hAnsi="SimSun" w:cs="SimSun"/>
          <w:sz w:val="28"/>
          <w:szCs w:val="28"/>
          <w:u w:val="single"/>
        </w:rPr>
      </w:pPr>
      <w:r>
        <w:rPr>
          <w:rFonts w:ascii="SimSun" w:eastAsia="SimSun" w:hAnsi="SimSun" w:cs="SimSun" w:hint="eastAsia"/>
          <w:sz w:val="28"/>
          <w:szCs w:val="28"/>
        </w:rPr>
        <w:t>专业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计算机科学与技术 </w:t>
      </w:r>
      <w:r>
        <w:rPr>
          <w:rFonts w:ascii="SimSun" w:eastAsia="SimSun" w:hAnsi="SimSun" w:cs="SimSun" w:hint="eastAsia"/>
          <w:sz w:val="28"/>
          <w:szCs w:val="28"/>
        </w:rPr>
        <w:t xml:space="preserve">   班级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计科202</w:t>
      </w:r>
      <w:r w:rsidR="00057E28">
        <w:rPr>
          <w:rFonts w:ascii="SimSun" w:eastAsia="SimSun" w:hAnsi="SimSun" w:cs="SimSun"/>
          <w:sz w:val="28"/>
          <w:szCs w:val="28"/>
          <w:u w:val="single"/>
        </w:rPr>
        <w:t>15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班 </w:t>
      </w:r>
      <w:r>
        <w:rPr>
          <w:rFonts w:ascii="SimSun" w:eastAsia="SimSun" w:hAnsi="SimSun" w:cs="SimSun" w:hint="eastAsia"/>
          <w:sz w:val="28"/>
          <w:szCs w:val="28"/>
        </w:rPr>
        <w:t xml:space="preserve">   成绩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     </w:t>
      </w:r>
      <w:r>
        <w:rPr>
          <w:rFonts w:ascii="SimSun" w:eastAsia="SimSun" w:hAnsi="SimSun" w:cs="SimSun" w:hint="eastAsia"/>
          <w:sz w:val="28"/>
          <w:szCs w:val="28"/>
        </w:rPr>
        <w:t xml:space="preserve"> </w:t>
      </w:r>
    </w:p>
    <w:p w14:paraId="5A5AE983" w14:textId="77777777" w:rsidR="006500EE" w:rsidRDefault="003838D1">
      <w:pPr>
        <w:jc w:val="lef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学号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202</w:t>
      </w:r>
      <w:r w:rsidR="003E4FCD">
        <w:rPr>
          <w:rFonts w:ascii="SimSun" w:eastAsia="SimSun" w:hAnsi="SimSun" w:cs="SimSun"/>
          <w:sz w:val="28"/>
          <w:szCs w:val="28"/>
          <w:u w:val="single"/>
        </w:rPr>
        <w:t>11018341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>
        <w:rPr>
          <w:rFonts w:ascii="SimSun" w:eastAsia="SimSun" w:hAnsi="SimSun" w:cs="SimSun" w:hint="eastAsia"/>
          <w:sz w:val="28"/>
          <w:szCs w:val="28"/>
        </w:rPr>
        <w:t xml:space="preserve">   姓名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 w:rsidR="003E4FCD">
        <w:rPr>
          <w:rFonts w:ascii="SimSun" w:eastAsia="SimSun" w:hAnsi="SimSun" w:cs="SimSun" w:hint="eastAsia"/>
          <w:sz w:val="28"/>
          <w:szCs w:val="28"/>
          <w:u w:val="single"/>
        </w:rPr>
        <w:t>卢瑶</w:t>
      </w:r>
      <w:r>
        <w:rPr>
          <w:rFonts w:ascii="SimSun" w:eastAsia="SimSun" w:hAnsi="SimSun" w:cs="SimSun" w:hint="eastAsia"/>
          <w:sz w:val="28"/>
          <w:szCs w:val="28"/>
          <w:u w:val="single"/>
        </w:rPr>
        <w:t xml:space="preserve">    </w:t>
      </w:r>
      <w:r>
        <w:rPr>
          <w:rFonts w:ascii="SimSun" w:eastAsia="SimSun" w:hAnsi="SimSun" w:cs="SimSun" w:hint="eastAsia"/>
          <w:sz w:val="28"/>
          <w:szCs w:val="28"/>
        </w:rPr>
        <w:t xml:space="preserve">    </w:t>
      </w:r>
    </w:p>
    <w:p w14:paraId="6CBD1B1B" w14:textId="77777777" w:rsidR="006500EE" w:rsidRDefault="006500EE">
      <w:pPr>
        <w:jc w:val="center"/>
        <w:rPr>
          <w:rFonts w:ascii="SimSun" w:eastAsia="SimSun" w:hAnsi="SimSun" w:cs="SimSun"/>
          <w:sz w:val="32"/>
          <w:szCs w:val="32"/>
        </w:rPr>
      </w:pPr>
    </w:p>
    <w:p w14:paraId="2DC5D6D1" w14:textId="77777777" w:rsidR="006500EE" w:rsidRDefault="003838D1">
      <w:pPr>
        <w:jc w:val="center"/>
        <w:rPr>
          <w:rFonts w:ascii="SimSun" w:eastAsia="SimSun" w:hAnsi="SimSun" w:cs="SimSun"/>
          <w:sz w:val="32"/>
          <w:szCs w:val="32"/>
        </w:rPr>
      </w:pPr>
      <w:r>
        <w:rPr>
          <w:rFonts w:ascii="SimSun" w:eastAsia="SimSun" w:hAnsi="SimSun" w:cs="SimSun" w:hint="eastAsia"/>
          <w:sz w:val="32"/>
          <w:szCs w:val="32"/>
        </w:rPr>
        <w:t>实验四 ARM 汇编语言程序设计实验(一)</w:t>
      </w:r>
    </w:p>
    <w:p w14:paraId="19CEDB15" w14:textId="77777777" w:rsidR="006500EE" w:rsidRDefault="003838D1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实验目的</w:t>
      </w:r>
    </w:p>
    <w:p w14:paraId="2FB76F39" w14:textId="77777777" w:rsidR="006500EE" w:rsidRDefault="003838D1">
      <w:pPr>
        <w:pStyle w:val="a6"/>
        <w:spacing w:line="288" w:lineRule="auto"/>
        <w:ind w:firstLine="571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1． 掌握 ADS1.2 集成开发环境</w:t>
      </w:r>
    </w:p>
    <w:p w14:paraId="2B32B932" w14:textId="77777777" w:rsidR="006500EE" w:rsidRDefault="003838D1">
      <w:pPr>
        <w:pStyle w:val="a6"/>
        <w:spacing w:line="288" w:lineRule="auto"/>
        <w:ind w:firstLine="571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2． 了解 ARM 汇编指令用法，并能够编写简单的汇编程序</w:t>
      </w:r>
    </w:p>
    <w:p w14:paraId="53F784AF" w14:textId="77777777" w:rsidR="006500EE" w:rsidRDefault="003838D1">
      <w:pPr>
        <w:pStyle w:val="a6"/>
        <w:spacing w:line="288" w:lineRule="auto"/>
        <w:ind w:firstLine="571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3． 掌握指令的条件执行，掌握 LDR/STR 指令，完成存储器的访问</w:t>
      </w:r>
    </w:p>
    <w:p w14:paraId="59AA1F64" w14:textId="77777777" w:rsidR="006500EE" w:rsidRDefault="003838D1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实验环境</w:t>
      </w:r>
    </w:p>
    <w:p w14:paraId="6E8315CB" w14:textId="77777777" w:rsidR="006500EE" w:rsidRDefault="003838D1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硬件：PC 机 Pentium100 以上。</w:t>
      </w:r>
    </w:p>
    <w:p w14:paraId="35E7FE1D" w14:textId="77777777" w:rsidR="006500EE" w:rsidRDefault="003838D1">
      <w:pPr>
        <w:pStyle w:val="a6"/>
        <w:ind w:firstLine="56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软件：PC 机 Windows 操作系统、ARM ASD 1.2 集成开发环境、AXD</w:t>
      </w:r>
    </w:p>
    <w:p w14:paraId="200C71A2" w14:textId="77777777" w:rsidR="006500EE" w:rsidRDefault="003838D1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实验内容</w:t>
      </w:r>
    </w:p>
    <w:p w14:paraId="18701830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具体内容：</w:t>
      </w:r>
    </w:p>
    <w:p w14:paraId="1F5CB617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1． 用 LDR 指令读取 0x40003100 地址上的数据，将该数据加 1，若结果大于 10，则使用 STR 指令将结果写入原地址，否则，将把 0 写入原地址。</w:t>
      </w:r>
    </w:p>
    <w:p w14:paraId="42C2633A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2． 用 ADS1.2 软件仿真，单步、全速运行程序，设置断点，打开寄存器窗口（ProcessorRegister）监视R0、R1 的值，打开存储器观察窗口（Memory）监视 0x40003100 地址处的值。</w:t>
      </w:r>
    </w:p>
    <w:p w14:paraId="36657DDD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实验步骤：</w:t>
      </w:r>
    </w:p>
    <w:p w14:paraId="6E9A604C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lastRenderedPageBreak/>
        <w:t>1． 启动 ADS1.2，使用 ARM Executable Image 工程模板建立一个工程。如 SY4</w:t>
      </w:r>
    </w:p>
    <w:p w14:paraId="336D3BB8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2． 建立汇编源文件 Test4.s，加入工程中。</w:t>
      </w:r>
    </w:p>
    <w:p w14:paraId="0098E248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3． 设置工程连接地址 R0 Base 0x40000000,RW Base 0x40003000。</w:t>
      </w:r>
    </w:p>
    <w:p w14:paraId="042D8EDF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4． 编译、连接工程，选择 Project</w:t>
      </w:r>
      <w:r>
        <w:rPr>
          <w:rFonts w:ascii="楷体" w:eastAsia="楷体" w:hAnsi="楷体"/>
          <w:color w:val="000000"/>
          <w:sz w:val="28"/>
          <w:szCs w:val="28"/>
        </w:rPr>
        <w:t>Debug ,启动 AXD 软件仿真调试。</w:t>
      </w:r>
    </w:p>
    <w:p w14:paraId="62CEA2A7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5． 打开寄存器窗口，监视 R0、R1 的值，设置观察地址 0x40003100，显示方式为 32bit，监测 0x40003100上的值。</w:t>
      </w:r>
    </w:p>
    <w:p w14:paraId="2C42DB5D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6． 可以单步运行程序，可以设置、取消断点，或者全速运行，停止运行，调试时观察寄存器 0x40003100上的值。</w:t>
      </w:r>
    </w:p>
    <w:p w14:paraId="1BE6563B" w14:textId="77777777" w:rsidR="006500EE" w:rsidRDefault="003838D1">
      <w:pPr>
        <w:pStyle w:val="a6"/>
        <w:spacing w:line="288" w:lineRule="auto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结果如下图所示，实现了</w:t>
      </w:r>
      <w:r>
        <w:rPr>
          <w:rFonts w:ascii="楷体" w:eastAsia="楷体" w:hAnsi="楷体"/>
          <w:color w:val="000000"/>
          <w:sz w:val="28"/>
          <w:szCs w:val="28"/>
        </w:rPr>
        <w:t>用 LDR 指令读取 0x40003100 地址上的数据，将该数据加 1，若结果大于 10，则</w:t>
      </w:r>
      <w:r>
        <w:rPr>
          <w:rFonts w:ascii="楷体" w:eastAsia="楷体" w:hAnsi="楷体" w:hint="eastAsia"/>
          <w:color w:val="000000"/>
          <w:sz w:val="28"/>
          <w:szCs w:val="28"/>
        </w:rPr>
        <w:t>置零，否则将该数存入存储器中。MOVHS用法则是若R0大于10（CMP语句），则将R0赋值为0。</w:t>
      </w:r>
    </w:p>
    <w:p w14:paraId="08470940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COUNT EQU 0X40003100</w:t>
      </w:r>
    </w:p>
    <w:p w14:paraId="283A8CCE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AREA TEST3, CODE,READONLY</w:t>
      </w:r>
    </w:p>
    <w:p w14:paraId="69388949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ENTRY</w:t>
      </w:r>
    </w:p>
    <w:p w14:paraId="38F7962E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CODE32</w:t>
      </w:r>
    </w:p>
    <w:p w14:paraId="0D492254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A626A4"/>
          <w:kern w:val="0"/>
          <w:szCs w:val="21"/>
        </w:rPr>
        <w:t>START</w:t>
      </w:r>
    </w:p>
    <w:p w14:paraId="49B6AC29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LDR R1,=</w:t>
      </w:r>
      <w:r w:rsidRPr="0050530F">
        <w:rPr>
          <w:rFonts w:ascii="Consolas" w:eastAsia="SimSun" w:hAnsi="Consolas" w:cs="Consolas"/>
          <w:color w:val="A626A4"/>
          <w:kern w:val="0"/>
          <w:szCs w:val="21"/>
        </w:rPr>
        <w:t>COUNT</w:t>
      </w:r>
    </w:p>
    <w:p w14:paraId="7FF76AD8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MOV R0,</w:t>
      </w:r>
      <w:r w:rsidRPr="0050530F">
        <w:rPr>
          <w:rFonts w:ascii="Consolas" w:eastAsia="SimSun" w:hAnsi="Consolas" w:cs="Consolas"/>
          <w:i/>
          <w:iCs/>
          <w:color w:val="A0A1A7"/>
          <w:kern w:val="0"/>
          <w:szCs w:val="21"/>
        </w:rPr>
        <w:t>#0</w:t>
      </w:r>
    </w:p>
    <w:p w14:paraId="51CAEB63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0530F">
        <w:rPr>
          <w:rFonts w:ascii="Consolas" w:eastAsia="SimSun" w:hAnsi="Consolas" w:cs="Consolas"/>
          <w:color w:val="A626A4"/>
          <w:kern w:val="0"/>
          <w:szCs w:val="21"/>
        </w:rPr>
        <w:t>STR</w:t>
      </w:r>
      <w:r w:rsidRPr="0050530F">
        <w:rPr>
          <w:rFonts w:ascii="Consolas" w:eastAsia="SimSun" w:hAnsi="Consolas" w:cs="Consolas"/>
          <w:color w:val="5C5C5C"/>
          <w:kern w:val="0"/>
          <w:szCs w:val="21"/>
        </w:rPr>
        <w:t> R0,[R1]</w:t>
      </w:r>
    </w:p>
    <w:p w14:paraId="70B505A9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A626A4"/>
          <w:kern w:val="0"/>
          <w:szCs w:val="21"/>
        </w:rPr>
        <w:t>LOOP</w:t>
      </w:r>
    </w:p>
    <w:p w14:paraId="6BA71648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LDR R1,=</w:t>
      </w:r>
      <w:r w:rsidRPr="0050530F">
        <w:rPr>
          <w:rFonts w:ascii="Consolas" w:eastAsia="SimSun" w:hAnsi="Consolas" w:cs="Consolas"/>
          <w:color w:val="A626A4"/>
          <w:kern w:val="0"/>
          <w:szCs w:val="21"/>
        </w:rPr>
        <w:t>COUNT</w:t>
      </w:r>
    </w:p>
    <w:p w14:paraId="040ECBF6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LDR R0,[R1]</w:t>
      </w:r>
    </w:p>
    <w:p w14:paraId="46B33CF6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0530F">
        <w:rPr>
          <w:rFonts w:ascii="Consolas" w:eastAsia="SimSun" w:hAnsi="Consolas" w:cs="Consolas"/>
          <w:color w:val="A626A4"/>
          <w:kern w:val="0"/>
          <w:szCs w:val="21"/>
        </w:rPr>
        <w:t>ADD</w:t>
      </w:r>
      <w:r w:rsidRPr="0050530F">
        <w:rPr>
          <w:rFonts w:ascii="Consolas" w:eastAsia="SimSun" w:hAnsi="Consolas" w:cs="Consolas"/>
          <w:color w:val="5C5C5C"/>
          <w:kern w:val="0"/>
          <w:szCs w:val="21"/>
        </w:rPr>
        <w:t> R0,R0,</w:t>
      </w:r>
      <w:r w:rsidRPr="0050530F">
        <w:rPr>
          <w:rFonts w:ascii="Consolas" w:eastAsia="SimSun" w:hAnsi="Consolas" w:cs="Consolas"/>
          <w:i/>
          <w:iCs/>
          <w:color w:val="A0A1A7"/>
          <w:kern w:val="0"/>
          <w:szCs w:val="21"/>
        </w:rPr>
        <w:t>#1</w:t>
      </w:r>
    </w:p>
    <w:p w14:paraId="653683BB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CMP R0,</w:t>
      </w:r>
      <w:r w:rsidRPr="0050530F">
        <w:rPr>
          <w:rFonts w:ascii="Consolas" w:eastAsia="SimSun" w:hAnsi="Consolas" w:cs="Consolas"/>
          <w:i/>
          <w:iCs/>
          <w:color w:val="A0A1A7"/>
          <w:kern w:val="0"/>
          <w:szCs w:val="21"/>
        </w:rPr>
        <w:t>#10</w:t>
      </w:r>
    </w:p>
    <w:p w14:paraId="77687904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MOVHS R0,</w:t>
      </w:r>
      <w:r w:rsidRPr="0050530F">
        <w:rPr>
          <w:rFonts w:ascii="Consolas" w:eastAsia="SimSun" w:hAnsi="Consolas" w:cs="Consolas"/>
          <w:i/>
          <w:iCs/>
          <w:color w:val="A0A1A7"/>
          <w:kern w:val="0"/>
          <w:szCs w:val="21"/>
        </w:rPr>
        <w:t>#0 ;</w:t>
      </w:r>
      <w:r w:rsidRPr="0050530F">
        <w:rPr>
          <w:rFonts w:ascii="Consolas" w:eastAsia="SimSun" w:hAnsi="Consolas" w:cs="Consolas"/>
          <w:i/>
          <w:iCs/>
          <w:color w:val="A0A1A7"/>
          <w:kern w:val="0"/>
          <w:szCs w:val="21"/>
        </w:rPr>
        <w:t>如果</w:t>
      </w:r>
      <w:r w:rsidRPr="0050530F">
        <w:rPr>
          <w:rFonts w:ascii="Consolas" w:eastAsia="SimSun" w:hAnsi="Consolas" w:cs="Consolas"/>
          <w:i/>
          <w:iCs/>
          <w:color w:val="A0A1A7"/>
          <w:kern w:val="0"/>
          <w:szCs w:val="21"/>
        </w:rPr>
        <w:t>&gt;=10</w:t>
      </w:r>
      <w:r w:rsidRPr="0050530F">
        <w:rPr>
          <w:rFonts w:ascii="Consolas" w:eastAsia="SimSun" w:hAnsi="Consolas" w:cs="Consolas"/>
          <w:i/>
          <w:iCs/>
          <w:color w:val="A0A1A7"/>
          <w:kern w:val="0"/>
          <w:szCs w:val="21"/>
        </w:rPr>
        <w:t>那么执行这条语句</w:t>
      </w:r>
    </w:p>
    <w:p w14:paraId="7DF797B8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lastRenderedPageBreak/>
        <w:t> </w:t>
      </w:r>
      <w:r w:rsidRPr="0050530F">
        <w:rPr>
          <w:rFonts w:ascii="Consolas" w:eastAsia="SimSun" w:hAnsi="Consolas" w:cs="Consolas"/>
          <w:color w:val="A626A4"/>
          <w:kern w:val="0"/>
          <w:szCs w:val="21"/>
        </w:rPr>
        <w:t>STR</w:t>
      </w:r>
      <w:r w:rsidRPr="0050530F">
        <w:rPr>
          <w:rFonts w:ascii="Consolas" w:eastAsia="SimSun" w:hAnsi="Consolas" w:cs="Consolas"/>
          <w:color w:val="5C5C5C"/>
          <w:kern w:val="0"/>
          <w:szCs w:val="21"/>
        </w:rPr>
        <w:t> R0,[R1]</w:t>
      </w:r>
    </w:p>
    <w:p w14:paraId="1E84650F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B </w:t>
      </w:r>
      <w:r w:rsidRPr="0050530F">
        <w:rPr>
          <w:rFonts w:ascii="Consolas" w:eastAsia="SimSun" w:hAnsi="Consolas" w:cs="Consolas"/>
          <w:color w:val="A626A4"/>
          <w:kern w:val="0"/>
          <w:szCs w:val="21"/>
        </w:rPr>
        <w:t>LOOP</w:t>
      </w:r>
    </w:p>
    <w:p w14:paraId="5825A3A0" w14:textId="77777777" w:rsidR="0050530F" w:rsidRPr="0050530F" w:rsidRDefault="0050530F" w:rsidP="0050530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357" w:hanging="357"/>
        <w:jc w:val="left"/>
        <w:rPr>
          <w:rFonts w:ascii="Consolas" w:eastAsia="SimSun" w:hAnsi="Consolas" w:cs="Consolas"/>
          <w:color w:val="5C5C5C"/>
          <w:kern w:val="0"/>
          <w:szCs w:val="21"/>
        </w:rPr>
      </w:pPr>
      <w:r w:rsidRPr="0050530F">
        <w:rPr>
          <w:rFonts w:ascii="Consolas" w:eastAsia="SimSun" w:hAnsi="Consolas" w:cs="Consolas"/>
          <w:color w:val="5C5C5C"/>
          <w:kern w:val="0"/>
          <w:szCs w:val="21"/>
        </w:rPr>
        <w:t> </w:t>
      </w:r>
      <w:r w:rsidRPr="0050530F">
        <w:rPr>
          <w:rFonts w:ascii="Consolas" w:eastAsia="SimSun" w:hAnsi="Consolas" w:cs="Consolas"/>
          <w:color w:val="A626A4"/>
          <w:kern w:val="0"/>
          <w:szCs w:val="21"/>
        </w:rPr>
        <w:t>END</w:t>
      </w:r>
    </w:p>
    <w:p w14:paraId="226968BE" w14:textId="77777777" w:rsidR="005B0919" w:rsidRDefault="005B0919" w:rsidP="00302E3A">
      <w:pPr>
        <w:pStyle w:val="a6"/>
        <w:spacing w:line="288" w:lineRule="auto"/>
        <w:ind w:firstLineChars="0" w:firstLine="0"/>
        <w:rPr>
          <w:rFonts w:ascii="SimSun" w:eastAsia="SimSun" w:hAnsi="SimSun" w:cs="SimHei"/>
          <w:sz w:val="24"/>
          <w:szCs w:val="24"/>
        </w:rPr>
      </w:pPr>
    </w:p>
    <w:p w14:paraId="0462725C" w14:textId="226BF381" w:rsidR="00DC4819" w:rsidRPr="00703D42" w:rsidRDefault="00CE3609" w:rsidP="00302E3A">
      <w:pPr>
        <w:pStyle w:val="a6"/>
        <w:spacing w:line="288" w:lineRule="auto"/>
        <w:ind w:firstLineChars="0" w:firstLine="0"/>
        <w:rPr>
          <w:rFonts w:ascii="SimSun" w:eastAsia="SimSun" w:hAnsi="SimSun" w:cs="SimHei"/>
          <w:sz w:val="24"/>
          <w:szCs w:val="24"/>
        </w:rPr>
      </w:pPr>
      <w:r w:rsidRPr="00703D42">
        <w:rPr>
          <w:rFonts w:ascii="SimSun" w:eastAsia="SimSun" w:hAnsi="SimSun" w:cs="SimHei" w:hint="eastAsia"/>
          <w:sz w:val="24"/>
          <w:szCs w:val="24"/>
        </w:rPr>
        <w:t>成功编译到AXD</w:t>
      </w:r>
      <w:r w:rsidRPr="00703D42">
        <w:rPr>
          <w:rFonts w:ascii="SimSun" w:eastAsia="SimSun" w:hAnsi="SimSun" w:cs="SimHei"/>
          <w:sz w:val="24"/>
          <w:szCs w:val="24"/>
        </w:rPr>
        <w:t xml:space="preserve"> Debuger</w:t>
      </w:r>
      <w:r w:rsidRPr="00703D42">
        <w:rPr>
          <w:rFonts w:ascii="SimSun" w:eastAsia="SimSun" w:hAnsi="SimSun" w:cs="SimHei" w:hint="eastAsia"/>
          <w:sz w:val="24"/>
          <w:szCs w:val="24"/>
        </w:rPr>
        <w:t>执行：</w:t>
      </w:r>
    </w:p>
    <w:p w14:paraId="4FC9DC7B" w14:textId="77777777" w:rsidR="00BE3181" w:rsidRPr="00703D42" w:rsidRDefault="00B42B65" w:rsidP="00302E3A">
      <w:pPr>
        <w:pStyle w:val="a6"/>
        <w:spacing w:line="288" w:lineRule="auto"/>
        <w:ind w:firstLineChars="0" w:firstLine="0"/>
        <w:rPr>
          <w:rFonts w:ascii="SimSun" w:eastAsia="SimSun" w:hAnsi="SimSun" w:cs="SimHei"/>
          <w:sz w:val="24"/>
          <w:szCs w:val="24"/>
        </w:rPr>
      </w:pPr>
      <w:r w:rsidRPr="00703D42">
        <w:rPr>
          <w:rFonts w:ascii="SimSun" w:eastAsia="SimSun" w:hAnsi="SimSun" w:cs="SimHei"/>
          <w:noProof/>
          <w:sz w:val="24"/>
          <w:szCs w:val="24"/>
        </w:rPr>
        <w:drawing>
          <wp:inline distT="0" distB="0" distL="0" distR="0" wp14:anchorId="1EE6AEA8" wp14:editId="12C724F9">
            <wp:extent cx="5274310" cy="32791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26A8" w14:textId="15D53079" w:rsidR="00EA352D" w:rsidRDefault="00FE601A" w:rsidP="00FD3E52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b/>
          <w:bCs/>
          <w:szCs w:val="21"/>
        </w:rPr>
      </w:pPr>
      <w:r w:rsidRPr="00E0485C">
        <w:rPr>
          <w:rFonts w:ascii="SimSun" w:eastAsia="SimSun" w:hAnsi="SimSun" w:cs="SimHei" w:hint="eastAsia"/>
          <w:b/>
          <w:bCs/>
          <w:szCs w:val="21"/>
        </w:rPr>
        <w:t>图1 运行</w:t>
      </w:r>
      <w:r w:rsidR="006A029C" w:rsidRPr="00E0485C">
        <w:rPr>
          <w:rFonts w:ascii="SimSun" w:eastAsia="SimSun" w:hAnsi="SimSun" w:cs="SimHei" w:hint="eastAsia"/>
          <w:b/>
          <w:bCs/>
          <w:szCs w:val="21"/>
        </w:rPr>
        <w:t>过程</w:t>
      </w:r>
      <w:r w:rsidRPr="00E0485C">
        <w:rPr>
          <w:rFonts w:ascii="SimSun" w:eastAsia="SimSun" w:hAnsi="SimSun" w:cs="SimHei" w:hint="eastAsia"/>
          <w:b/>
          <w:bCs/>
          <w:szCs w:val="21"/>
        </w:rPr>
        <w:t>图</w:t>
      </w:r>
      <w:r w:rsidR="006A029C" w:rsidRPr="00E0485C">
        <w:rPr>
          <w:rFonts w:ascii="SimSun" w:eastAsia="SimSun" w:hAnsi="SimSun" w:cs="SimHei" w:hint="eastAsia"/>
          <w:b/>
          <w:bCs/>
          <w:szCs w:val="21"/>
        </w:rPr>
        <w:t>-</w:t>
      </w:r>
      <w:r w:rsidR="006A029C" w:rsidRPr="00E0485C">
        <w:rPr>
          <w:rFonts w:ascii="SimSun" w:eastAsia="SimSun" w:hAnsi="SimSun" w:cs="SimHei"/>
          <w:b/>
          <w:bCs/>
          <w:szCs w:val="21"/>
        </w:rPr>
        <w:t>1</w:t>
      </w:r>
    </w:p>
    <w:p w14:paraId="021D0DDE" w14:textId="77777777" w:rsidR="00FD3E52" w:rsidRPr="00FD3E52" w:rsidRDefault="00FD3E52" w:rsidP="00FD3E52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 w:hint="eastAsia"/>
          <w:b/>
          <w:bCs/>
          <w:szCs w:val="21"/>
        </w:rPr>
      </w:pPr>
    </w:p>
    <w:p w14:paraId="6EA4E1E8" w14:textId="77777777" w:rsidR="00FE601A" w:rsidRPr="00703D42" w:rsidRDefault="00EA352D" w:rsidP="00302E3A">
      <w:pPr>
        <w:pStyle w:val="a6"/>
        <w:spacing w:line="288" w:lineRule="auto"/>
        <w:ind w:firstLineChars="0" w:firstLine="0"/>
        <w:rPr>
          <w:rFonts w:ascii="SimSun" w:eastAsia="SimSun" w:hAnsi="SimSun" w:cs="SimHei"/>
          <w:sz w:val="24"/>
          <w:szCs w:val="24"/>
        </w:rPr>
      </w:pPr>
      <w:r w:rsidRPr="00703D42">
        <w:rPr>
          <w:rFonts w:ascii="SimSun" w:eastAsia="SimSun" w:hAnsi="SimSun" w:cs="SimHei" w:hint="eastAsia"/>
          <w:sz w:val="24"/>
          <w:szCs w:val="24"/>
        </w:rPr>
        <w:t>指令执行到STR</w:t>
      </w:r>
      <w:r w:rsidRPr="00703D42">
        <w:rPr>
          <w:rFonts w:ascii="SimSun" w:eastAsia="SimSun" w:hAnsi="SimSun" w:cs="SimHei"/>
          <w:sz w:val="24"/>
          <w:szCs w:val="24"/>
        </w:rPr>
        <w:t xml:space="preserve"> </w:t>
      </w:r>
      <w:r w:rsidRPr="00703D42">
        <w:rPr>
          <w:rFonts w:ascii="SimSun" w:eastAsia="SimSun" w:hAnsi="SimSun" w:cs="SimHei" w:hint="eastAsia"/>
          <w:sz w:val="24"/>
          <w:szCs w:val="24"/>
        </w:rPr>
        <w:t>R</w:t>
      </w:r>
      <w:r w:rsidRPr="00703D42">
        <w:rPr>
          <w:rFonts w:ascii="SimSun" w:eastAsia="SimSun" w:hAnsi="SimSun" w:cs="SimHei"/>
          <w:sz w:val="24"/>
          <w:szCs w:val="24"/>
        </w:rPr>
        <w:t>0</w:t>
      </w:r>
      <w:r w:rsidRPr="00703D42">
        <w:rPr>
          <w:rFonts w:ascii="SimSun" w:eastAsia="SimSun" w:hAnsi="SimSun" w:cs="SimHei" w:hint="eastAsia"/>
          <w:sz w:val="24"/>
          <w:szCs w:val="24"/>
        </w:rPr>
        <w:t>，</w:t>
      </w:r>
      <w:r w:rsidRPr="00703D42">
        <w:rPr>
          <w:rFonts w:ascii="SimSun" w:eastAsia="SimSun" w:hAnsi="SimSun" w:cs="SimHei"/>
          <w:sz w:val="24"/>
          <w:szCs w:val="24"/>
        </w:rPr>
        <w:t>[R1]</w:t>
      </w:r>
      <w:r w:rsidRPr="00703D42">
        <w:rPr>
          <w:rFonts w:ascii="SimSun" w:eastAsia="SimSun" w:hAnsi="SimSun" w:cs="SimHei" w:hint="eastAsia"/>
          <w:sz w:val="24"/>
          <w:szCs w:val="24"/>
        </w:rPr>
        <w:t>寄存器变化如下所示：</w:t>
      </w:r>
    </w:p>
    <w:p w14:paraId="467B6A41" w14:textId="77777777" w:rsidR="00B42B65" w:rsidRPr="00703D42" w:rsidRDefault="002A17B7" w:rsidP="00302E3A">
      <w:pPr>
        <w:pStyle w:val="a6"/>
        <w:spacing w:line="288" w:lineRule="auto"/>
        <w:ind w:firstLineChars="0" w:firstLine="0"/>
        <w:rPr>
          <w:rFonts w:ascii="SimSun" w:eastAsia="SimSun" w:hAnsi="SimSun" w:cs="SimHei"/>
          <w:sz w:val="24"/>
          <w:szCs w:val="24"/>
        </w:rPr>
      </w:pPr>
      <w:r w:rsidRPr="00703D42">
        <w:rPr>
          <w:rFonts w:ascii="SimSun" w:eastAsia="SimSun" w:hAnsi="SimSun" w:cs="SimHei"/>
          <w:noProof/>
          <w:sz w:val="24"/>
          <w:szCs w:val="24"/>
        </w:rPr>
        <w:drawing>
          <wp:inline distT="0" distB="0" distL="0" distR="0" wp14:anchorId="7CE211EF" wp14:editId="07D707D9">
            <wp:extent cx="5274310" cy="32791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EE0E" w14:textId="66E59362" w:rsidR="002A17B7" w:rsidRPr="00E94478" w:rsidRDefault="00FE601A" w:rsidP="00E94478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 w:hint="eastAsia"/>
          <w:b/>
          <w:bCs/>
          <w:szCs w:val="21"/>
        </w:rPr>
      </w:pPr>
      <w:r w:rsidRPr="00E0485C">
        <w:rPr>
          <w:rFonts w:ascii="SimSun" w:eastAsia="SimSun" w:hAnsi="SimSun" w:cs="SimHei" w:hint="eastAsia"/>
          <w:b/>
          <w:bCs/>
          <w:szCs w:val="21"/>
        </w:rPr>
        <w:t>图</w:t>
      </w:r>
      <w:r w:rsidR="005C1FE2" w:rsidRPr="00E0485C">
        <w:rPr>
          <w:rFonts w:ascii="SimSun" w:eastAsia="SimSun" w:hAnsi="SimSun" w:cs="SimHei"/>
          <w:b/>
          <w:bCs/>
          <w:szCs w:val="21"/>
        </w:rPr>
        <w:t>2</w:t>
      </w:r>
      <w:r w:rsidRPr="00E0485C">
        <w:rPr>
          <w:rFonts w:ascii="SimSun" w:eastAsia="SimSun" w:hAnsi="SimSun" w:cs="SimHei" w:hint="eastAsia"/>
          <w:b/>
          <w:bCs/>
          <w:szCs w:val="21"/>
        </w:rPr>
        <w:t xml:space="preserve"> </w:t>
      </w:r>
      <w:r w:rsidR="00EC084B" w:rsidRPr="00E0485C">
        <w:rPr>
          <w:rFonts w:ascii="SimSun" w:eastAsia="SimSun" w:hAnsi="SimSun" w:cs="SimHei" w:hint="eastAsia"/>
          <w:b/>
          <w:bCs/>
          <w:szCs w:val="21"/>
        </w:rPr>
        <w:t>执行过程</w:t>
      </w:r>
      <w:r w:rsidRPr="00E0485C">
        <w:rPr>
          <w:rFonts w:ascii="SimSun" w:eastAsia="SimSun" w:hAnsi="SimSun" w:cs="SimHei" w:hint="eastAsia"/>
          <w:b/>
          <w:bCs/>
          <w:szCs w:val="21"/>
        </w:rPr>
        <w:t>图</w:t>
      </w:r>
      <w:r w:rsidR="00EC084B" w:rsidRPr="00E0485C">
        <w:rPr>
          <w:rFonts w:ascii="SimSun" w:eastAsia="SimSun" w:hAnsi="SimSun" w:cs="SimHei" w:hint="eastAsia"/>
          <w:b/>
          <w:bCs/>
          <w:szCs w:val="21"/>
        </w:rPr>
        <w:t>-</w:t>
      </w:r>
      <w:r w:rsidR="00EC084B" w:rsidRPr="00E0485C">
        <w:rPr>
          <w:rFonts w:ascii="SimSun" w:eastAsia="SimSun" w:hAnsi="SimSun" w:cs="SimHei"/>
          <w:b/>
          <w:bCs/>
          <w:szCs w:val="21"/>
        </w:rPr>
        <w:t>2</w:t>
      </w:r>
    </w:p>
    <w:p w14:paraId="66496CBF" w14:textId="77777777" w:rsidR="002A17B7" w:rsidRPr="00703D42" w:rsidRDefault="006D25FB" w:rsidP="00302E3A">
      <w:pPr>
        <w:pStyle w:val="a6"/>
        <w:spacing w:line="288" w:lineRule="auto"/>
        <w:ind w:firstLineChars="0" w:firstLine="0"/>
        <w:rPr>
          <w:rFonts w:ascii="SimSun" w:eastAsia="SimSun" w:hAnsi="SimSun" w:cs="SimHei"/>
          <w:sz w:val="24"/>
          <w:szCs w:val="24"/>
        </w:rPr>
      </w:pPr>
      <w:r w:rsidRPr="00703D42">
        <w:rPr>
          <w:rFonts w:ascii="SimSun" w:eastAsia="SimSun" w:hAnsi="SimSun" w:cs="SimHei" w:hint="eastAsia"/>
          <w:sz w:val="24"/>
          <w:szCs w:val="24"/>
        </w:rPr>
        <w:lastRenderedPageBreak/>
        <w:t>指令执行完毕，寄存器的</w:t>
      </w:r>
      <w:r w:rsidR="00D42169" w:rsidRPr="00703D42">
        <w:rPr>
          <w:rFonts w:ascii="SimSun" w:eastAsia="SimSun" w:hAnsi="SimSun" w:cs="SimHei" w:hint="eastAsia"/>
          <w:sz w:val="24"/>
          <w:szCs w:val="24"/>
        </w:rPr>
        <w:t>最终</w:t>
      </w:r>
      <w:r w:rsidRPr="00703D42">
        <w:rPr>
          <w:rFonts w:ascii="SimSun" w:eastAsia="SimSun" w:hAnsi="SimSun" w:cs="SimHei" w:hint="eastAsia"/>
          <w:sz w:val="24"/>
          <w:szCs w:val="24"/>
        </w:rPr>
        <w:t>变化如下图所示：</w:t>
      </w:r>
    </w:p>
    <w:p w14:paraId="29DDB72D" w14:textId="77777777" w:rsidR="00F46AF1" w:rsidRPr="00703D42" w:rsidRDefault="00F46AF1" w:rsidP="00302E3A">
      <w:pPr>
        <w:pStyle w:val="a6"/>
        <w:spacing w:line="288" w:lineRule="auto"/>
        <w:ind w:firstLineChars="0" w:firstLine="0"/>
        <w:rPr>
          <w:rFonts w:ascii="SimSun" w:eastAsia="SimSun" w:hAnsi="SimSun" w:cs="SimHei"/>
          <w:sz w:val="24"/>
          <w:szCs w:val="24"/>
        </w:rPr>
      </w:pPr>
      <w:r w:rsidRPr="00703D42">
        <w:rPr>
          <w:rFonts w:ascii="SimSun" w:eastAsia="SimSun" w:hAnsi="SimSun" w:cs="SimHei"/>
          <w:noProof/>
          <w:sz w:val="24"/>
          <w:szCs w:val="24"/>
        </w:rPr>
        <w:drawing>
          <wp:inline distT="0" distB="0" distL="0" distR="0" wp14:anchorId="5F54B346" wp14:editId="4F6E5B0C">
            <wp:extent cx="5274310" cy="33375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0061" w14:textId="77777777" w:rsidR="00FE601A" w:rsidRPr="00E0485C" w:rsidRDefault="00FE601A" w:rsidP="00FE601A">
      <w:pPr>
        <w:pStyle w:val="a6"/>
        <w:spacing w:line="288" w:lineRule="auto"/>
        <w:ind w:firstLineChars="0" w:firstLine="0"/>
        <w:jc w:val="center"/>
        <w:rPr>
          <w:rFonts w:ascii="SimSun" w:eastAsia="SimSun" w:hAnsi="SimSun" w:cs="SimHei"/>
          <w:b/>
          <w:bCs/>
          <w:szCs w:val="21"/>
        </w:rPr>
      </w:pPr>
      <w:r w:rsidRPr="00E0485C">
        <w:rPr>
          <w:rFonts w:ascii="SimSun" w:eastAsia="SimSun" w:hAnsi="SimSun" w:cs="SimHei" w:hint="eastAsia"/>
          <w:b/>
          <w:bCs/>
          <w:szCs w:val="21"/>
        </w:rPr>
        <w:t>图</w:t>
      </w:r>
      <w:r w:rsidR="00A52DD1" w:rsidRPr="00E0485C">
        <w:rPr>
          <w:rFonts w:ascii="SimSun" w:eastAsia="SimSun" w:hAnsi="SimSun" w:cs="SimHei"/>
          <w:b/>
          <w:bCs/>
          <w:szCs w:val="21"/>
        </w:rPr>
        <w:t>3</w:t>
      </w:r>
      <w:r w:rsidRPr="00E0485C">
        <w:rPr>
          <w:rFonts w:ascii="SimSun" w:eastAsia="SimSun" w:hAnsi="SimSun" w:cs="SimHei" w:hint="eastAsia"/>
          <w:b/>
          <w:bCs/>
          <w:szCs w:val="21"/>
        </w:rPr>
        <w:t xml:space="preserve"> </w:t>
      </w:r>
      <w:r w:rsidR="00AE71C4" w:rsidRPr="00E0485C">
        <w:rPr>
          <w:rFonts w:ascii="SimSun" w:eastAsia="SimSun" w:hAnsi="SimSun" w:cs="SimHei" w:hint="eastAsia"/>
          <w:b/>
          <w:bCs/>
          <w:szCs w:val="21"/>
        </w:rPr>
        <w:t>最终的寄存器状态</w:t>
      </w:r>
      <w:r w:rsidRPr="00E0485C">
        <w:rPr>
          <w:rFonts w:ascii="SimSun" w:eastAsia="SimSun" w:hAnsi="SimSun" w:cs="SimHei" w:hint="eastAsia"/>
          <w:b/>
          <w:bCs/>
          <w:szCs w:val="21"/>
        </w:rPr>
        <w:t>图</w:t>
      </w:r>
    </w:p>
    <w:p w14:paraId="62D578A4" w14:textId="77777777" w:rsidR="00BE3181" w:rsidRDefault="00BE3181" w:rsidP="00302E3A">
      <w:pPr>
        <w:pStyle w:val="a6"/>
        <w:spacing w:line="288" w:lineRule="auto"/>
        <w:ind w:firstLineChars="0" w:firstLine="0"/>
        <w:rPr>
          <w:rFonts w:ascii="SimHei" w:eastAsia="SimHei" w:hAnsi="SimHei" w:cs="SimHei" w:hint="eastAsia"/>
        </w:rPr>
      </w:pPr>
    </w:p>
    <w:p w14:paraId="32821F45" w14:textId="77777777" w:rsidR="006500EE" w:rsidRPr="00223A91" w:rsidRDefault="003838D1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 w:rsidRPr="00223A91"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实验心得</w:t>
      </w:r>
    </w:p>
    <w:p w14:paraId="200C65DA" w14:textId="77777777" w:rsidR="00E94478" w:rsidRPr="00E94478" w:rsidRDefault="00E94478" w:rsidP="00223A91">
      <w:pPr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E94478">
        <w:rPr>
          <w:rFonts w:ascii="楷体" w:eastAsia="楷体" w:hAnsi="楷体"/>
          <w:b/>
          <w:bCs/>
          <w:color w:val="000000"/>
          <w:sz w:val="28"/>
          <w:szCs w:val="28"/>
        </w:rPr>
        <w:t>1. 收获和体会</w:t>
      </w:r>
    </w:p>
    <w:p w14:paraId="16AC240E" w14:textId="77777777" w:rsidR="00E94478" w:rsidRPr="00E94478" w:rsidRDefault="00E94478" w:rsidP="00E94478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color w:val="000000"/>
          <w:sz w:val="28"/>
          <w:szCs w:val="28"/>
        </w:rPr>
        <w:t>在此次ARM汇编语言程序设计实验中，我通过编写代码和使用ADS1.2软件仿真，进一步学习了LDR和STR指令的使用方法，并通过设置断点、监视寄存器和存储器的方式来调试和验证程序的正确性。以下是我的主要收获：</w:t>
      </w:r>
    </w:p>
    <w:p w14:paraId="64EFE7FA" w14:textId="77777777" w:rsidR="00E94478" w:rsidRPr="00E94478" w:rsidRDefault="00E94478" w:rsidP="00E94478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b/>
          <w:bCs/>
          <w:color w:val="000000"/>
          <w:sz w:val="28"/>
          <w:szCs w:val="28"/>
        </w:rPr>
        <w:t>数据加载与存储</w:t>
      </w:r>
      <w:r w:rsidRPr="00E94478">
        <w:rPr>
          <w:rFonts w:ascii="楷体" w:eastAsia="楷体" w:hAnsi="楷体"/>
          <w:color w:val="000000"/>
          <w:sz w:val="28"/>
          <w:szCs w:val="28"/>
        </w:rPr>
        <w:t>：使用LDR指令从地址0x40003100读取数据并存储在寄存器R0中，然后通过ADD指令将R0的值加1。这个过程让我深入理解了数据加载与存储的基本操作。</w:t>
      </w:r>
    </w:p>
    <w:p w14:paraId="62A3592E" w14:textId="77777777" w:rsidR="00E94478" w:rsidRPr="00E94478" w:rsidRDefault="00E94478" w:rsidP="00E94478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b/>
          <w:bCs/>
          <w:color w:val="000000"/>
          <w:sz w:val="28"/>
          <w:szCs w:val="28"/>
        </w:rPr>
        <w:t>条件执行</w:t>
      </w:r>
      <w:r w:rsidRPr="00E94478">
        <w:rPr>
          <w:rFonts w:ascii="楷体" w:eastAsia="楷体" w:hAnsi="楷体"/>
          <w:color w:val="000000"/>
          <w:sz w:val="28"/>
          <w:szCs w:val="28"/>
        </w:rPr>
        <w:t>：使用CMP指令比较寄存器R0的值与10的大小，并根据结果使用MOVHS指令实现条件操作。如果R0的值大于或等于10，则将R0的值置为0；否则，保持R0的值不变。</w:t>
      </w:r>
      <w:r w:rsidRPr="00E94478">
        <w:rPr>
          <w:rFonts w:ascii="楷体" w:eastAsia="楷体" w:hAnsi="楷体"/>
          <w:color w:val="000000"/>
          <w:sz w:val="28"/>
          <w:szCs w:val="28"/>
        </w:rPr>
        <w:lastRenderedPageBreak/>
        <w:t>这让我理解了ARM汇编语言中的条件执行机制。</w:t>
      </w:r>
    </w:p>
    <w:p w14:paraId="2FA1211D" w14:textId="77777777" w:rsidR="00E94478" w:rsidRPr="00E94478" w:rsidRDefault="00E94478" w:rsidP="00E94478">
      <w:pPr>
        <w:pStyle w:val="a6"/>
        <w:numPr>
          <w:ilvl w:val="0"/>
          <w:numId w:val="4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b/>
          <w:bCs/>
          <w:color w:val="000000"/>
          <w:sz w:val="28"/>
          <w:szCs w:val="28"/>
        </w:rPr>
        <w:t>调试与验证</w:t>
      </w:r>
      <w:r w:rsidRPr="00E94478">
        <w:rPr>
          <w:rFonts w:ascii="楷体" w:eastAsia="楷体" w:hAnsi="楷体"/>
          <w:color w:val="000000"/>
          <w:sz w:val="28"/>
          <w:szCs w:val="28"/>
        </w:rPr>
        <w:t>：在仿真过程中，我利用ADS1.2软件进行单步调试和全速运行，设置断点以逐步分析和验证代码。通过寄存器窗口实时监视R0和R1的值变化，以及存储器观察窗口监视0x40003100地址处的值，确保了程序的正确性和功能实现。</w:t>
      </w:r>
    </w:p>
    <w:p w14:paraId="5380227C" w14:textId="619638F8" w:rsidR="00E94478" w:rsidRPr="00223A91" w:rsidRDefault="00E94478" w:rsidP="00223A91">
      <w:pPr>
        <w:rPr>
          <w:rFonts w:ascii="楷体" w:eastAsia="楷体" w:hAnsi="楷体"/>
          <w:b/>
          <w:bCs/>
          <w:color w:val="000000"/>
          <w:sz w:val="28"/>
          <w:szCs w:val="28"/>
        </w:rPr>
      </w:pPr>
      <w:r w:rsidRPr="00223A91">
        <w:rPr>
          <w:rFonts w:ascii="楷体" w:eastAsia="楷体" w:hAnsi="楷体"/>
          <w:b/>
          <w:bCs/>
          <w:color w:val="000000"/>
          <w:sz w:val="28"/>
          <w:szCs w:val="28"/>
        </w:rPr>
        <w:t>2. 遇到的问题及解决方法</w:t>
      </w:r>
    </w:p>
    <w:p w14:paraId="75B7DDCA" w14:textId="77777777" w:rsidR="00E94478" w:rsidRPr="00E94478" w:rsidRDefault="00E94478" w:rsidP="00E94478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color w:val="000000"/>
          <w:sz w:val="28"/>
          <w:szCs w:val="28"/>
        </w:rPr>
        <w:t>在本次实验中，我没有遇到明显的问题。代码的逻辑相对简单，使用了常量和寄存器的正确操作，以及合适的条件判断和数据写入。以下是一些具体的观察和思考：</w:t>
      </w:r>
    </w:p>
    <w:p w14:paraId="29C47A0E" w14:textId="77777777" w:rsidR="00E94478" w:rsidRPr="00E94478" w:rsidRDefault="00E94478" w:rsidP="00E94478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b/>
          <w:bCs/>
          <w:color w:val="000000"/>
          <w:sz w:val="28"/>
          <w:szCs w:val="28"/>
        </w:rPr>
        <w:t>正确使用LDR和STR指令</w:t>
      </w:r>
      <w:r w:rsidRPr="00E94478">
        <w:rPr>
          <w:rFonts w:ascii="楷体" w:eastAsia="楷体" w:hAnsi="楷体"/>
          <w:color w:val="000000"/>
          <w:sz w:val="28"/>
          <w:szCs w:val="28"/>
        </w:rPr>
        <w:t>：在实验过程中，我意识到正确使用LDR和STR指令对于访问存储器至关重要。确保地址和数据的准确性是保证程序正确运行的关键。</w:t>
      </w:r>
    </w:p>
    <w:p w14:paraId="718B45AC" w14:textId="77777777" w:rsidR="00E94478" w:rsidRPr="00E94478" w:rsidRDefault="00E94478" w:rsidP="00E94478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b/>
          <w:bCs/>
          <w:color w:val="000000"/>
          <w:sz w:val="28"/>
          <w:szCs w:val="28"/>
        </w:rPr>
        <w:t>条件执行的细节</w:t>
      </w:r>
      <w:r w:rsidRPr="00E94478">
        <w:rPr>
          <w:rFonts w:ascii="楷体" w:eastAsia="楷体" w:hAnsi="楷体"/>
          <w:color w:val="000000"/>
          <w:sz w:val="28"/>
          <w:szCs w:val="28"/>
        </w:rPr>
        <w:t>：条件执行是ARM汇编语言的一大特色。在实验中，我通过CMP指令比较寄存器值，并根据结果使用MOVHS指令进行条件操作，体会到了这种条件执行机制的灵活性和高效性。</w:t>
      </w:r>
    </w:p>
    <w:p w14:paraId="06FCC87B" w14:textId="77777777" w:rsidR="00E94478" w:rsidRPr="00E94478" w:rsidRDefault="00E94478" w:rsidP="00E94478">
      <w:pPr>
        <w:pStyle w:val="a6"/>
        <w:numPr>
          <w:ilvl w:val="0"/>
          <w:numId w:val="5"/>
        </w:numPr>
        <w:ind w:firstLine="571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b/>
          <w:bCs/>
          <w:color w:val="000000"/>
          <w:sz w:val="28"/>
          <w:szCs w:val="28"/>
        </w:rPr>
        <w:t>调试的重要性</w:t>
      </w:r>
      <w:r w:rsidRPr="00E94478">
        <w:rPr>
          <w:rFonts w:ascii="楷体" w:eastAsia="楷体" w:hAnsi="楷体"/>
          <w:color w:val="000000"/>
          <w:sz w:val="28"/>
          <w:szCs w:val="28"/>
        </w:rPr>
        <w:t>：通过设置断点和单步调试，我能够逐步分析程序的执行情况，及时发现和纠正潜在的问题。这对于理解程序的执行流程和确保其正确性非常重要。</w:t>
      </w:r>
    </w:p>
    <w:p w14:paraId="2AA3C6DD" w14:textId="77777777" w:rsidR="00E94478" w:rsidRPr="00E94478" w:rsidRDefault="00E94478" w:rsidP="00E94478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 w:rsidRPr="00E94478">
        <w:rPr>
          <w:rFonts w:ascii="楷体" w:eastAsia="楷体" w:hAnsi="楷体"/>
          <w:color w:val="000000"/>
          <w:sz w:val="28"/>
          <w:szCs w:val="28"/>
        </w:rPr>
        <w:t>通过这次实验，我不仅熟悉了ARM汇编语言的基本指令和操作，还学会了如何在仿真环境中调试和验证程序。这些技能将对我今后的</w:t>
      </w:r>
      <w:r w:rsidRPr="00E94478">
        <w:rPr>
          <w:rFonts w:ascii="楷体" w:eastAsia="楷体" w:hAnsi="楷体"/>
          <w:color w:val="000000"/>
          <w:sz w:val="28"/>
          <w:szCs w:val="28"/>
        </w:rPr>
        <w:lastRenderedPageBreak/>
        <w:t>学习和工作大有裨益。</w:t>
      </w:r>
    </w:p>
    <w:p w14:paraId="327A74FC" w14:textId="6D9C4B94" w:rsidR="006500EE" w:rsidRPr="00E94478" w:rsidRDefault="006500EE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</w:p>
    <w:sectPr w:rsidR="006500EE" w:rsidRPr="00E944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D081B" w14:textId="77777777" w:rsidR="00004715" w:rsidRDefault="00004715" w:rsidP="00345D16">
      <w:r>
        <w:separator/>
      </w:r>
    </w:p>
  </w:endnote>
  <w:endnote w:type="continuationSeparator" w:id="0">
    <w:p w14:paraId="15F3FF6A" w14:textId="77777777" w:rsidR="00004715" w:rsidRDefault="00004715" w:rsidP="00345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B11B0" w14:textId="77777777" w:rsidR="00004715" w:rsidRDefault="00004715" w:rsidP="00345D16">
      <w:r>
        <w:separator/>
      </w:r>
    </w:p>
  </w:footnote>
  <w:footnote w:type="continuationSeparator" w:id="0">
    <w:p w14:paraId="416FFA80" w14:textId="77777777" w:rsidR="00004715" w:rsidRDefault="00004715" w:rsidP="00345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4FF67A5"/>
    <w:multiLevelType w:val="multilevel"/>
    <w:tmpl w:val="C266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2783A"/>
    <w:multiLevelType w:val="multilevel"/>
    <w:tmpl w:val="5A0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44EEB"/>
    <w:multiLevelType w:val="multilevel"/>
    <w:tmpl w:val="A43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425892">
    <w:abstractNumId w:val="2"/>
  </w:num>
  <w:num w:numId="2" w16cid:durableId="1534919224">
    <w:abstractNumId w:val="0"/>
  </w:num>
  <w:num w:numId="3" w16cid:durableId="1709915890">
    <w:abstractNumId w:val="1"/>
  </w:num>
  <w:num w:numId="4" w16cid:durableId="1056784436">
    <w:abstractNumId w:val="3"/>
  </w:num>
  <w:num w:numId="5" w16cid:durableId="881749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04715"/>
    <w:rsid w:val="00035041"/>
    <w:rsid w:val="00057E28"/>
    <w:rsid w:val="00172A27"/>
    <w:rsid w:val="00212FBF"/>
    <w:rsid w:val="00223A91"/>
    <w:rsid w:val="00260883"/>
    <w:rsid w:val="002A17B7"/>
    <w:rsid w:val="002A74E8"/>
    <w:rsid w:val="00300BC3"/>
    <w:rsid w:val="00302E3A"/>
    <w:rsid w:val="00345D16"/>
    <w:rsid w:val="003838D1"/>
    <w:rsid w:val="003B7D4B"/>
    <w:rsid w:val="003E4FCD"/>
    <w:rsid w:val="003F08EC"/>
    <w:rsid w:val="0050530F"/>
    <w:rsid w:val="005755D3"/>
    <w:rsid w:val="005B0919"/>
    <w:rsid w:val="005C1FE2"/>
    <w:rsid w:val="005E669A"/>
    <w:rsid w:val="005F59EA"/>
    <w:rsid w:val="00632848"/>
    <w:rsid w:val="006500EE"/>
    <w:rsid w:val="006A029C"/>
    <w:rsid w:val="006D25FB"/>
    <w:rsid w:val="00703D42"/>
    <w:rsid w:val="00823128"/>
    <w:rsid w:val="008E4F11"/>
    <w:rsid w:val="008E7E15"/>
    <w:rsid w:val="008F3C24"/>
    <w:rsid w:val="009317C3"/>
    <w:rsid w:val="00A52DD1"/>
    <w:rsid w:val="00AE71C4"/>
    <w:rsid w:val="00B006F5"/>
    <w:rsid w:val="00B42B65"/>
    <w:rsid w:val="00B6522E"/>
    <w:rsid w:val="00BC194D"/>
    <w:rsid w:val="00BE3181"/>
    <w:rsid w:val="00CE3609"/>
    <w:rsid w:val="00D039BC"/>
    <w:rsid w:val="00D41503"/>
    <w:rsid w:val="00D42169"/>
    <w:rsid w:val="00DC1C08"/>
    <w:rsid w:val="00DC4819"/>
    <w:rsid w:val="00DE4E6E"/>
    <w:rsid w:val="00E0485C"/>
    <w:rsid w:val="00E13D3F"/>
    <w:rsid w:val="00E26A71"/>
    <w:rsid w:val="00E649D7"/>
    <w:rsid w:val="00E93D7E"/>
    <w:rsid w:val="00E94478"/>
    <w:rsid w:val="00EA352D"/>
    <w:rsid w:val="00EC084B"/>
    <w:rsid w:val="00F03546"/>
    <w:rsid w:val="00F46AF1"/>
    <w:rsid w:val="00FB61B9"/>
    <w:rsid w:val="00FD3E52"/>
    <w:rsid w:val="00FE601A"/>
    <w:rsid w:val="01503C99"/>
    <w:rsid w:val="03152728"/>
    <w:rsid w:val="04835863"/>
    <w:rsid w:val="04BA0EC2"/>
    <w:rsid w:val="051B5DB2"/>
    <w:rsid w:val="0521039A"/>
    <w:rsid w:val="055727FC"/>
    <w:rsid w:val="05B474EA"/>
    <w:rsid w:val="06926D04"/>
    <w:rsid w:val="085E3343"/>
    <w:rsid w:val="0AB9463E"/>
    <w:rsid w:val="0D464D9C"/>
    <w:rsid w:val="0E41018E"/>
    <w:rsid w:val="0F9E24C5"/>
    <w:rsid w:val="0FE23CB5"/>
    <w:rsid w:val="122825B4"/>
    <w:rsid w:val="13CD67ED"/>
    <w:rsid w:val="15524E24"/>
    <w:rsid w:val="164C781C"/>
    <w:rsid w:val="182070D8"/>
    <w:rsid w:val="19152886"/>
    <w:rsid w:val="1B6C3998"/>
    <w:rsid w:val="1C961C9A"/>
    <w:rsid w:val="1D992CC6"/>
    <w:rsid w:val="1DD115E2"/>
    <w:rsid w:val="1E7D4C71"/>
    <w:rsid w:val="1EAF2F16"/>
    <w:rsid w:val="1EDE6770"/>
    <w:rsid w:val="206C0788"/>
    <w:rsid w:val="23BA184E"/>
    <w:rsid w:val="249319F5"/>
    <w:rsid w:val="259E0C58"/>
    <w:rsid w:val="27C835FD"/>
    <w:rsid w:val="2A4A42EC"/>
    <w:rsid w:val="2B140805"/>
    <w:rsid w:val="2B6E6AEE"/>
    <w:rsid w:val="2B6F5066"/>
    <w:rsid w:val="2C76634A"/>
    <w:rsid w:val="31A4055B"/>
    <w:rsid w:val="323D53A9"/>
    <w:rsid w:val="34D70EFB"/>
    <w:rsid w:val="3576157E"/>
    <w:rsid w:val="3611259C"/>
    <w:rsid w:val="38D27857"/>
    <w:rsid w:val="3A13643A"/>
    <w:rsid w:val="3A4578EA"/>
    <w:rsid w:val="3C005C96"/>
    <w:rsid w:val="3D7704B3"/>
    <w:rsid w:val="3E8C18FF"/>
    <w:rsid w:val="3F7D72B5"/>
    <w:rsid w:val="41120516"/>
    <w:rsid w:val="44885456"/>
    <w:rsid w:val="45BC54BB"/>
    <w:rsid w:val="464706EA"/>
    <w:rsid w:val="4B8E2B47"/>
    <w:rsid w:val="4D2A4153"/>
    <w:rsid w:val="4F8C3C87"/>
    <w:rsid w:val="504975C2"/>
    <w:rsid w:val="517448D5"/>
    <w:rsid w:val="526337A7"/>
    <w:rsid w:val="527C3FB2"/>
    <w:rsid w:val="57B85CD1"/>
    <w:rsid w:val="57FD70A2"/>
    <w:rsid w:val="593728BC"/>
    <w:rsid w:val="5A702FD2"/>
    <w:rsid w:val="5C7E50AC"/>
    <w:rsid w:val="5DA17326"/>
    <w:rsid w:val="5EDC74DA"/>
    <w:rsid w:val="68CC0D88"/>
    <w:rsid w:val="69AA2093"/>
    <w:rsid w:val="6A570556"/>
    <w:rsid w:val="6B4D2FA6"/>
    <w:rsid w:val="6B9D2957"/>
    <w:rsid w:val="6BBA7D10"/>
    <w:rsid w:val="6BFC62EC"/>
    <w:rsid w:val="6D7E2A28"/>
    <w:rsid w:val="6FA22640"/>
    <w:rsid w:val="704421B4"/>
    <w:rsid w:val="730144F2"/>
    <w:rsid w:val="771A5E89"/>
    <w:rsid w:val="77F85015"/>
    <w:rsid w:val="78C845D2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34B2B"/>
  <w15:docId w15:val="{6779BD15-F3D3-4218-B5F3-4994CA36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font31">
    <w:name w:val="font31"/>
    <w:basedOn w:val="a0"/>
    <w:qFormat/>
    <w:rPr>
      <w:rFonts w:ascii="SimSun" w:eastAsia="SimSun" w:hAnsi="SimSun" w:cs="SimSun"/>
      <w:color w:val="000000"/>
      <w:sz w:val="42"/>
      <w:szCs w:val="42"/>
      <w:u w:val="none"/>
    </w:rPr>
  </w:style>
  <w:style w:type="character" w:customStyle="1" w:styleId="font41">
    <w:name w:val="font41"/>
    <w:basedOn w:val="a0"/>
    <w:qFormat/>
    <w:rPr>
      <w:rFonts w:ascii="SimSun" w:eastAsia="SimSun" w:hAnsi="SimSun" w:cs="SimSun"/>
      <w:b/>
      <w:bCs/>
      <w:color w:val="000000"/>
      <w:sz w:val="42"/>
      <w:szCs w:val="42"/>
      <w:u w:val="none"/>
    </w:rPr>
  </w:style>
  <w:style w:type="paragraph" w:customStyle="1" w:styleId="alt">
    <w:name w:val="alt"/>
    <w:basedOn w:val="a"/>
    <w:rsid w:val="0050530F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ljs-keyword">
    <w:name w:val="hljs-keyword"/>
    <w:basedOn w:val="a0"/>
    <w:rsid w:val="0050530F"/>
  </w:style>
  <w:style w:type="character" w:customStyle="1" w:styleId="hljs-comment">
    <w:name w:val="hljs-comment"/>
    <w:basedOn w:val="a0"/>
    <w:rsid w:val="00505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3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26</TotalTime>
  <Pages>6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K01</dc:creator>
  <cp:lastModifiedBy>瑶 卢</cp:lastModifiedBy>
  <cp:revision>86</cp:revision>
  <dcterms:created xsi:type="dcterms:W3CDTF">2021-05-17T02:38:00Z</dcterms:created>
  <dcterms:modified xsi:type="dcterms:W3CDTF">2024-06-24T15:16:00Z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