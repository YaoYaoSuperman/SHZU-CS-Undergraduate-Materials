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ED98E" w14:textId="77777777" w:rsidR="0016652F" w:rsidRDefault="002A7BBC">
      <w:pPr>
        <w:jc w:val="left"/>
        <w:rPr>
          <w:rFonts w:ascii="SimSun" w:eastAsia="SimSun" w:hAnsi="SimSun" w:cs="SimSun"/>
          <w:sz w:val="28"/>
          <w:szCs w:val="28"/>
          <w:u w:val="single"/>
        </w:rPr>
      </w:pPr>
      <w:r>
        <w:rPr>
          <w:rFonts w:ascii="SimSun" w:eastAsia="SimSun" w:hAnsi="SimSun" w:cs="SimSun" w:hint="eastAsia"/>
          <w:sz w:val="28"/>
          <w:szCs w:val="28"/>
        </w:rPr>
        <w:t>专业</w:t>
      </w:r>
      <w:r>
        <w:rPr>
          <w:rFonts w:ascii="SimSun" w:eastAsia="SimSun" w:hAnsi="SimSun" w:cs="SimSun" w:hint="eastAsia"/>
          <w:sz w:val="28"/>
          <w:szCs w:val="28"/>
          <w:u w:val="single"/>
        </w:rPr>
        <w:t xml:space="preserve"> 计算机科学与技术 </w:t>
      </w:r>
      <w:r>
        <w:rPr>
          <w:rFonts w:ascii="SimSun" w:eastAsia="SimSun" w:hAnsi="SimSun" w:cs="SimSun" w:hint="eastAsia"/>
          <w:sz w:val="28"/>
          <w:szCs w:val="28"/>
        </w:rPr>
        <w:t xml:space="preserve">   班级</w:t>
      </w:r>
      <w:r>
        <w:rPr>
          <w:rFonts w:ascii="SimSun" w:eastAsia="SimSun" w:hAnsi="SimSun" w:cs="SimSun" w:hint="eastAsia"/>
          <w:sz w:val="28"/>
          <w:szCs w:val="28"/>
          <w:u w:val="single"/>
        </w:rPr>
        <w:t xml:space="preserve"> 计科202</w:t>
      </w:r>
      <w:r>
        <w:rPr>
          <w:rFonts w:ascii="SimSun" w:eastAsia="SimSun" w:hAnsi="SimSun" w:cs="SimSun"/>
          <w:sz w:val="28"/>
          <w:szCs w:val="28"/>
          <w:u w:val="single"/>
        </w:rPr>
        <w:t>15</w:t>
      </w:r>
      <w:r>
        <w:rPr>
          <w:rFonts w:ascii="SimSun" w:eastAsia="SimSun" w:hAnsi="SimSun" w:cs="SimSun" w:hint="eastAsia"/>
          <w:sz w:val="28"/>
          <w:szCs w:val="28"/>
          <w:u w:val="single"/>
        </w:rPr>
        <w:t xml:space="preserve">班 </w:t>
      </w:r>
      <w:r>
        <w:rPr>
          <w:rFonts w:ascii="SimSun" w:eastAsia="SimSun" w:hAnsi="SimSun" w:cs="SimSun" w:hint="eastAsia"/>
          <w:sz w:val="28"/>
          <w:szCs w:val="28"/>
        </w:rPr>
        <w:t xml:space="preserve">   成绩</w:t>
      </w:r>
      <w:r>
        <w:rPr>
          <w:rFonts w:ascii="SimSun" w:eastAsia="SimSun" w:hAnsi="SimSun" w:cs="SimSun" w:hint="eastAsia"/>
          <w:sz w:val="28"/>
          <w:szCs w:val="28"/>
          <w:u w:val="single"/>
        </w:rPr>
        <w:t xml:space="preserve">         </w:t>
      </w:r>
      <w:r>
        <w:rPr>
          <w:rFonts w:ascii="SimSun" w:eastAsia="SimSun" w:hAnsi="SimSun" w:cs="SimSun" w:hint="eastAsia"/>
          <w:sz w:val="28"/>
          <w:szCs w:val="28"/>
        </w:rPr>
        <w:t xml:space="preserve"> </w:t>
      </w:r>
    </w:p>
    <w:p w14:paraId="2A1CE15F" w14:textId="77777777" w:rsidR="0016652F" w:rsidRDefault="002A7BBC">
      <w:pPr>
        <w:jc w:val="lef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 w:hint="eastAsia"/>
          <w:sz w:val="28"/>
          <w:szCs w:val="28"/>
        </w:rPr>
        <w:t>学号</w:t>
      </w:r>
      <w:r>
        <w:rPr>
          <w:rFonts w:ascii="SimSun" w:eastAsia="SimSun" w:hAnsi="SimSun" w:cs="SimSun" w:hint="eastAsia"/>
          <w:sz w:val="28"/>
          <w:szCs w:val="28"/>
          <w:u w:val="single"/>
        </w:rPr>
        <w:t xml:space="preserve">   202</w:t>
      </w:r>
      <w:r w:rsidR="00C11B61">
        <w:rPr>
          <w:rFonts w:ascii="SimSun" w:eastAsia="SimSun" w:hAnsi="SimSun" w:cs="SimSun"/>
          <w:sz w:val="28"/>
          <w:szCs w:val="28"/>
          <w:u w:val="single"/>
        </w:rPr>
        <w:t>1101834</w:t>
      </w:r>
      <w:r w:rsidR="00C11B61">
        <w:rPr>
          <w:rFonts w:ascii="SimSun" w:eastAsia="SimSun" w:hAnsi="SimSun" w:cs="SimSun" w:hint="eastAsia"/>
          <w:sz w:val="28"/>
          <w:szCs w:val="28"/>
          <w:u w:val="single"/>
        </w:rPr>
        <w:t>1</w:t>
      </w:r>
      <w:r>
        <w:rPr>
          <w:rFonts w:ascii="SimSun" w:eastAsia="SimSun" w:hAnsi="SimSun" w:cs="SimSun" w:hint="eastAsia"/>
          <w:sz w:val="28"/>
          <w:szCs w:val="28"/>
          <w:u w:val="single"/>
        </w:rPr>
        <w:t xml:space="preserve">    </w:t>
      </w:r>
      <w:r>
        <w:rPr>
          <w:rFonts w:ascii="SimSun" w:eastAsia="SimSun" w:hAnsi="SimSun" w:cs="SimSun" w:hint="eastAsia"/>
          <w:sz w:val="28"/>
          <w:szCs w:val="28"/>
        </w:rPr>
        <w:t xml:space="preserve">   姓名</w:t>
      </w:r>
      <w:r>
        <w:rPr>
          <w:rFonts w:ascii="SimSun" w:eastAsia="SimSun" w:hAnsi="SimSun" w:cs="SimSun" w:hint="eastAsia"/>
          <w:sz w:val="28"/>
          <w:szCs w:val="28"/>
          <w:u w:val="single"/>
        </w:rPr>
        <w:t xml:space="preserve">  </w:t>
      </w:r>
      <w:r w:rsidR="00C11B61">
        <w:rPr>
          <w:rFonts w:ascii="SimSun" w:eastAsia="SimSun" w:hAnsi="SimSun" w:cs="SimSun" w:hint="eastAsia"/>
          <w:sz w:val="28"/>
          <w:szCs w:val="28"/>
          <w:u w:val="single"/>
        </w:rPr>
        <w:t>卢瑶</w:t>
      </w:r>
      <w:r>
        <w:rPr>
          <w:rFonts w:ascii="SimSun" w:eastAsia="SimSun" w:hAnsi="SimSun" w:cs="SimSun" w:hint="eastAsia"/>
          <w:sz w:val="28"/>
          <w:szCs w:val="28"/>
          <w:u w:val="single"/>
        </w:rPr>
        <w:t xml:space="preserve">      </w:t>
      </w:r>
      <w:r>
        <w:rPr>
          <w:rFonts w:ascii="SimSun" w:eastAsia="SimSun" w:hAnsi="SimSun" w:cs="SimSun" w:hint="eastAsia"/>
          <w:sz w:val="28"/>
          <w:szCs w:val="28"/>
        </w:rPr>
        <w:t xml:space="preserve">    </w:t>
      </w:r>
    </w:p>
    <w:p w14:paraId="30FEC99C" w14:textId="77777777" w:rsidR="0016652F" w:rsidRDefault="0016652F">
      <w:pPr>
        <w:jc w:val="center"/>
        <w:rPr>
          <w:rFonts w:ascii="SimSun" w:eastAsia="SimSun" w:hAnsi="SimSun" w:cs="SimSun"/>
          <w:sz w:val="32"/>
          <w:szCs w:val="32"/>
        </w:rPr>
      </w:pPr>
    </w:p>
    <w:p w14:paraId="3989462E" w14:textId="77777777" w:rsidR="0016652F" w:rsidRDefault="002A7BBC">
      <w:pPr>
        <w:jc w:val="center"/>
        <w:rPr>
          <w:rFonts w:ascii="SimSun" w:eastAsia="SimSun" w:hAnsi="SimSun" w:cs="SimSun"/>
          <w:sz w:val="32"/>
          <w:szCs w:val="32"/>
        </w:rPr>
      </w:pPr>
      <w:r>
        <w:rPr>
          <w:rFonts w:ascii="SimSun" w:eastAsia="SimSun" w:hAnsi="SimSun" w:cs="SimSun" w:hint="eastAsia"/>
          <w:sz w:val="32"/>
          <w:szCs w:val="32"/>
        </w:rPr>
        <w:t>实验六 ARM 汇编与 C 语言混合程序设计实验</w:t>
      </w:r>
    </w:p>
    <w:p w14:paraId="62562AC0" w14:textId="77777777" w:rsidR="0016652F" w:rsidRDefault="002A7BBC">
      <w:pPr>
        <w:pStyle w:val="a6"/>
        <w:numPr>
          <w:ilvl w:val="0"/>
          <w:numId w:val="1"/>
        </w:numPr>
        <w:ind w:firstLineChars="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实验目的</w:t>
      </w:r>
    </w:p>
    <w:p w14:paraId="1EB2F200" w14:textId="77777777" w:rsidR="0016652F" w:rsidRDefault="002A7BBC">
      <w:pPr>
        <w:pStyle w:val="a6"/>
        <w:spacing w:line="288" w:lineRule="auto"/>
        <w:ind w:firstLine="571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/>
          <w:b/>
          <w:bCs/>
          <w:sz w:val="28"/>
          <w:szCs w:val="28"/>
        </w:rPr>
        <w:t>1</w:t>
      </w:r>
      <w:r>
        <w:rPr>
          <w:rFonts w:ascii="楷体" w:eastAsia="楷体" w:hAnsi="楷体" w:hint="eastAsia"/>
          <w:b/>
          <w:bCs/>
          <w:sz w:val="28"/>
          <w:szCs w:val="28"/>
        </w:rPr>
        <w:t>.</w:t>
      </w:r>
      <w:r>
        <w:rPr>
          <w:rFonts w:ascii="楷体" w:eastAsia="楷体" w:hAnsi="楷体"/>
          <w:b/>
          <w:bCs/>
          <w:sz w:val="28"/>
          <w:szCs w:val="28"/>
        </w:rPr>
        <w:t>掌握如何使用 ADS 1.2 编写混合语言程序</w:t>
      </w:r>
    </w:p>
    <w:p w14:paraId="51FAB334" w14:textId="77777777" w:rsidR="0016652F" w:rsidRDefault="002A7BBC">
      <w:pPr>
        <w:pStyle w:val="a6"/>
        <w:numPr>
          <w:ilvl w:val="0"/>
          <w:numId w:val="1"/>
        </w:numPr>
        <w:ind w:firstLineChars="0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实验环境</w:t>
      </w:r>
    </w:p>
    <w:p w14:paraId="19B9BD7E" w14:textId="77777777" w:rsidR="0016652F" w:rsidRDefault="002A7BBC">
      <w:pPr>
        <w:pStyle w:val="a6"/>
        <w:ind w:firstLine="560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>硬件：PC 机 Pentium100 以上。</w:t>
      </w:r>
    </w:p>
    <w:p w14:paraId="05A737F6" w14:textId="77777777" w:rsidR="0016652F" w:rsidRDefault="002A7BBC">
      <w:pPr>
        <w:pStyle w:val="a6"/>
        <w:ind w:firstLine="560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>软件：PC 机 Windows 操作系统、ARM ASD 1.2 集成开发环境、AXD</w:t>
      </w:r>
    </w:p>
    <w:p w14:paraId="7B1A79C8" w14:textId="77777777" w:rsidR="0016652F" w:rsidRDefault="002A7BBC">
      <w:pPr>
        <w:pStyle w:val="a6"/>
        <w:numPr>
          <w:ilvl w:val="0"/>
          <w:numId w:val="1"/>
        </w:numPr>
        <w:ind w:firstLineChars="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 w:hint="eastAsia"/>
          <w:b/>
          <w:bCs/>
          <w:color w:val="000000"/>
          <w:sz w:val="28"/>
          <w:szCs w:val="28"/>
        </w:rPr>
        <w:t>实验内容</w:t>
      </w:r>
    </w:p>
    <w:p w14:paraId="41BEEE4F" w14:textId="77777777" w:rsidR="0016652F" w:rsidRDefault="002A7BBC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 w:hint="eastAsia"/>
          <w:color w:val="000000"/>
          <w:sz w:val="28"/>
          <w:szCs w:val="28"/>
        </w:rPr>
        <w:t>具体内容：</w:t>
      </w:r>
    </w:p>
    <w:p w14:paraId="54C921E4" w14:textId="77777777" w:rsidR="0016652F" w:rsidRDefault="002A7BBC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>1．掌握 C 语言中调用汇编程序技术</w:t>
      </w:r>
    </w:p>
    <w:p w14:paraId="432615D3" w14:textId="77777777" w:rsidR="0016652F" w:rsidRDefault="002A7BBC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>2．汇编程序完成加法运算，计算 z = x + y 值</w:t>
      </w:r>
    </w:p>
    <w:p w14:paraId="27200C02" w14:textId="77777777" w:rsidR="0016652F" w:rsidRDefault="002A7BBC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 w:hint="eastAsia"/>
          <w:color w:val="000000"/>
          <w:sz w:val="28"/>
          <w:szCs w:val="28"/>
        </w:rPr>
        <w:t>实验步骤：</w:t>
      </w:r>
    </w:p>
    <w:p w14:paraId="13795FBA" w14:textId="77777777" w:rsidR="0016652F" w:rsidRDefault="002A7BBC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>1． 启动 ADS1.2，使用 ARM Executable Image 工程模板建立一个工程。如 SY6</w:t>
      </w:r>
    </w:p>
    <w:p w14:paraId="325A227C" w14:textId="77777777" w:rsidR="0016652F" w:rsidRDefault="002A7BBC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>2．建立 C 语言源文件 test6_c.c，和汇编语言文件 test6_s.s，然后加入工程中。</w:t>
      </w:r>
    </w:p>
    <w:p w14:paraId="46E9C690" w14:textId="77777777" w:rsidR="0016652F" w:rsidRDefault="002A7BBC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>3．设置工程连接地址 R0 Base 0x40000000,RW Base 0x40003000。设置调试入口地址 Image Entry point 为0x40000000。</w:t>
      </w:r>
    </w:p>
    <w:p w14:paraId="11736226" w14:textId="77777777" w:rsidR="0016652F" w:rsidRDefault="002A7BBC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>4．设置位于开始位置的起始代码段。</w:t>
      </w:r>
    </w:p>
    <w:p w14:paraId="12890B7F" w14:textId="77777777" w:rsidR="0016652F" w:rsidRDefault="002A7BBC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lastRenderedPageBreak/>
        <w:t xml:space="preserve">5． 编译、连接工程，选择 </w:t>
      </w:r>
      <w:proofErr w:type="spellStart"/>
      <w:r>
        <w:rPr>
          <w:rFonts w:ascii="楷体" w:eastAsia="楷体" w:hAnsi="楷体"/>
          <w:color w:val="000000"/>
          <w:sz w:val="28"/>
          <w:szCs w:val="28"/>
        </w:rPr>
        <w:t>Project</w:t>
      </w:r>
      <w:r>
        <w:rPr>
          <w:rFonts w:ascii="楷体" w:eastAsia="楷体" w:hAnsi="楷体"/>
          <w:color w:val="000000"/>
          <w:sz w:val="28"/>
          <w:szCs w:val="28"/>
        </w:rPr>
        <w:t>Debug</w:t>
      </w:r>
      <w:proofErr w:type="spellEnd"/>
      <w:r>
        <w:rPr>
          <w:rFonts w:ascii="楷体" w:eastAsia="楷体" w:hAnsi="楷体"/>
          <w:color w:val="000000"/>
          <w:sz w:val="28"/>
          <w:szCs w:val="28"/>
        </w:rPr>
        <w:t xml:space="preserve"> ,启动 AXD 软件仿真调试。</w:t>
      </w:r>
    </w:p>
    <w:p w14:paraId="2E8AC9C0" w14:textId="77777777" w:rsidR="0016652F" w:rsidRDefault="002A7BBC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>6． 在 Test6_</w:t>
      </w:r>
      <w:r>
        <w:rPr>
          <w:rFonts w:ascii="楷体" w:eastAsia="楷体" w:hAnsi="楷体" w:hint="eastAsia"/>
          <w:color w:val="000000"/>
          <w:sz w:val="28"/>
          <w:szCs w:val="28"/>
        </w:rPr>
        <w:t>c</w:t>
      </w:r>
      <w:r>
        <w:rPr>
          <w:rFonts w:ascii="楷体" w:eastAsia="楷体" w:hAnsi="楷体"/>
          <w:color w:val="000000"/>
          <w:sz w:val="28"/>
          <w:szCs w:val="28"/>
        </w:rPr>
        <w:t>.c 文件中的 Add() 函数处设置断点，然后，全速运行程序。</w:t>
      </w:r>
    </w:p>
    <w:p w14:paraId="1D6A9096" w14:textId="77777777" w:rsidR="0016652F" w:rsidRDefault="002A7BBC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>7． 程序在断点处停止，可以单步运行程序，判断程序是否跳入汇编程序中运行。</w:t>
      </w:r>
    </w:p>
    <w:p w14:paraId="1C39890F" w14:textId="77777777" w:rsidR="0016652F" w:rsidRDefault="002A7BBC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 xml:space="preserve">8． 选择 Processor </w:t>
      </w:r>
      <w:proofErr w:type="spellStart"/>
      <w:r>
        <w:rPr>
          <w:rFonts w:ascii="楷体" w:eastAsia="楷体" w:hAnsi="楷体"/>
          <w:color w:val="000000"/>
          <w:sz w:val="28"/>
          <w:szCs w:val="28"/>
        </w:rPr>
        <w:t>Views</w:t>
      </w:r>
      <w:r>
        <w:rPr>
          <w:rFonts w:ascii="楷体" w:eastAsia="楷体" w:hAnsi="楷体"/>
          <w:color w:val="000000"/>
          <w:sz w:val="28"/>
          <w:szCs w:val="28"/>
        </w:rPr>
        <w:t>Variables</w:t>
      </w:r>
      <w:proofErr w:type="spellEnd"/>
      <w:r>
        <w:rPr>
          <w:rFonts w:ascii="楷体" w:eastAsia="楷体" w:hAnsi="楷体"/>
          <w:color w:val="000000"/>
          <w:sz w:val="28"/>
          <w:szCs w:val="28"/>
        </w:rPr>
        <w:t xml:space="preserve"> 打开变量观察窗口，观察全局变量的值，单步、全速运行程序，判断程序的运算结果是否正确</w:t>
      </w:r>
      <w:r>
        <w:rPr>
          <w:rFonts w:ascii="楷体" w:eastAsia="楷体" w:hAnsi="楷体" w:hint="eastAsia"/>
          <w:color w:val="000000"/>
          <w:sz w:val="28"/>
          <w:szCs w:val="28"/>
        </w:rPr>
        <w:t>。</w:t>
      </w:r>
    </w:p>
    <w:p w14:paraId="33D6A8AA" w14:textId="305698C4" w:rsidR="009B6FCB" w:rsidRPr="009B6FCB" w:rsidRDefault="009B6FCB" w:rsidP="009B6FCB">
      <w:pPr>
        <w:spacing w:line="288" w:lineRule="auto"/>
        <w:rPr>
          <w:rFonts w:ascii="楷体" w:eastAsia="楷体" w:hAnsi="楷体" w:hint="eastAsia"/>
          <w:color w:val="000000"/>
          <w:sz w:val="28"/>
          <w:szCs w:val="28"/>
        </w:rPr>
      </w:pPr>
      <w:r>
        <w:rPr>
          <w:rFonts w:ascii="楷体" w:eastAsia="楷体" w:hAnsi="楷体" w:hint="eastAsia"/>
          <w:color w:val="000000"/>
          <w:sz w:val="28"/>
          <w:szCs w:val="28"/>
        </w:rPr>
        <w:t>实验代码如下所示：</w:t>
      </w:r>
    </w:p>
    <w:p w14:paraId="216E5680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4078F2"/>
          <w:kern w:val="0"/>
          <w:szCs w:val="21"/>
        </w:rPr>
        <w:t>//</w:t>
      </w:r>
      <w:r w:rsidRPr="00362908">
        <w:rPr>
          <w:rFonts w:ascii="Consolas" w:eastAsia="SimSun" w:hAnsi="Consolas" w:cs="Consolas"/>
          <w:color w:val="4078F2"/>
          <w:kern w:val="0"/>
          <w:szCs w:val="21"/>
        </w:rPr>
        <w:t>文件一</w:t>
      </w: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50A14F"/>
          <w:kern w:val="0"/>
          <w:szCs w:val="21"/>
        </w:rPr>
        <w:t>startup file </w:t>
      </w:r>
      <w:proofErr w:type="spellStart"/>
      <w:r w:rsidRPr="00362908">
        <w:rPr>
          <w:rFonts w:ascii="Consolas" w:eastAsia="SimSun" w:hAnsi="Consolas" w:cs="Consolas"/>
          <w:color w:val="50A14F"/>
          <w:kern w:val="0"/>
          <w:szCs w:val="21"/>
        </w:rPr>
        <w:t>startup.s</w:t>
      </w:r>
      <w:proofErr w:type="spellEnd"/>
    </w:p>
    <w:p w14:paraId="20F923E0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IMPORT</w:t>
      </w: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50A14F"/>
          <w:kern w:val="0"/>
          <w:szCs w:val="21"/>
        </w:rPr>
        <w:t>|Image$$RO$$Limit|</w:t>
      </w:r>
    </w:p>
    <w:p w14:paraId="10E204C5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IMPORT</w:t>
      </w: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50A14F"/>
          <w:kern w:val="0"/>
          <w:szCs w:val="21"/>
        </w:rPr>
        <w:t>|Image$$RW$$Base|</w:t>
      </w:r>
    </w:p>
    <w:p w14:paraId="49DDBC7A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IMPORT</w:t>
      </w: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50A14F"/>
          <w:kern w:val="0"/>
          <w:szCs w:val="21"/>
        </w:rPr>
        <w:t>|Image$$ZI$$Base|</w:t>
      </w:r>
    </w:p>
    <w:p w14:paraId="5A947607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IMPORT</w:t>
      </w: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50A14F"/>
          <w:kern w:val="0"/>
          <w:szCs w:val="21"/>
        </w:rPr>
        <w:t>|Image$$ZI$$Limit|</w:t>
      </w:r>
    </w:p>
    <w:p w14:paraId="0C80BEFE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IMPORT</w:t>
      </w: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proofErr w:type="gramStart"/>
      <w:r w:rsidRPr="00362908">
        <w:rPr>
          <w:rFonts w:ascii="Consolas" w:eastAsia="SimSun" w:hAnsi="Consolas" w:cs="Consolas"/>
          <w:color w:val="50A14F"/>
          <w:kern w:val="0"/>
          <w:szCs w:val="21"/>
        </w:rPr>
        <w:t>MAIN ;declare</w:t>
      </w:r>
      <w:proofErr w:type="gramEnd"/>
      <w:r w:rsidRPr="00362908">
        <w:rPr>
          <w:rFonts w:ascii="Consolas" w:eastAsia="SimSun" w:hAnsi="Consolas" w:cs="Consolas"/>
          <w:color w:val="50A14F"/>
          <w:kern w:val="0"/>
          <w:szCs w:val="21"/>
        </w:rPr>
        <w:t> the main() in the C Prog</w:t>
      </w:r>
    </w:p>
    <w:p w14:paraId="422BBE96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AREA</w:t>
      </w: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proofErr w:type="spellStart"/>
      <w:proofErr w:type="gramStart"/>
      <w:r w:rsidRPr="00362908">
        <w:rPr>
          <w:rFonts w:ascii="Consolas" w:eastAsia="SimSun" w:hAnsi="Consolas" w:cs="Consolas"/>
          <w:color w:val="50A14F"/>
          <w:kern w:val="0"/>
          <w:szCs w:val="21"/>
        </w:rPr>
        <w:t>start,CODE</w:t>
      </w:r>
      <w:proofErr w:type="gramEnd"/>
      <w:r w:rsidRPr="00362908">
        <w:rPr>
          <w:rFonts w:ascii="Consolas" w:eastAsia="SimSun" w:hAnsi="Consolas" w:cs="Consolas"/>
          <w:color w:val="50A14F"/>
          <w:kern w:val="0"/>
          <w:szCs w:val="21"/>
        </w:rPr>
        <w:t>,READONLY</w:t>
      </w:r>
      <w:proofErr w:type="spellEnd"/>
    </w:p>
    <w:p w14:paraId="233B4FB2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ENTRY</w:t>
      </w:r>
    </w:p>
    <w:p w14:paraId="356D12EA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CODE32</w:t>
      </w:r>
    </w:p>
    <w:p w14:paraId="347B7E24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986801"/>
          <w:kern w:val="0"/>
          <w:szCs w:val="21"/>
        </w:rPr>
        <w:t>Reset</w:t>
      </w:r>
    </w:p>
    <w:p w14:paraId="00A2EA79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LDR</w:t>
      </w: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proofErr w:type="gramStart"/>
      <w:r w:rsidRPr="00362908">
        <w:rPr>
          <w:rFonts w:ascii="Consolas" w:eastAsia="SimSun" w:hAnsi="Consolas" w:cs="Consolas"/>
          <w:color w:val="50A14F"/>
          <w:kern w:val="0"/>
          <w:szCs w:val="21"/>
        </w:rPr>
        <w:t>SP,=</w:t>
      </w:r>
      <w:proofErr w:type="gramEnd"/>
      <w:r w:rsidRPr="00362908">
        <w:rPr>
          <w:rFonts w:ascii="Consolas" w:eastAsia="SimSun" w:hAnsi="Consolas" w:cs="Consolas"/>
          <w:color w:val="50A14F"/>
          <w:kern w:val="0"/>
          <w:szCs w:val="21"/>
        </w:rPr>
        <w:t>0x40003f00</w:t>
      </w:r>
    </w:p>
    <w:p w14:paraId="0509CAB3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proofErr w:type="gramStart"/>
      <w:r w:rsidRPr="00362908">
        <w:rPr>
          <w:rFonts w:ascii="Consolas" w:eastAsia="SimSun" w:hAnsi="Consolas" w:cs="Consolas"/>
          <w:color w:val="4078F2"/>
          <w:kern w:val="0"/>
          <w:szCs w:val="21"/>
        </w:rPr>
        <w:t>;initial</w:t>
      </w:r>
      <w:proofErr w:type="gramEnd"/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50A14F"/>
          <w:kern w:val="0"/>
          <w:szCs w:val="21"/>
        </w:rPr>
        <w:t>the C case</w:t>
      </w:r>
    </w:p>
    <w:p w14:paraId="63B1E4FB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LDR</w:t>
      </w: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50A14F"/>
          <w:kern w:val="0"/>
          <w:szCs w:val="21"/>
        </w:rPr>
        <w:t>R</w:t>
      </w:r>
      <w:proofErr w:type="gramStart"/>
      <w:r w:rsidRPr="00362908">
        <w:rPr>
          <w:rFonts w:ascii="Consolas" w:eastAsia="SimSun" w:hAnsi="Consolas" w:cs="Consolas"/>
          <w:color w:val="50A14F"/>
          <w:kern w:val="0"/>
          <w:szCs w:val="21"/>
        </w:rPr>
        <w:t>0,=</w:t>
      </w:r>
      <w:proofErr w:type="gramEnd"/>
      <w:r w:rsidRPr="00362908">
        <w:rPr>
          <w:rFonts w:ascii="Consolas" w:eastAsia="SimSun" w:hAnsi="Consolas" w:cs="Consolas"/>
          <w:color w:val="50A14F"/>
          <w:kern w:val="0"/>
          <w:szCs w:val="21"/>
        </w:rPr>
        <w:t>|Image$$RO$$Limit|</w:t>
      </w:r>
    </w:p>
    <w:p w14:paraId="3AAA601E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LDR</w:t>
      </w: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50A14F"/>
          <w:kern w:val="0"/>
          <w:szCs w:val="21"/>
        </w:rPr>
        <w:t>R</w:t>
      </w:r>
      <w:proofErr w:type="gramStart"/>
      <w:r w:rsidRPr="00362908">
        <w:rPr>
          <w:rFonts w:ascii="Consolas" w:eastAsia="SimSun" w:hAnsi="Consolas" w:cs="Consolas"/>
          <w:color w:val="50A14F"/>
          <w:kern w:val="0"/>
          <w:szCs w:val="21"/>
        </w:rPr>
        <w:t>1,=</w:t>
      </w:r>
      <w:proofErr w:type="gramEnd"/>
      <w:r w:rsidRPr="00362908">
        <w:rPr>
          <w:rFonts w:ascii="Consolas" w:eastAsia="SimSun" w:hAnsi="Consolas" w:cs="Consolas"/>
          <w:color w:val="50A14F"/>
          <w:kern w:val="0"/>
          <w:szCs w:val="21"/>
        </w:rPr>
        <w:t>|Image$$RW$$Base|</w:t>
      </w:r>
    </w:p>
    <w:p w14:paraId="3536227C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LDR</w:t>
      </w: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50A14F"/>
          <w:kern w:val="0"/>
          <w:szCs w:val="21"/>
        </w:rPr>
        <w:t>R</w:t>
      </w:r>
      <w:proofErr w:type="gramStart"/>
      <w:r w:rsidRPr="00362908">
        <w:rPr>
          <w:rFonts w:ascii="Consolas" w:eastAsia="SimSun" w:hAnsi="Consolas" w:cs="Consolas"/>
          <w:color w:val="50A14F"/>
          <w:kern w:val="0"/>
          <w:szCs w:val="21"/>
        </w:rPr>
        <w:t>3,=</w:t>
      </w:r>
      <w:proofErr w:type="gramEnd"/>
      <w:r w:rsidRPr="00362908">
        <w:rPr>
          <w:rFonts w:ascii="Consolas" w:eastAsia="SimSun" w:hAnsi="Consolas" w:cs="Consolas"/>
          <w:color w:val="50A14F"/>
          <w:kern w:val="0"/>
          <w:szCs w:val="21"/>
        </w:rPr>
        <w:t>|Image$$ZI$$Base|</w:t>
      </w:r>
    </w:p>
    <w:p w14:paraId="78D5C2BD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CMP</w:t>
      </w: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50A14F"/>
          <w:kern w:val="0"/>
          <w:szCs w:val="21"/>
        </w:rPr>
        <w:t>R</w:t>
      </w:r>
      <w:proofErr w:type="gramStart"/>
      <w:r w:rsidRPr="00362908">
        <w:rPr>
          <w:rFonts w:ascii="Consolas" w:eastAsia="SimSun" w:hAnsi="Consolas" w:cs="Consolas"/>
          <w:color w:val="50A14F"/>
          <w:kern w:val="0"/>
          <w:szCs w:val="21"/>
        </w:rPr>
        <w:t>0,R</w:t>
      </w:r>
      <w:proofErr w:type="gramEnd"/>
      <w:r w:rsidRPr="00362908">
        <w:rPr>
          <w:rFonts w:ascii="Consolas" w:eastAsia="SimSun" w:hAnsi="Consolas" w:cs="Consolas"/>
          <w:color w:val="50A14F"/>
          <w:kern w:val="0"/>
          <w:szCs w:val="21"/>
        </w:rPr>
        <w:t>1</w:t>
      </w:r>
    </w:p>
    <w:p w14:paraId="3B9CC8BE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BEQ</w:t>
      </w: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50A14F"/>
          <w:kern w:val="0"/>
          <w:szCs w:val="21"/>
        </w:rPr>
        <w:t>LOOP1</w:t>
      </w:r>
    </w:p>
    <w:p w14:paraId="08CDF313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  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LOOP0</w:t>
      </w:r>
    </w:p>
    <w:p w14:paraId="5FF2CF68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CMP</w:t>
      </w: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50A14F"/>
          <w:kern w:val="0"/>
          <w:szCs w:val="21"/>
        </w:rPr>
        <w:t>R</w:t>
      </w:r>
      <w:proofErr w:type="gramStart"/>
      <w:r w:rsidRPr="00362908">
        <w:rPr>
          <w:rFonts w:ascii="Consolas" w:eastAsia="SimSun" w:hAnsi="Consolas" w:cs="Consolas"/>
          <w:color w:val="50A14F"/>
          <w:kern w:val="0"/>
          <w:szCs w:val="21"/>
        </w:rPr>
        <w:t>1,R</w:t>
      </w:r>
      <w:proofErr w:type="gramEnd"/>
      <w:r w:rsidRPr="00362908">
        <w:rPr>
          <w:rFonts w:ascii="Consolas" w:eastAsia="SimSun" w:hAnsi="Consolas" w:cs="Consolas"/>
          <w:color w:val="50A14F"/>
          <w:kern w:val="0"/>
          <w:szCs w:val="21"/>
        </w:rPr>
        <w:t>3</w:t>
      </w:r>
    </w:p>
    <w:p w14:paraId="010BA8C5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LDRCC</w:t>
      </w: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50A14F"/>
          <w:kern w:val="0"/>
          <w:szCs w:val="21"/>
        </w:rPr>
        <w:t>R</w:t>
      </w:r>
      <w:proofErr w:type="gramStart"/>
      <w:r w:rsidRPr="00362908">
        <w:rPr>
          <w:rFonts w:ascii="Consolas" w:eastAsia="SimSun" w:hAnsi="Consolas" w:cs="Consolas"/>
          <w:color w:val="50A14F"/>
          <w:kern w:val="0"/>
          <w:szCs w:val="21"/>
        </w:rPr>
        <w:t>2,[</w:t>
      </w:r>
      <w:proofErr w:type="gramEnd"/>
      <w:r w:rsidRPr="00362908">
        <w:rPr>
          <w:rFonts w:ascii="Consolas" w:eastAsia="SimSun" w:hAnsi="Consolas" w:cs="Consolas"/>
          <w:color w:val="50A14F"/>
          <w:kern w:val="0"/>
          <w:szCs w:val="21"/>
        </w:rPr>
        <w:t>R0],#4</w:t>
      </w:r>
    </w:p>
    <w:p w14:paraId="375634D4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STRCC</w:t>
      </w: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50A14F"/>
          <w:kern w:val="0"/>
          <w:szCs w:val="21"/>
        </w:rPr>
        <w:t>R</w:t>
      </w:r>
      <w:proofErr w:type="gramStart"/>
      <w:r w:rsidRPr="00362908">
        <w:rPr>
          <w:rFonts w:ascii="Consolas" w:eastAsia="SimSun" w:hAnsi="Consolas" w:cs="Consolas"/>
          <w:color w:val="50A14F"/>
          <w:kern w:val="0"/>
          <w:szCs w:val="21"/>
        </w:rPr>
        <w:t>2,[</w:t>
      </w:r>
      <w:proofErr w:type="gramEnd"/>
      <w:r w:rsidRPr="00362908">
        <w:rPr>
          <w:rFonts w:ascii="Consolas" w:eastAsia="SimSun" w:hAnsi="Consolas" w:cs="Consolas"/>
          <w:color w:val="50A14F"/>
          <w:kern w:val="0"/>
          <w:szCs w:val="21"/>
        </w:rPr>
        <w:t>R1],#4</w:t>
      </w:r>
    </w:p>
    <w:p w14:paraId="013589C1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BCC</w:t>
      </w: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50A14F"/>
          <w:kern w:val="0"/>
          <w:szCs w:val="21"/>
        </w:rPr>
        <w:t>LOOP0</w:t>
      </w:r>
    </w:p>
    <w:p w14:paraId="7DF25CCB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  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LOOP1</w:t>
      </w:r>
    </w:p>
    <w:p w14:paraId="55DED3FA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LDR</w:t>
      </w: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50A14F"/>
          <w:kern w:val="0"/>
          <w:szCs w:val="21"/>
        </w:rPr>
        <w:t>R</w:t>
      </w:r>
      <w:proofErr w:type="gramStart"/>
      <w:r w:rsidRPr="00362908">
        <w:rPr>
          <w:rFonts w:ascii="Consolas" w:eastAsia="SimSun" w:hAnsi="Consolas" w:cs="Consolas"/>
          <w:color w:val="50A14F"/>
          <w:kern w:val="0"/>
          <w:szCs w:val="21"/>
        </w:rPr>
        <w:t>1,=</w:t>
      </w:r>
      <w:proofErr w:type="gramEnd"/>
      <w:r w:rsidRPr="00362908">
        <w:rPr>
          <w:rFonts w:ascii="Consolas" w:eastAsia="SimSun" w:hAnsi="Consolas" w:cs="Consolas"/>
          <w:color w:val="50A14F"/>
          <w:kern w:val="0"/>
          <w:szCs w:val="21"/>
        </w:rPr>
        <w:t>|Image$$ZI$$Limit|</w:t>
      </w:r>
    </w:p>
    <w:p w14:paraId="60770957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lastRenderedPageBreak/>
        <w:t>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MOV</w:t>
      </w: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50A14F"/>
          <w:kern w:val="0"/>
          <w:szCs w:val="21"/>
        </w:rPr>
        <w:t>R</w:t>
      </w:r>
      <w:proofErr w:type="gramStart"/>
      <w:r w:rsidRPr="00362908">
        <w:rPr>
          <w:rFonts w:ascii="Consolas" w:eastAsia="SimSun" w:hAnsi="Consolas" w:cs="Consolas"/>
          <w:color w:val="50A14F"/>
          <w:kern w:val="0"/>
          <w:szCs w:val="21"/>
        </w:rPr>
        <w:t>2,#</w:t>
      </w:r>
      <w:proofErr w:type="gramEnd"/>
      <w:r w:rsidRPr="00362908">
        <w:rPr>
          <w:rFonts w:ascii="Consolas" w:eastAsia="SimSun" w:hAnsi="Consolas" w:cs="Consolas"/>
          <w:color w:val="50A14F"/>
          <w:kern w:val="0"/>
          <w:szCs w:val="21"/>
        </w:rPr>
        <w:t>0</w:t>
      </w:r>
    </w:p>
    <w:p w14:paraId="51AE418B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  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LOOP2</w:t>
      </w:r>
    </w:p>
    <w:p w14:paraId="251563C4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CMP</w:t>
      </w: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50A14F"/>
          <w:kern w:val="0"/>
          <w:szCs w:val="21"/>
        </w:rPr>
        <w:t>R</w:t>
      </w:r>
      <w:proofErr w:type="gramStart"/>
      <w:r w:rsidRPr="00362908">
        <w:rPr>
          <w:rFonts w:ascii="Consolas" w:eastAsia="SimSun" w:hAnsi="Consolas" w:cs="Consolas"/>
          <w:color w:val="50A14F"/>
          <w:kern w:val="0"/>
          <w:szCs w:val="21"/>
        </w:rPr>
        <w:t>3,R</w:t>
      </w:r>
      <w:proofErr w:type="gramEnd"/>
      <w:r w:rsidRPr="00362908">
        <w:rPr>
          <w:rFonts w:ascii="Consolas" w:eastAsia="SimSun" w:hAnsi="Consolas" w:cs="Consolas"/>
          <w:color w:val="50A14F"/>
          <w:kern w:val="0"/>
          <w:szCs w:val="21"/>
        </w:rPr>
        <w:t>1</w:t>
      </w:r>
    </w:p>
    <w:p w14:paraId="40A109C1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STRCC</w:t>
      </w: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50A14F"/>
          <w:kern w:val="0"/>
          <w:szCs w:val="21"/>
        </w:rPr>
        <w:t>R</w:t>
      </w:r>
      <w:proofErr w:type="gramStart"/>
      <w:r w:rsidRPr="00362908">
        <w:rPr>
          <w:rFonts w:ascii="Consolas" w:eastAsia="SimSun" w:hAnsi="Consolas" w:cs="Consolas"/>
          <w:color w:val="50A14F"/>
          <w:kern w:val="0"/>
          <w:szCs w:val="21"/>
        </w:rPr>
        <w:t>2,[</w:t>
      </w:r>
      <w:proofErr w:type="gramEnd"/>
      <w:r w:rsidRPr="00362908">
        <w:rPr>
          <w:rFonts w:ascii="Consolas" w:eastAsia="SimSun" w:hAnsi="Consolas" w:cs="Consolas"/>
          <w:color w:val="50A14F"/>
          <w:kern w:val="0"/>
          <w:szCs w:val="21"/>
        </w:rPr>
        <w:t>R3],#4</w:t>
      </w:r>
    </w:p>
    <w:p w14:paraId="7D0009C0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BCC</w:t>
      </w: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50A14F"/>
          <w:kern w:val="0"/>
          <w:szCs w:val="21"/>
        </w:rPr>
        <w:t>LOOP2</w:t>
      </w:r>
    </w:p>
    <w:p w14:paraId="05830663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B</w:t>
      </w: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50A14F"/>
          <w:kern w:val="0"/>
          <w:szCs w:val="21"/>
        </w:rPr>
        <w:t>MAIN</w:t>
      </w:r>
    </w:p>
    <w:p w14:paraId="0E98AC34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END</w:t>
      </w:r>
    </w:p>
    <w:p w14:paraId="12130F20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</w:p>
    <w:p w14:paraId="0037F600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4078F2"/>
          <w:kern w:val="0"/>
          <w:szCs w:val="21"/>
        </w:rPr>
        <w:t>//</w:t>
      </w:r>
      <w:r w:rsidRPr="00362908">
        <w:rPr>
          <w:rFonts w:ascii="Consolas" w:eastAsia="SimSun" w:hAnsi="Consolas" w:cs="Consolas"/>
          <w:color w:val="4078F2"/>
          <w:kern w:val="0"/>
          <w:szCs w:val="21"/>
        </w:rPr>
        <w:t>文件二</w:t>
      </w: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50A14F"/>
          <w:kern w:val="0"/>
          <w:szCs w:val="21"/>
        </w:rPr>
        <w:t>test5_c.c</w:t>
      </w:r>
    </w:p>
    <w:p w14:paraId="7DE51A64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i/>
          <w:iCs/>
          <w:color w:val="A0A1A7"/>
          <w:kern w:val="0"/>
          <w:szCs w:val="21"/>
        </w:rPr>
        <w:t>#define uint8 unsigned char</w:t>
      </w:r>
    </w:p>
    <w:p w14:paraId="5932579A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i/>
          <w:iCs/>
          <w:color w:val="A0A1A7"/>
          <w:kern w:val="0"/>
          <w:szCs w:val="21"/>
        </w:rPr>
        <w:t>#define uint32 unsigned int</w:t>
      </w:r>
    </w:p>
    <w:p w14:paraId="7B579EF6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986801"/>
          <w:kern w:val="0"/>
          <w:szCs w:val="21"/>
        </w:rPr>
        <w:t>extern</w:t>
      </w: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50A14F"/>
          <w:kern w:val="0"/>
          <w:szCs w:val="21"/>
        </w:rPr>
        <w:t>uint32 </w:t>
      </w:r>
      <w:proofErr w:type="gramStart"/>
      <w:r w:rsidRPr="00362908">
        <w:rPr>
          <w:rFonts w:ascii="Consolas" w:eastAsia="SimSun" w:hAnsi="Consolas" w:cs="Consolas"/>
          <w:color w:val="50A14F"/>
          <w:kern w:val="0"/>
          <w:szCs w:val="21"/>
        </w:rPr>
        <w:t>Add(</w:t>
      </w:r>
      <w:proofErr w:type="gramEnd"/>
      <w:r w:rsidRPr="00362908">
        <w:rPr>
          <w:rFonts w:ascii="Consolas" w:eastAsia="SimSun" w:hAnsi="Consolas" w:cs="Consolas"/>
          <w:color w:val="50A14F"/>
          <w:kern w:val="0"/>
          <w:szCs w:val="21"/>
        </w:rPr>
        <w:t>uint32 x,uint32 y);</w:t>
      </w:r>
    </w:p>
    <w:p w14:paraId="6B7A3269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986801"/>
          <w:kern w:val="0"/>
          <w:szCs w:val="21"/>
        </w:rPr>
        <w:t>uint32</w:t>
      </w: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proofErr w:type="gramStart"/>
      <w:r w:rsidRPr="00362908">
        <w:rPr>
          <w:rFonts w:ascii="Consolas" w:eastAsia="SimSun" w:hAnsi="Consolas" w:cs="Consolas"/>
          <w:color w:val="50A14F"/>
          <w:kern w:val="0"/>
          <w:szCs w:val="21"/>
        </w:rPr>
        <w:t>sum;</w:t>
      </w:r>
      <w:proofErr w:type="gramEnd"/>
    </w:p>
    <w:p w14:paraId="49ECC754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</w:p>
    <w:p w14:paraId="1BA7AB9F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986801"/>
          <w:kern w:val="0"/>
          <w:szCs w:val="21"/>
        </w:rPr>
        <w:t>void</w:t>
      </w: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proofErr w:type="gramStart"/>
      <w:r w:rsidRPr="00362908">
        <w:rPr>
          <w:rFonts w:ascii="Consolas" w:eastAsia="SimSun" w:hAnsi="Consolas" w:cs="Consolas"/>
          <w:color w:val="50A14F"/>
          <w:kern w:val="0"/>
          <w:szCs w:val="21"/>
        </w:rPr>
        <w:t>MAIN(</w:t>
      </w:r>
      <w:proofErr w:type="gramEnd"/>
      <w:r w:rsidRPr="00362908">
        <w:rPr>
          <w:rFonts w:ascii="Consolas" w:eastAsia="SimSun" w:hAnsi="Consolas" w:cs="Consolas"/>
          <w:color w:val="50A14F"/>
          <w:kern w:val="0"/>
          <w:szCs w:val="21"/>
        </w:rPr>
        <w:t>void)</w:t>
      </w:r>
    </w:p>
    <w:p w14:paraId="0A6FBEE4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986801"/>
          <w:kern w:val="0"/>
          <w:szCs w:val="21"/>
        </w:rPr>
        <w:t>{</w:t>
      </w:r>
    </w:p>
    <w:p w14:paraId="7BFAF948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sum</w:t>
      </w:r>
      <w:r w:rsidRPr="00362908">
        <w:rPr>
          <w:rFonts w:ascii="Consolas" w:eastAsia="SimSun" w:hAnsi="Consolas" w:cs="Consolas"/>
          <w:color w:val="5C5C5C"/>
          <w:kern w:val="0"/>
          <w:szCs w:val="21"/>
        </w:rPr>
        <w:t> = </w:t>
      </w:r>
      <w:proofErr w:type="gramStart"/>
      <w:r w:rsidRPr="00362908">
        <w:rPr>
          <w:rFonts w:ascii="Consolas" w:eastAsia="SimSun" w:hAnsi="Consolas" w:cs="Consolas"/>
          <w:color w:val="50A14F"/>
          <w:kern w:val="0"/>
          <w:szCs w:val="21"/>
        </w:rPr>
        <w:t>Add(</w:t>
      </w:r>
      <w:proofErr w:type="gramEnd"/>
      <w:r w:rsidRPr="00362908">
        <w:rPr>
          <w:rFonts w:ascii="Consolas" w:eastAsia="SimSun" w:hAnsi="Consolas" w:cs="Consolas"/>
          <w:color w:val="50A14F"/>
          <w:kern w:val="0"/>
          <w:szCs w:val="21"/>
        </w:rPr>
        <w:t>5,4);</w:t>
      </w:r>
    </w:p>
    <w:p w14:paraId="663A31CB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proofErr w:type="gramStart"/>
      <w:r w:rsidRPr="00362908">
        <w:rPr>
          <w:rFonts w:ascii="Consolas" w:eastAsia="SimSun" w:hAnsi="Consolas" w:cs="Consolas"/>
          <w:color w:val="986801"/>
          <w:kern w:val="0"/>
          <w:szCs w:val="21"/>
        </w:rPr>
        <w:t>while(</w:t>
      </w:r>
      <w:proofErr w:type="gramEnd"/>
      <w:r w:rsidRPr="00362908">
        <w:rPr>
          <w:rFonts w:ascii="Consolas" w:eastAsia="SimSun" w:hAnsi="Consolas" w:cs="Consolas"/>
          <w:color w:val="986801"/>
          <w:kern w:val="0"/>
          <w:szCs w:val="21"/>
        </w:rPr>
        <w:t>1);</w:t>
      </w:r>
    </w:p>
    <w:p w14:paraId="61953580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986801"/>
          <w:kern w:val="0"/>
          <w:szCs w:val="21"/>
        </w:rPr>
        <w:t>}</w:t>
      </w:r>
    </w:p>
    <w:p w14:paraId="343259E6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</w:p>
    <w:p w14:paraId="0AAFA3B3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4078F2"/>
          <w:kern w:val="0"/>
          <w:szCs w:val="21"/>
        </w:rPr>
        <w:t>//</w:t>
      </w:r>
      <w:r w:rsidRPr="00362908">
        <w:rPr>
          <w:rFonts w:ascii="Consolas" w:eastAsia="SimSun" w:hAnsi="Consolas" w:cs="Consolas"/>
          <w:color w:val="4078F2"/>
          <w:kern w:val="0"/>
          <w:szCs w:val="21"/>
        </w:rPr>
        <w:t>文件三</w:t>
      </w: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50A14F"/>
          <w:kern w:val="0"/>
          <w:szCs w:val="21"/>
        </w:rPr>
        <w:t>test5_s.s</w:t>
      </w:r>
    </w:p>
    <w:p w14:paraId="0F27C706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EXPORT</w:t>
      </w: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50A14F"/>
          <w:kern w:val="0"/>
          <w:szCs w:val="21"/>
        </w:rPr>
        <w:t>Add</w:t>
      </w:r>
    </w:p>
    <w:p w14:paraId="040ADF1D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AREA</w:t>
      </w: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proofErr w:type="spellStart"/>
      <w:proofErr w:type="gramStart"/>
      <w:r w:rsidRPr="00362908">
        <w:rPr>
          <w:rFonts w:ascii="Consolas" w:eastAsia="SimSun" w:hAnsi="Consolas" w:cs="Consolas"/>
          <w:color w:val="50A14F"/>
          <w:kern w:val="0"/>
          <w:szCs w:val="21"/>
        </w:rPr>
        <w:t>Addc,CODE</w:t>
      </w:r>
      <w:proofErr w:type="gramEnd"/>
      <w:r w:rsidRPr="00362908">
        <w:rPr>
          <w:rFonts w:ascii="Consolas" w:eastAsia="SimSun" w:hAnsi="Consolas" w:cs="Consolas"/>
          <w:color w:val="50A14F"/>
          <w:kern w:val="0"/>
          <w:szCs w:val="21"/>
        </w:rPr>
        <w:t>,READONLY</w:t>
      </w:r>
      <w:proofErr w:type="spellEnd"/>
    </w:p>
    <w:p w14:paraId="301E1C46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ENTRY</w:t>
      </w:r>
    </w:p>
    <w:p w14:paraId="0E2F80E0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CODE32</w:t>
      </w:r>
    </w:p>
    <w:p w14:paraId="4F6FC3E0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986801"/>
          <w:kern w:val="0"/>
          <w:szCs w:val="21"/>
        </w:rPr>
        <w:t>Add</w:t>
      </w:r>
    </w:p>
    <w:p w14:paraId="0DBA528D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ADD</w:t>
      </w: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50A14F"/>
          <w:kern w:val="0"/>
          <w:szCs w:val="21"/>
        </w:rPr>
        <w:t>R</w:t>
      </w:r>
      <w:proofErr w:type="gramStart"/>
      <w:r w:rsidRPr="00362908">
        <w:rPr>
          <w:rFonts w:ascii="Consolas" w:eastAsia="SimSun" w:hAnsi="Consolas" w:cs="Consolas"/>
          <w:color w:val="50A14F"/>
          <w:kern w:val="0"/>
          <w:szCs w:val="21"/>
        </w:rPr>
        <w:t>0,R</w:t>
      </w:r>
      <w:proofErr w:type="gramEnd"/>
      <w:r w:rsidRPr="00362908">
        <w:rPr>
          <w:rFonts w:ascii="Consolas" w:eastAsia="SimSun" w:hAnsi="Consolas" w:cs="Consolas"/>
          <w:color w:val="50A14F"/>
          <w:kern w:val="0"/>
          <w:szCs w:val="21"/>
        </w:rPr>
        <w:t>0,R1</w:t>
      </w:r>
    </w:p>
    <w:p w14:paraId="3FFDAD76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MOV</w:t>
      </w: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proofErr w:type="gramStart"/>
      <w:r w:rsidRPr="00362908">
        <w:rPr>
          <w:rFonts w:ascii="Consolas" w:eastAsia="SimSun" w:hAnsi="Consolas" w:cs="Consolas"/>
          <w:color w:val="50A14F"/>
          <w:kern w:val="0"/>
          <w:szCs w:val="21"/>
        </w:rPr>
        <w:t>PC,LR</w:t>
      </w:r>
      <w:proofErr w:type="gramEnd"/>
    </w:p>
    <w:p w14:paraId="01F4513A" w14:textId="77777777" w:rsidR="00362908" w:rsidRPr="00362908" w:rsidRDefault="00362908" w:rsidP="0036290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</w:p>
    <w:p w14:paraId="05409380" w14:textId="701E4F49" w:rsidR="00463389" w:rsidRPr="006D5104" w:rsidRDefault="00362908" w:rsidP="006D5104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 w:hint="eastAsia"/>
          <w:color w:val="5C5C5C"/>
          <w:kern w:val="0"/>
          <w:szCs w:val="21"/>
        </w:rPr>
      </w:pPr>
      <w:r w:rsidRPr="00362908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362908">
        <w:rPr>
          <w:rFonts w:ascii="Consolas" w:eastAsia="SimSun" w:hAnsi="Consolas" w:cs="Consolas"/>
          <w:color w:val="986801"/>
          <w:kern w:val="0"/>
          <w:szCs w:val="21"/>
        </w:rPr>
        <w:t>END</w:t>
      </w:r>
    </w:p>
    <w:p w14:paraId="094EFD64" w14:textId="365B973B" w:rsidR="00C53B01" w:rsidRDefault="00C53B01">
      <w:pPr>
        <w:widowControl/>
        <w:jc w:val="left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br w:type="page"/>
      </w:r>
    </w:p>
    <w:p w14:paraId="72C58B39" w14:textId="57CEE177" w:rsidR="00C53B01" w:rsidRDefault="00C53B01" w:rsidP="00463389">
      <w:pPr>
        <w:spacing w:line="288" w:lineRule="auto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 w:hint="eastAsia"/>
          <w:color w:val="000000"/>
          <w:sz w:val="28"/>
          <w:szCs w:val="28"/>
        </w:rPr>
        <w:lastRenderedPageBreak/>
        <w:t>实验操作过程如下图所示：</w:t>
      </w:r>
    </w:p>
    <w:p w14:paraId="196750D9" w14:textId="5672B322" w:rsidR="00463389" w:rsidRDefault="00B15F62" w:rsidP="00463389">
      <w:pPr>
        <w:spacing w:line="288" w:lineRule="auto"/>
        <w:rPr>
          <w:rFonts w:ascii="楷体" w:eastAsia="楷体" w:hAnsi="楷体"/>
          <w:color w:val="000000"/>
          <w:sz w:val="28"/>
          <w:szCs w:val="28"/>
        </w:rPr>
      </w:pPr>
      <w:r w:rsidRPr="00B15F62">
        <w:rPr>
          <w:rFonts w:ascii="楷体" w:eastAsia="楷体" w:hAnsi="楷体"/>
          <w:noProof/>
          <w:color w:val="000000"/>
          <w:sz w:val="28"/>
          <w:szCs w:val="28"/>
        </w:rPr>
        <w:drawing>
          <wp:inline distT="0" distB="0" distL="0" distR="0" wp14:anchorId="5AB4D9F6" wp14:editId="671AA741">
            <wp:extent cx="5274310" cy="354076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42EA" w14:textId="16DEF478" w:rsidR="00D400B2" w:rsidRDefault="00C53B01" w:rsidP="00DD096E">
      <w:pPr>
        <w:spacing w:line="288" w:lineRule="auto"/>
        <w:jc w:val="center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SimHei" w:eastAsia="SimHei" w:hAnsi="SimHei" w:cs="SimHei" w:hint="eastAsia"/>
        </w:rPr>
        <w:t>图</w:t>
      </w:r>
      <w:r>
        <w:rPr>
          <w:rFonts w:ascii="SimHei" w:eastAsia="SimHei" w:hAnsi="SimHei" w:cs="SimHei" w:hint="eastAsia"/>
        </w:rPr>
        <w:t xml:space="preserve"> </w:t>
      </w:r>
      <w:r>
        <w:rPr>
          <w:rFonts w:ascii="SimHei" w:eastAsia="SimHei" w:hAnsi="SimHei" w:cs="SimHei" w:hint="eastAsia"/>
        </w:rPr>
        <w:t>1</w:t>
      </w:r>
    </w:p>
    <w:p w14:paraId="1834D9AF" w14:textId="77777777" w:rsidR="00D400B2" w:rsidRDefault="003215FE" w:rsidP="00C53B01">
      <w:pPr>
        <w:spacing w:line="288" w:lineRule="auto"/>
        <w:jc w:val="center"/>
        <w:rPr>
          <w:rFonts w:ascii="楷体" w:eastAsia="楷体" w:hAnsi="楷体"/>
          <w:color w:val="000000"/>
          <w:sz w:val="28"/>
          <w:szCs w:val="28"/>
        </w:rPr>
      </w:pPr>
      <w:r w:rsidRPr="003215FE">
        <w:rPr>
          <w:rFonts w:ascii="楷体" w:eastAsia="楷体" w:hAnsi="楷体"/>
          <w:noProof/>
          <w:color w:val="000000"/>
          <w:sz w:val="28"/>
          <w:szCs w:val="28"/>
        </w:rPr>
        <w:drawing>
          <wp:inline distT="0" distB="0" distL="0" distR="0" wp14:anchorId="048F503E" wp14:editId="2595DD9F">
            <wp:extent cx="4658264" cy="4232034"/>
            <wp:effectExtent l="0" t="0" r="317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9666" cy="427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FB3E" w14:textId="50BCD8FB" w:rsidR="00C53B01" w:rsidRDefault="00C53B01" w:rsidP="00DD096E">
      <w:pPr>
        <w:spacing w:line="288" w:lineRule="auto"/>
        <w:jc w:val="center"/>
        <w:rPr>
          <w:rFonts w:ascii="楷体" w:eastAsia="楷体" w:hAnsi="楷体" w:hint="eastAsia"/>
          <w:color w:val="000000"/>
          <w:sz w:val="28"/>
          <w:szCs w:val="28"/>
        </w:rPr>
      </w:pPr>
      <w:r>
        <w:rPr>
          <w:rFonts w:ascii="SimHei" w:eastAsia="SimHei" w:hAnsi="SimHei" w:cs="SimHei" w:hint="eastAsia"/>
        </w:rPr>
        <w:t>图</w:t>
      </w:r>
      <w:r w:rsidR="002A1479">
        <w:rPr>
          <w:rFonts w:ascii="SimHei" w:eastAsia="SimHei" w:hAnsi="SimHei" w:cs="SimHei" w:hint="eastAsia"/>
        </w:rPr>
        <w:t>2</w:t>
      </w:r>
    </w:p>
    <w:p w14:paraId="3E8FDDC6" w14:textId="77777777" w:rsidR="003215FE" w:rsidRDefault="0011736B" w:rsidP="00463389">
      <w:pPr>
        <w:spacing w:line="288" w:lineRule="auto"/>
        <w:rPr>
          <w:rFonts w:ascii="楷体" w:eastAsia="楷体" w:hAnsi="楷体"/>
          <w:color w:val="000000"/>
          <w:sz w:val="28"/>
          <w:szCs w:val="28"/>
        </w:rPr>
      </w:pPr>
      <w:r w:rsidRPr="0011736B">
        <w:rPr>
          <w:rFonts w:ascii="楷体" w:eastAsia="楷体" w:hAnsi="楷体"/>
          <w:noProof/>
          <w:color w:val="000000"/>
          <w:sz w:val="28"/>
          <w:szCs w:val="28"/>
        </w:rPr>
        <w:lastRenderedPageBreak/>
        <w:drawing>
          <wp:inline distT="0" distB="0" distL="0" distR="0" wp14:anchorId="498779D5" wp14:editId="6D59CD2C">
            <wp:extent cx="5274310" cy="335978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CE8C" w14:textId="707A39FB" w:rsidR="0011736B" w:rsidRDefault="00C53B01" w:rsidP="00DD096E">
      <w:pPr>
        <w:spacing w:line="288" w:lineRule="auto"/>
        <w:jc w:val="center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SimHei" w:eastAsia="SimHei" w:hAnsi="SimHei" w:cs="SimHei" w:hint="eastAsia"/>
        </w:rPr>
        <w:t>图</w:t>
      </w:r>
      <w:r w:rsidR="002A1479">
        <w:rPr>
          <w:rFonts w:ascii="SimHei" w:eastAsia="SimHei" w:hAnsi="SimHei" w:cs="SimHei" w:hint="eastAsia"/>
        </w:rPr>
        <w:t>3</w:t>
      </w:r>
    </w:p>
    <w:p w14:paraId="016F8DA1" w14:textId="77777777" w:rsidR="0011736B" w:rsidRDefault="00DA0484" w:rsidP="00463389">
      <w:pPr>
        <w:spacing w:line="288" w:lineRule="auto"/>
        <w:rPr>
          <w:rFonts w:ascii="楷体" w:eastAsia="楷体" w:hAnsi="楷体"/>
          <w:color w:val="000000"/>
          <w:sz w:val="28"/>
          <w:szCs w:val="28"/>
        </w:rPr>
      </w:pPr>
      <w:r w:rsidRPr="00DA0484">
        <w:rPr>
          <w:rFonts w:ascii="楷体" w:eastAsia="楷体" w:hAnsi="楷体"/>
          <w:noProof/>
          <w:color w:val="000000"/>
          <w:sz w:val="28"/>
          <w:szCs w:val="28"/>
        </w:rPr>
        <w:drawing>
          <wp:inline distT="0" distB="0" distL="0" distR="0" wp14:anchorId="2921074C" wp14:editId="7321C141">
            <wp:extent cx="5274310" cy="335978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18E1" w14:textId="104ECEF1" w:rsidR="003215FE" w:rsidRDefault="00C53B01" w:rsidP="00DD096E">
      <w:pPr>
        <w:spacing w:line="288" w:lineRule="auto"/>
        <w:jc w:val="center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SimHei" w:eastAsia="SimHei" w:hAnsi="SimHei" w:cs="SimHei" w:hint="eastAsia"/>
        </w:rPr>
        <w:t>图</w:t>
      </w:r>
      <w:r w:rsidR="002A1479">
        <w:rPr>
          <w:rFonts w:ascii="SimHei" w:eastAsia="SimHei" w:hAnsi="SimHei" w:cs="SimHei" w:hint="eastAsia"/>
        </w:rPr>
        <w:t>4</w:t>
      </w:r>
    </w:p>
    <w:p w14:paraId="1F5C3CD8" w14:textId="77777777" w:rsidR="00D400B2" w:rsidRDefault="00A72577" w:rsidP="00463389">
      <w:pPr>
        <w:spacing w:line="288" w:lineRule="auto"/>
        <w:rPr>
          <w:rFonts w:ascii="楷体" w:eastAsia="楷体" w:hAnsi="楷体"/>
          <w:color w:val="000000"/>
          <w:sz w:val="28"/>
          <w:szCs w:val="28"/>
        </w:rPr>
      </w:pPr>
      <w:r w:rsidRPr="00A72577">
        <w:rPr>
          <w:rFonts w:ascii="楷体" w:eastAsia="楷体" w:hAnsi="楷体"/>
          <w:noProof/>
          <w:color w:val="000000"/>
          <w:sz w:val="28"/>
          <w:szCs w:val="28"/>
        </w:rPr>
        <w:lastRenderedPageBreak/>
        <w:drawing>
          <wp:inline distT="0" distB="0" distL="0" distR="0" wp14:anchorId="70FFC1DD" wp14:editId="1EBD20AA">
            <wp:extent cx="5274310" cy="335978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80D1" w14:textId="6B57CB99" w:rsidR="00937958" w:rsidRPr="00463389" w:rsidRDefault="00C53B01" w:rsidP="00DD096E">
      <w:pPr>
        <w:spacing w:line="288" w:lineRule="auto"/>
        <w:jc w:val="center"/>
        <w:rPr>
          <w:rFonts w:ascii="楷体" w:eastAsia="楷体" w:hAnsi="楷体" w:hint="eastAsia"/>
          <w:color w:val="000000"/>
          <w:sz w:val="28"/>
          <w:szCs w:val="28"/>
        </w:rPr>
      </w:pPr>
      <w:r>
        <w:rPr>
          <w:rFonts w:ascii="SimHei" w:eastAsia="SimHei" w:hAnsi="SimHei" w:cs="SimHei" w:hint="eastAsia"/>
        </w:rPr>
        <w:t>图</w:t>
      </w:r>
      <w:r w:rsidR="002A1479">
        <w:rPr>
          <w:rFonts w:ascii="SimHei" w:eastAsia="SimHei" w:hAnsi="SimHei" w:cs="SimHei" w:hint="eastAsia"/>
        </w:rPr>
        <w:t>5</w:t>
      </w:r>
    </w:p>
    <w:p w14:paraId="0F0BFB95" w14:textId="77777777" w:rsidR="0016652F" w:rsidRDefault="002A7BBC">
      <w:pPr>
        <w:pStyle w:val="a6"/>
        <w:numPr>
          <w:ilvl w:val="0"/>
          <w:numId w:val="1"/>
        </w:numPr>
        <w:ind w:firstLineChars="0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color w:val="000000"/>
          <w:sz w:val="28"/>
          <w:szCs w:val="28"/>
        </w:rPr>
        <w:t>实验心得</w:t>
      </w:r>
    </w:p>
    <w:p w14:paraId="0208827D" w14:textId="77777777" w:rsidR="00324270" w:rsidRPr="00324270" w:rsidRDefault="00324270" w:rsidP="00324270">
      <w:pPr>
        <w:rPr>
          <w:rFonts w:ascii="楷体" w:eastAsia="楷体" w:hAnsi="楷体"/>
          <w:b/>
          <w:bCs/>
          <w:color w:val="000000"/>
          <w:sz w:val="28"/>
          <w:szCs w:val="28"/>
        </w:rPr>
      </w:pPr>
      <w:r w:rsidRPr="00324270">
        <w:rPr>
          <w:rFonts w:ascii="楷体" w:eastAsia="楷体" w:hAnsi="楷体"/>
          <w:b/>
          <w:bCs/>
          <w:color w:val="000000"/>
          <w:sz w:val="28"/>
          <w:szCs w:val="28"/>
        </w:rPr>
        <w:t>1. 收获和体会</w:t>
      </w:r>
    </w:p>
    <w:p w14:paraId="1B82A72A" w14:textId="77777777" w:rsidR="00324270" w:rsidRPr="00324270" w:rsidRDefault="00324270" w:rsidP="00324270">
      <w:pPr>
        <w:pStyle w:val="a6"/>
        <w:ind w:firstLine="560"/>
        <w:rPr>
          <w:rFonts w:ascii="楷体" w:eastAsia="楷体" w:hAnsi="楷体"/>
          <w:color w:val="000000"/>
          <w:sz w:val="28"/>
          <w:szCs w:val="28"/>
        </w:rPr>
      </w:pPr>
      <w:r w:rsidRPr="00324270">
        <w:rPr>
          <w:rFonts w:ascii="楷体" w:eastAsia="楷体" w:hAnsi="楷体"/>
          <w:color w:val="000000"/>
          <w:sz w:val="28"/>
          <w:szCs w:val="28"/>
        </w:rPr>
        <w:t>在此次ARM汇编与C语言混合程序设计实验中，我学习了如何使用ADS 1.2编写和调试混合语言程序，并在实际操作中获得了以下几点收获：</w:t>
      </w:r>
    </w:p>
    <w:p w14:paraId="7E53C11C" w14:textId="77777777" w:rsidR="00324270" w:rsidRPr="00324270" w:rsidRDefault="00324270" w:rsidP="00324270">
      <w:pPr>
        <w:pStyle w:val="a6"/>
        <w:numPr>
          <w:ilvl w:val="0"/>
          <w:numId w:val="4"/>
        </w:numPr>
        <w:ind w:firstLine="571"/>
        <w:rPr>
          <w:rFonts w:ascii="楷体" w:eastAsia="楷体" w:hAnsi="楷体"/>
          <w:color w:val="000000"/>
          <w:sz w:val="28"/>
          <w:szCs w:val="28"/>
        </w:rPr>
      </w:pPr>
      <w:r w:rsidRPr="00324270">
        <w:rPr>
          <w:rFonts w:ascii="楷体" w:eastAsia="楷体" w:hAnsi="楷体"/>
          <w:b/>
          <w:bCs/>
          <w:color w:val="000000"/>
          <w:sz w:val="28"/>
          <w:szCs w:val="28"/>
        </w:rPr>
        <w:t>C语言调用汇编程序</w:t>
      </w:r>
      <w:r w:rsidRPr="00324270">
        <w:rPr>
          <w:rFonts w:ascii="楷体" w:eastAsia="楷体" w:hAnsi="楷体"/>
          <w:color w:val="000000"/>
          <w:sz w:val="28"/>
          <w:szCs w:val="28"/>
        </w:rPr>
        <w:t>：通过使用extern关键字在C语言文件中声明汇编程序中的符号，并在汇编文件中使用IMPORT指令导入C语言中的符号，实现了C语言和汇编程序之间的互相调用。这一技术拓展了我的编程能力，使我能够在C语言代码中调用高效的汇编程序，以优化性能。</w:t>
      </w:r>
    </w:p>
    <w:p w14:paraId="6E24519F" w14:textId="77777777" w:rsidR="00324270" w:rsidRPr="00324270" w:rsidRDefault="00324270" w:rsidP="00324270">
      <w:pPr>
        <w:pStyle w:val="a6"/>
        <w:numPr>
          <w:ilvl w:val="0"/>
          <w:numId w:val="4"/>
        </w:numPr>
        <w:ind w:firstLine="571"/>
        <w:rPr>
          <w:rFonts w:ascii="楷体" w:eastAsia="楷体" w:hAnsi="楷体"/>
          <w:color w:val="000000"/>
          <w:sz w:val="28"/>
          <w:szCs w:val="28"/>
        </w:rPr>
      </w:pPr>
      <w:r w:rsidRPr="00324270">
        <w:rPr>
          <w:rFonts w:ascii="楷体" w:eastAsia="楷体" w:hAnsi="楷体"/>
          <w:b/>
          <w:bCs/>
          <w:color w:val="000000"/>
          <w:sz w:val="28"/>
          <w:szCs w:val="28"/>
        </w:rPr>
        <w:t>汇编程序编写</w:t>
      </w:r>
      <w:r w:rsidRPr="00324270">
        <w:rPr>
          <w:rFonts w:ascii="楷体" w:eastAsia="楷体" w:hAnsi="楷体"/>
          <w:color w:val="000000"/>
          <w:sz w:val="28"/>
          <w:szCs w:val="28"/>
        </w:rPr>
        <w:t>：在实验中，我编写了一个简单的汇编程序来执行加法运算。通过使用ADD指令将两个输入参数相加，并使用MOV指令将结果返回给调用者，实现了加法运算的功能。</w:t>
      </w:r>
      <w:r w:rsidRPr="00324270">
        <w:rPr>
          <w:rFonts w:ascii="楷体" w:eastAsia="楷体" w:hAnsi="楷体"/>
          <w:color w:val="000000"/>
          <w:sz w:val="28"/>
          <w:szCs w:val="28"/>
        </w:rPr>
        <w:lastRenderedPageBreak/>
        <w:t>这让我深入理解了汇编语言的基本指令、程序结构及其与C语言的结合应用。</w:t>
      </w:r>
    </w:p>
    <w:p w14:paraId="025C23BF" w14:textId="77777777" w:rsidR="00324270" w:rsidRPr="00324270" w:rsidRDefault="00324270" w:rsidP="00324270">
      <w:pPr>
        <w:pStyle w:val="a6"/>
        <w:numPr>
          <w:ilvl w:val="0"/>
          <w:numId w:val="4"/>
        </w:numPr>
        <w:ind w:firstLine="571"/>
        <w:rPr>
          <w:rFonts w:ascii="楷体" w:eastAsia="楷体" w:hAnsi="楷体"/>
          <w:color w:val="000000"/>
          <w:sz w:val="28"/>
          <w:szCs w:val="28"/>
        </w:rPr>
      </w:pPr>
      <w:r w:rsidRPr="00324270">
        <w:rPr>
          <w:rFonts w:ascii="楷体" w:eastAsia="楷体" w:hAnsi="楷体"/>
          <w:b/>
          <w:bCs/>
          <w:color w:val="000000"/>
          <w:sz w:val="28"/>
          <w:szCs w:val="28"/>
        </w:rPr>
        <w:t>堆栈管理</w:t>
      </w:r>
      <w:r w:rsidRPr="00324270">
        <w:rPr>
          <w:rFonts w:ascii="楷体" w:eastAsia="楷体" w:hAnsi="楷体"/>
          <w:color w:val="000000"/>
          <w:sz w:val="28"/>
          <w:szCs w:val="28"/>
        </w:rPr>
        <w:t>：在启动汇编程序的起始代码中，我初始化了堆栈指针寄存器（SP）的值，确保程序可以正常运行并拥有正确的堆栈空间。通过这一步骤，我更加深刻地认识到堆栈在程序执行中的重要性，尤其是在函数调用和局部变量存储方面。</w:t>
      </w:r>
    </w:p>
    <w:p w14:paraId="23D407EB" w14:textId="77777777" w:rsidR="00324270" w:rsidRPr="00324270" w:rsidRDefault="00324270" w:rsidP="00324270">
      <w:pPr>
        <w:pStyle w:val="a6"/>
        <w:ind w:firstLine="571"/>
        <w:rPr>
          <w:rFonts w:ascii="楷体" w:eastAsia="楷体" w:hAnsi="楷体"/>
          <w:b/>
          <w:bCs/>
          <w:color w:val="000000"/>
          <w:sz w:val="28"/>
          <w:szCs w:val="28"/>
        </w:rPr>
      </w:pPr>
      <w:r w:rsidRPr="00324270">
        <w:rPr>
          <w:rFonts w:ascii="楷体" w:eastAsia="楷体" w:hAnsi="楷体"/>
          <w:b/>
          <w:bCs/>
          <w:color w:val="000000"/>
          <w:sz w:val="28"/>
          <w:szCs w:val="28"/>
        </w:rPr>
        <w:t>2. 遇到的问题及解决方法</w:t>
      </w:r>
    </w:p>
    <w:p w14:paraId="18407853" w14:textId="77777777" w:rsidR="00324270" w:rsidRPr="00324270" w:rsidRDefault="00324270" w:rsidP="00324270">
      <w:pPr>
        <w:pStyle w:val="a6"/>
        <w:ind w:firstLine="560"/>
        <w:rPr>
          <w:rFonts w:ascii="楷体" w:eastAsia="楷体" w:hAnsi="楷体"/>
          <w:color w:val="000000"/>
          <w:sz w:val="28"/>
          <w:szCs w:val="28"/>
        </w:rPr>
      </w:pPr>
      <w:r w:rsidRPr="00324270">
        <w:rPr>
          <w:rFonts w:ascii="楷体" w:eastAsia="楷体" w:hAnsi="楷体"/>
          <w:color w:val="000000"/>
          <w:sz w:val="28"/>
          <w:szCs w:val="28"/>
        </w:rPr>
        <w:t>在实验过程中，我遇到了一些问题，通过以下方法解决：</w:t>
      </w:r>
    </w:p>
    <w:p w14:paraId="7C54CA3C" w14:textId="77777777" w:rsidR="00324270" w:rsidRPr="00324270" w:rsidRDefault="00324270" w:rsidP="00324270">
      <w:pPr>
        <w:pStyle w:val="a6"/>
        <w:numPr>
          <w:ilvl w:val="0"/>
          <w:numId w:val="5"/>
        </w:numPr>
        <w:ind w:firstLine="571"/>
        <w:rPr>
          <w:rFonts w:ascii="楷体" w:eastAsia="楷体" w:hAnsi="楷体"/>
          <w:color w:val="000000"/>
          <w:sz w:val="28"/>
          <w:szCs w:val="28"/>
        </w:rPr>
      </w:pPr>
      <w:r w:rsidRPr="00324270">
        <w:rPr>
          <w:rFonts w:ascii="楷体" w:eastAsia="楷体" w:hAnsi="楷体"/>
          <w:b/>
          <w:bCs/>
          <w:color w:val="000000"/>
          <w:sz w:val="28"/>
          <w:szCs w:val="28"/>
        </w:rPr>
        <w:t>符号导入问题</w:t>
      </w:r>
      <w:r w:rsidRPr="00324270">
        <w:rPr>
          <w:rFonts w:ascii="楷体" w:eastAsia="楷体" w:hAnsi="楷体"/>
          <w:color w:val="000000"/>
          <w:sz w:val="28"/>
          <w:szCs w:val="28"/>
        </w:rPr>
        <w:t>：在汇编文件中使用IMPORT指令导入C语言中定义的符号时，初期出现了一些符号无法识别的问题。通过仔细检查代码，确保在C语言文件中正确使用extern关键字声明汇编程序中的符号，并在汇编文件中正确导入C语言中的符号，解决了符号关联的问题。</w:t>
      </w:r>
    </w:p>
    <w:p w14:paraId="5BDF67F1" w14:textId="77777777" w:rsidR="00324270" w:rsidRPr="00324270" w:rsidRDefault="00324270" w:rsidP="00324270">
      <w:pPr>
        <w:pStyle w:val="a6"/>
        <w:numPr>
          <w:ilvl w:val="0"/>
          <w:numId w:val="5"/>
        </w:numPr>
        <w:ind w:firstLine="571"/>
        <w:rPr>
          <w:rFonts w:ascii="楷体" w:eastAsia="楷体" w:hAnsi="楷体"/>
          <w:color w:val="000000"/>
          <w:sz w:val="28"/>
          <w:szCs w:val="28"/>
        </w:rPr>
      </w:pPr>
      <w:r w:rsidRPr="00324270">
        <w:rPr>
          <w:rFonts w:ascii="楷体" w:eastAsia="楷体" w:hAnsi="楷体"/>
          <w:b/>
          <w:bCs/>
          <w:color w:val="000000"/>
          <w:sz w:val="28"/>
          <w:szCs w:val="28"/>
        </w:rPr>
        <w:t>堆栈初始化</w:t>
      </w:r>
      <w:r w:rsidRPr="00324270">
        <w:rPr>
          <w:rFonts w:ascii="楷体" w:eastAsia="楷体" w:hAnsi="楷体"/>
          <w:color w:val="000000"/>
          <w:sz w:val="28"/>
          <w:szCs w:val="28"/>
        </w:rPr>
        <w:t>：在启动汇编程序的起始代码中，初始化堆栈指针寄存器（SP）的值时，遇到了一些堆栈空间设置错误的问题。通过检查和调整堆栈指针的初始值，确保堆栈空间的正确分配，解决了程序崩溃的问题。</w:t>
      </w:r>
    </w:p>
    <w:p w14:paraId="24A3640A" w14:textId="77777777" w:rsidR="00324270" w:rsidRPr="00324270" w:rsidRDefault="00324270" w:rsidP="00324270">
      <w:pPr>
        <w:pStyle w:val="a6"/>
        <w:numPr>
          <w:ilvl w:val="0"/>
          <w:numId w:val="5"/>
        </w:numPr>
        <w:ind w:firstLine="571"/>
        <w:rPr>
          <w:rFonts w:ascii="楷体" w:eastAsia="楷体" w:hAnsi="楷体"/>
          <w:color w:val="000000"/>
          <w:sz w:val="28"/>
          <w:szCs w:val="28"/>
        </w:rPr>
      </w:pPr>
      <w:r w:rsidRPr="00324270">
        <w:rPr>
          <w:rFonts w:ascii="楷体" w:eastAsia="楷体" w:hAnsi="楷体"/>
          <w:b/>
          <w:bCs/>
          <w:color w:val="000000"/>
          <w:sz w:val="28"/>
          <w:szCs w:val="28"/>
        </w:rPr>
        <w:t>调试与验证</w:t>
      </w:r>
      <w:r w:rsidRPr="00324270">
        <w:rPr>
          <w:rFonts w:ascii="楷体" w:eastAsia="楷体" w:hAnsi="楷体"/>
          <w:color w:val="000000"/>
          <w:sz w:val="28"/>
          <w:szCs w:val="28"/>
        </w:rPr>
        <w:t>：在调试过程中，通过设置断点和使用AXD软件的变量观察窗口，实时监视全局变量的值，并逐步运行程序以验证汇编程序的正确性。这种方法有效地帮助我发现并修正了代码中的错误，确保了程序的正确运行。</w:t>
      </w:r>
    </w:p>
    <w:p w14:paraId="2B41A528" w14:textId="77777777" w:rsidR="00324270" w:rsidRPr="00324270" w:rsidRDefault="00324270" w:rsidP="00324270">
      <w:pPr>
        <w:pStyle w:val="a6"/>
        <w:ind w:firstLine="560"/>
        <w:rPr>
          <w:rFonts w:ascii="楷体" w:eastAsia="楷体" w:hAnsi="楷体"/>
          <w:color w:val="000000"/>
          <w:sz w:val="28"/>
          <w:szCs w:val="28"/>
        </w:rPr>
      </w:pPr>
      <w:r w:rsidRPr="00324270">
        <w:rPr>
          <w:rFonts w:ascii="楷体" w:eastAsia="楷体" w:hAnsi="楷体"/>
          <w:color w:val="000000"/>
          <w:sz w:val="28"/>
          <w:szCs w:val="28"/>
        </w:rPr>
        <w:t>通过此次实验，我不仅掌握了ARM汇编语言与C语言混合编程的</w:t>
      </w:r>
      <w:r w:rsidRPr="00324270">
        <w:rPr>
          <w:rFonts w:ascii="楷体" w:eastAsia="楷体" w:hAnsi="楷体"/>
          <w:color w:val="000000"/>
          <w:sz w:val="28"/>
          <w:szCs w:val="28"/>
        </w:rPr>
        <w:lastRenderedPageBreak/>
        <w:t>技巧，还学会了在仿真环境中调试和验证程序。这些技能对我今后的学习和工作将大有裨益。</w:t>
      </w:r>
    </w:p>
    <w:p w14:paraId="2B22376B" w14:textId="0FA304CE" w:rsidR="0016652F" w:rsidRPr="00324270" w:rsidRDefault="0016652F">
      <w:pPr>
        <w:pStyle w:val="a6"/>
        <w:ind w:firstLine="560"/>
        <w:rPr>
          <w:rFonts w:ascii="楷体" w:eastAsia="楷体" w:hAnsi="楷体"/>
          <w:color w:val="000000"/>
          <w:sz w:val="28"/>
          <w:szCs w:val="28"/>
        </w:rPr>
      </w:pPr>
    </w:p>
    <w:sectPr w:rsidR="0016652F" w:rsidRPr="003242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33D2B0" w14:textId="77777777" w:rsidR="00811245" w:rsidRDefault="00811245" w:rsidP="00C11B61">
      <w:r>
        <w:separator/>
      </w:r>
    </w:p>
  </w:endnote>
  <w:endnote w:type="continuationSeparator" w:id="0">
    <w:p w14:paraId="36A817CA" w14:textId="77777777" w:rsidR="00811245" w:rsidRDefault="00811245" w:rsidP="00C11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9C666" w14:textId="77777777" w:rsidR="00811245" w:rsidRDefault="00811245" w:rsidP="00C11B61">
      <w:r>
        <w:separator/>
      </w:r>
    </w:p>
  </w:footnote>
  <w:footnote w:type="continuationSeparator" w:id="0">
    <w:p w14:paraId="2090B387" w14:textId="77777777" w:rsidR="00811245" w:rsidRDefault="00811245" w:rsidP="00C11B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81DD51D"/>
    <w:multiLevelType w:val="singleLevel"/>
    <w:tmpl w:val="C81DD51D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6450DA4"/>
    <w:multiLevelType w:val="multilevel"/>
    <w:tmpl w:val="16450DA4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ED66474"/>
    <w:multiLevelType w:val="multilevel"/>
    <w:tmpl w:val="F19C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CE792D"/>
    <w:multiLevelType w:val="multilevel"/>
    <w:tmpl w:val="07D2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83341B"/>
    <w:multiLevelType w:val="multilevel"/>
    <w:tmpl w:val="53C2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25068">
    <w:abstractNumId w:val="1"/>
  </w:num>
  <w:num w:numId="2" w16cid:durableId="283271968">
    <w:abstractNumId w:val="0"/>
  </w:num>
  <w:num w:numId="3" w16cid:durableId="1483353704">
    <w:abstractNumId w:val="3"/>
  </w:num>
  <w:num w:numId="4" w16cid:durableId="1158424043">
    <w:abstractNumId w:val="2"/>
  </w:num>
  <w:num w:numId="5" w16cid:durableId="7302284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Y4Y2RhZjEwZDFjYmVhYjI4N2RjYjBhNmI2MTNhZjAifQ=="/>
  </w:docVars>
  <w:rsids>
    <w:rsidRoot w:val="00172A27"/>
    <w:rsid w:val="00035041"/>
    <w:rsid w:val="0011736B"/>
    <w:rsid w:val="0016652F"/>
    <w:rsid w:val="00172A27"/>
    <w:rsid w:val="001B0EEF"/>
    <w:rsid w:val="001F71B8"/>
    <w:rsid w:val="002A1479"/>
    <w:rsid w:val="002A7BBC"/>
    <w:rsid w:val="003215FE"/>
    <w:rsid w:val="00324270"/>
    <w:rsid w:val="00362908"/>
    <w:rsid w:val="00451194"/>
    <w:rsid w:val="00463389"/>
    <w:rsid w:val="005E669A"/>
    <w:rsid w:val="006D5104"/>
    <w:rsid w:val="00727332"/>
    <w:rsid w:val="007C22AD"/>
    <w:rsid w:val="00811245"/>
    <w:rsid w:val="008A27C9"/>
    <w:rsid w:val="009317C3"/>
    <w:rsid w:val="00937958"/>
    <w:rsid w:val="00994021"/>
    <w:rsid w:val="009B6FCB"/>
    <w:rsid w:val="00A72577"/>
    <w:rsid w:val="00A85EB6"/>
    <w:rsid w:val="00B15F62"/>
    <w:rsid w:val="00BF49FF"/>
    <w:rsid w:val="00C11B61"/>
    <w:rsid w:val="00C53B01"/>
    <w:rsid w:val="00CE2ECB"/>
    <w:rsid w:val="00D400B2"/>
    <w:rsid w:val="00D72AB3"/>
    <w:rsid w:val="00DA0484"/>
    <w:rsid w:val="00DD096E"/>
    <w:rsid w:val="00E93D7E"/>
    <w:rsid w:val="00F21262"/>
    <w:rsid w:val="00F21B7D"/>
    <w:rsid w:val="00FB61B9"/>
    <w:rsid w:val="01503C99"/>
    <w:rsid w:val="01D0710B"/>
    <w:rsid w:val="03152728"/>
    <w:rsid w:val="03746618"/>
    <w:rsid w:val="04835863"/>
    <w:rsid w:val="04BA0EC2"/>
    <w:rsid w:val="051B5DB2"/>
    <w:rsid w:val="0521039A"/>
    <w:rsid w:val="055727FC"/>
    <w:rsid w:val="05B474EA"/>
    <w:rsid w:val="06926D04"/>
    <w:rsid w:val="07046119"/>
    <w:rsid w:val="0769514B"/>
    <w:rsid w:val="085E3343"/>
    <w:rsid w:val="0AB9463E"/>
    <w:rsid w:val="0C382009"/>
    <w:rsid w:val="0D464D9C"/>
    <w:rsid w:val="0E41018E"/>
    <w:rsid w:val="0FE23CB5"/>
    <w:rsid w:val="122825B4"/>
    <w:rsid w:val="13CD67ED"/>
    <w:rsid w:val="141D437D"/>
    <w:rsid w:val="14CD7E27"/>
    <w:rsid w:val="15524E24"/>
    <w:rsid w:val="182070D8"/>
    <w:rsid w:val="19152886"/>
    <w:rsid w:val="19262E4F"/>
    <w:rsid w:val="1B6C3998"/>
    <w:rsid w:val="1C961C9A"/>
    <w:rsid w:val="1D992CC6"/>
    <w:rsid w:val="1DD115E2"/>
    <w:rsid w:val="1E7D4C71"/>
    <w:rsid w:val="1EAF2F16"/>
    <w:rsid w:val="1EDE6770"/>
    <w:rsid w:val="206C0788"/>
    <w:rsid w:val="23A06790"/>
    <w:rsid w:val="23BA184E"/>
    <w:rsid w:val="246C595F"/>
    <w:rsid w:val="249319F5"/>
    <w:rsid w:val="259869A0"/>
    <w:rsid w:val="259E0C58"/>
    <w:rsid w:val="278F2AED"/>
    <w:rsid w:val="27C835FD"/>
    <w:rsid w:val="283E5E60"/>
    <w:rsid w:val="2A4A42EC"/>
    <w:rsid w:val="2B140805"/>
    <w:rsid w:val="2B6E6AEE"/>
    <w:rsid w:val="2B6F5066"/>
    <w:rsid w:val="2C76634A"/>
    <w:rsid w:val="2D9661AB"/>
    <w:rsid w:val="2E0B49D9"/>
    <w:rsid w:val="2F401EB3"/>
    <w:rsid w:val="2F562170"/>
    <w:rsid w:val="323D53A9"/>
    <w:rsid w:val="34D70EFB"/>
    <w:rsid w:val="3576157E"/>
    <w:rsid w:val="3611259C"/>
    <w:rsid w:val="379E56B6"/>
    <w:rsid w:val="37CD2FDB"/>
    <w:rsid w:val="38D27857"/>
    <w:rsid w:val="390046C1"/>
    <w:rsid w:val="3A13643A"/>
    <w:rsid w:val="3A4578EA"/>
    <w:rsid w:val="3C005C96"/>
    <w:rsid w:val="3D7704B3"/>
    <w:rsid w:val="3E8C18FF"/>
    <w:rsid w:val="3EF245B0"/>
    <w:rsid w:val="41120516"/>
    <w:rsid w:val="43EC14F2"/>
    <w:rsid w:val="44885456"/>
    <w:rsid w:val="45BC54BB"/>
    <w:rsid w:val="464706EA"/>
    <w:rsid w:val="4B8E2B47"/>
    <w:rsid w:val="4D2A4153"/>
    <w:rsid w:val="4F8C3C87"/>
    <w:rsid w:val="504975C2"/>
    <w:rsid w:val="526337A7"/>
    <w:rsid w:val="527C3FB2"/>
    <w:rsid w:val="535E4DC7"/>
    <w:rsid w:val="571A6B84"/>
    <w:rsid w:val="57462A94"/>
    <w:rsid w:val="57B85CD1"/>
    <w:rsid w:val="57FD70A2"/>
    <w:rsid w:val="593728BC"/>
    <w:rsid w:val="59D07548"/>
    <w:rsid w:val="5A702FD2"/>
    <w:rsid w:val="5C7E50AC"/>
    <w:rsid w:val="5C9B1F5E"/>
    <w:rsid w:val="5DA17326"/>
    <w:rsid w:val="5EDC74DA"/>
    <w:rsid w:val="68CC0D88"/>
    <w:rsid w:val="69AA2093"/>
    <w:rsid w:val="6A570556"/>
    <w:rsid w:val="6B4D2FA6"/>
    <w:rsid w:val="6B9D2957"/>
    <w:rsid w:val="6BBA7D10"/>
    <w:rsid w:val="6BFC62EC"/>
    <w:rsid w:val="6D380749"/>
    <w:rsid w:val="6D7E2A28"/>
    <w:rsid w:val="6FA22640"/>
    <w:rsid w:val="704421B4"/>
    <w:rsid w:val="730144F2"/>
    <w:rsid w:val="74147B26"/>
    <w:rsid w:val="75671C5B"/>
    <w:rsid w:val="771A5E89"/>
    <w:rsid w:val="77F85015"/>
    <w:rsid w:val="78C845D2"/>
    <w:rsid w:val="7AE17CA8"/>
    <w:rsid w:val="7D93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87A5CB"/>
  <w15:docId w15:val="{6779BD15-F3D3-4218-B5F3-4994CA368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customStyle="1" w:styleId="font31">
    <w:name w:val="font31"/>
    <w:basedOn w:val="a0"/>
    <w:qFormat/>
    <w:rPr>
      <w:rFonts w:ascii="SimSun" w:eastAsia="SimSun" w:hAnsi="SimSun" w:cs="SimSun"/>
      <w:color w:val="000000"/>
      <w:sz w:val="42"/>
      <w:szCs w:val="42"/>
      <w:u w:val="none"/>
    </w:rPr>
  </w:style>
  <w:style w:type="character" w:customStyle="1" w:styleId="font41">
    <w:name w:val="font41"/>
    <w:basedOn w:val="a0"/>
    <w:qFormat/>
    <w:rPr>
      <w:rFonts w:ascii="SimSun" w:eastAsia="SimSun" w:hAnsi="SimSun" w:cs="SimSun"/>
      <w:b/>
      <w:bCs/>
      <w:color w:val="000000"/>
      <w:sz w:val="42"/>
      <w:szCs w:val="42"/>
      <w:u w:val="none"/>
    </w:rPr>
  </w:style>
  <w:style w:type="paragraph" w:customStyle="1" w:styleId="alt">
    <w:name w:val="alt"/>
    <w:basedOn w:val="a"/>
    <w:rsid w:val="00362908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hljs-meta">
    <w:name w:val="hljs-meta"/>
    <w:basedOn w:val="a0"/>
    <w:rsid w:val="00362908"/>
  </w:style>
  <w:style w:type="character" w:customStyle="1" w:styleId="hljs-string">
    <w:name w:val="hljs-string"/>
    <w:basedOn w:val="a0"/>
    <w:rsid w:val="00362908"/>
  </w:style>
  <w:style w:type="character" w:customStyle="1" w:styleId="hljs-attr">
    <w:name w:val="hljs-attr"/>
    <w:basedOn w:val="a0"/>
    <w:rsid w:val="00362908"/>
  </w:style>
  <w:style w:type="character" w:customStyle="1" w:styleId="hljs-comment">
    <w:name w:val="hljs-comment"/>
    <w:basedOn w:val="a0"/>
    <w:rsid w:val="003629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6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19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.~WRD0001</Template>
  <TotalTime>128</TotalTime>
  <Pages>8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K01</dc:creator>
  <cp:lastModifiedBy>瑶 卢</cp:lastModifiedBy>
  <cp:revision>40</cp:revision>
  <dcterms:created xsi:type="dcterms:W3CDTF">2021-05-17T02:38:00Z</dcterms:created>
  <dcterms:modified xsi:type="dcterms:W3CDTF">2024-06-24T15:25:00Z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3BC2507EF23647898A0E2BF3B7760906</vt:lpwstr>
  </property>
</Properties>
</file>