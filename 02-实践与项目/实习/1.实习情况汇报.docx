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B9451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第1周</w:t>
      </w:r>
      <w:r w:rsidRPr="00AA2F23">
        <w:rPr>
          <w:rFonts w:ascii="宋体" w:eastAsia="宋体" w:hAnsi="宋体" w:cs="宋体"/>
          <w:kern w:val="0"/>
          <w:sz w:val="24"/>
        </w:rPr>
        <w:br/>
      </w:r>
      <w:r w:rsidRPr="00AA2F23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6D65B832" w14:textId="77777777" w:rsidR="00AA2F23" w:rsidRPr="00AA2F23" w:rsidRDefault="00AA2F23" w:rsidP="00B06253">
      <w:pPr>
        <w:widowControl/>
        <w:numPr>
          <w:ilvl w:val="0"/>
          <w:numId w:val="1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熟悉了公司开发环境和代码库，完成了对主要系统架构和代码流程的学习。</w:t>
      </w:r>
    </w:p>
    <w:p w14:paraId="72584F05" w14:textId="77777777" w:rsidR="00AA2F23" w:rsidRPr="00AA2F23" w:rsidRDefault="00AA2F23" w:rsidP="00B06253">
      <w:pPr>
        <w:widowControl/>
        <w:numPr>
          <w:ilvl w:val="0"/>
          <w:numId w:val="1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参与了一个小型的Java项目，完成了一些基础的功能实现任务。</w:t>
      </w:r>
    </w:p>
    <w:p w14:paraId="40DC7292" w14:textId="77777777" w:rsidR="00AA2F23" w:rsidRPr="00AA2F23" w:rsidRDefault="00AA2F23" w:rsidP="00B06253">
      <w:pPr>
        <w:widowControl/>
        <w:numPr>
          <w:ilvl w:val="0"/>
          <w:numId w:val="1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学习并使用了公司内部的开发工具和版本控制系统（如Git）。</w:t>
      </w:r>
    </w:p>
    <w:p w14:paraId="64241956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57ECF153" w14:textId="77777777" w:rsidR="00AA2F23" w:rsidRPr="00AA2F23" w:rsidRDefault="00AA2F23" w:rsidP="00B06253">
      <w:pPr>
        <w:widowControl/>
        <w:numPr>
          <w:ilvl w:val="0"/>
          <w:numId w:val="2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对公司现有的代码库结构和项目规范不够熟悉，初期工作效率较低。</w:t>
      </w:r>
    </w:p>
    <w:p w14:paraId="37F2EB5F" w14:textId="77777777" w:rsidR="00AA2F23" w:rsidRPr="00AA2F23" w:rsidRDefault="00AA2F23" w:rsidP="00B06253">
      <w:pPr>
        <w:widowControl/>
        <w:numPr>
          <w:ilvl w:val="0"/>
          <w:numId w:val="2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遇到一些技术难题，尤其是在理解复杂的业务逻辑和代码实现上，解决问题的速度较慢。</w:t>
      </w:r>
    </w:p>
    <w:p w14:paraId="7D3C7CC4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b/>
          <w:bCs/>
          <w:kern w:val="0"/>
          <w:sz w:val="24"/>
          <w:highlight w:val="yellow"/>
        </w:rPr>
        <w:t>第2周</w:t>
      </w:r>
      <w:r w:rsidRPr="00AA2F23">
        <w:rPr>
          <w:rFonts w:ascii="宋体" w:eastAsia="宋体" w:hAnsi="宋体" w:cs="宋体"/>
          <w:kern w:val="0"/>
          <w:sz w:val="24"/>
          <w:highlight w:val="yellow"/>
        </w:rPr>
        <w:br/>
      </w:r>
      <w:r w:rsidRPr="00AA2F23">
        <w:rPr>
          <w:rFonts w:ascii="宋体" w:eastAsia="宋体" w:hAnsi="宋体" w:cs="宋体"/>
          <w:b/>
          <w:bCs/>
          <w:kern w:val="0"/>
          <w:sz w:val="24"/>
          <w:highlight w:val="yellow"/>
        </w:rPr>
        <w:t>实习进展：</w:t>
      </w:r>
    </w:p>
    <w:p w14:paraId="148B6291" w14:textId="77777777" w:rsidR="00AA2F23" w:rsidRPr="00AA2F23" w:rsidRDefault="00AA2F23" w:rsidP="00B06253">
      <w:pPr>
        <w:widowControl/>
        <w:numPr>
          <w:ilvl w:val="0"/>
          <w:numId w:val="3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kern w:val="0"/>
          <w:sz w:val="24"/>
          <w:highlight w:val="yellow"/>
        </w:rPr>
        <w:t>参与了代码审查，学习了如何从代码质量和规范的角度审查代码。</w:t>
      </w:r>
    </w:p>
    <w:p w14:paraId="425115CA" w14:textId="77777777" w:rsidR="00AA2F23" w:rsidRPr="00AA2F23" w:rsidRDefault="00AA2F23" w:rsidP="00B06253">
      <w:pPr>
        <w:widowControl/>
        <w:numPr>
          <w:ilvl w:val="0"/>
          <w:numId w:val="3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kern w:val="0"/>
          <w:sz w:val="24"/>
          <w:highlight w:val="yellow"/>
        </w:rPr>
        <w:t>完成了一些Bug修复任务，并在过程中提升了调试技能。</w:t>
      </w:r>
    </w:p>
    <w:p w14:paraId="3BBDBA4E" w14:textId="77777777" w:rsidR="00AA2F23" w:rsidRPr="00AA2F23" w:rsidRDefault="00AA2F23" w:rsidP="00B06253">
      <w:pPr>
        <w:widowControl/>
        <w:numPr>
          <w:ilvl w:val="0"/>
          <w:numId w:val="3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kern w:val="0"/>
          <w:sz w:val="24"/>
          <w:highlight w:val="yellow"/>
        </w:rPr>
        <w:t>学习了Java中的一些高级特性，如多线程编程和网络编程。</w:t>
      </w:r>
    </w:p>
    <w:p w14:paraId="78A10698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b/>
          <w:bCs/>
          <w:kern w:val="0"/>
          <w:sz w:val="24"/>
          <w:highlight w:val="yellow"/>
        </w:rPr>
        <w:t>存在的问题和困难：</w:t>
      </w:r>
    </w:p>
    <w:p w14:paraId="5486E144" w14:textId="77777777" w:rsidR="00AA2F23" w:rsidRPr="00AA2F23" w:rsidRDefault="00AA2F23" w:rsidP="00B06253">
      <w:pPr>
        <w:widowControl/>
        <w:numPr>
          <w:ilvl w:val="0"/>
          <w:numId w:val="4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kern w:val="0"/>
          <w:sz w:val="24"/>
          <w:highlight w:val="yellow"/>
        </w:rPr>
        <w:t>在处理复杂的多线程问题时遇到困难，对线程同步和死锁问题理解不够深入。</w:t>
      </w:r>
    </w:p>
    <w:p w14:paraId="557CC4B2" w14:textId="77777777" w:rsidR="00AA2F23" w:rsidRPr="00AA2F23" w:rsidRDefault="00AA2F23" w:rsidP="00B06253">
      <w:pPr>
        <w:widowControl/>
        <w:numPr>
          <w:ilvl w:val="0"/>
          <w:numId w:val="4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  <w:highlight w:val="yellow"/>
        </w:rPr>
      </w:pPr>
      <w:r w:rsidRPr="00AA2F23">
        <w:rPr>
          <w:rFonts w:ascii="宋体" w:eastAsia="宋体" w:hAnsi="宋体" w:cs="宋体"/>
          <w:kern w:val="0"/>
          <w:sz w:val="24"/>
          <w:highlight w:val="yellow"/>
        </w:rPr>
        <w:t>需要更好地平衡代码质量和开发效率，初期代码质量存在问题。</w:t>
      </w:r>
    </w:p>
    <w:p w14:paraId="2E92B615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第3周</w:t>
      </w:r>
      <w:r w:rsidRPr="00AA2F23">
        <w:rPr>
          <w:rFonts w:ascii="宋体" w:eastAsia="宋体" w:hAnsi="宋体" w:cs="宋体"/>
          <w:kern w:val="0"/>
          <w:sz w:val="24"/>
        </w:rPr>
        <w:br/>
      </w:r>
      <w:r w:rsidRPr="00AA2F23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4D60202A" w14:textId="77777777" w:rsidR="00AA2F23" w:rsidRPr="00AA2F23" w:rsidRDefault="00AA2F23" w:rsidP="00B06253">
      <w:pPr>
        <w:widowControl/>
        <w:numPr>
          <w:ilvl w:val="0"/>
          <w:numId w:val="5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开始参与到实际项目的功能开发中，完成了一些新的功能模块的开发任务。</w:t>
      </w:r>
    </w:p>
    <w:p w14:paraId="7BBED19B" w14:textId="77777777" w:rsidR="00AA2F23" w:rsidRPr="00AA2F23" w:rsidRDefault="00AA2F23" w:rsidP="00B06253">
      <w:pPr>
        <w:widowControl/>
        <w:numPr>
          <w:ilvl w:val="0"/>
          <w:numId w:val="5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进行了与其他开发人员的协作，学习了团队协作中的沟通和代码合并技巧。</w:t>
      </w:r>
    </w:p>
    <w:p w14:paraId="627C2C28" w14:textId="77777777" w:rsidR="00AA2F23" w:rsidRPr="00AA2F23" w:rsidRDefault="00AA2F23" w:rsidP="00B06253">
      <w:pPr>
        <w:widowControl/>
        <w:numPr>
          <w:ilvl w:val="0"/>
          <w:numId w:val="5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通过测试反馈，优化了已有代码的性能和稳定性。</w:t>
      </w:r>
    </w:p>
    <w:p w14:paraId="50B6D651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1148CED3" w14:textId="77777777" w:rsidR="00AA2F23" w:rsidRPr="00AA2F23" w:rsidRDefault="00AA2F23" w:rsidP="00B06253">
      <w:pPr>
        <w:widowControl/>
        <w:numPr>
          <w:ilvl w:val="0"/>
          <w:numId w:val="6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项目需求的频繁变化导致开发计划经常需要调整，影响了工作效率。</w:t>
      </w:r>
    </w:p>
    <w:p w14:paraId="31332F9F" w14:textId="77777777" w:rsidR="00AA2F23" w:rsidRPr="00AA2F23" w:rsidRDefault="00AA2F23" w:rsidP="00B06253">
      <w:pPr>
        <w:widowControl/>
        <w:numPr>
          <w:ilvl w:val="0"/>
          <w:numId w:val="6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对于复杂的业务逻辑理解仍然较为困难，造成代码实现的延迟。</w:t>
      </w:r>
    </w:p>
    <w:p w14:paraId="13B6BEBB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第4周</w:t>
      </w:r>
      <w:r w:rsidRPr="00AA2F23">
        <w:rPr>
          <w:rFonts w:ascii="宋体" w:eastAsia="宋体" w:hAnsi="宋体" w:cs="宋体"/>
          <w:kern w:val="0"/>
          <w:sz w:val="24"/>
        </w:rPr>
        <w:br/>
      </w:r>
      <w:r w:rsidRPr="00AA2F23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64BFC8D9" w14:textId="77777777" w:rsidR="00AA2F23" w:rsidRPr="00AA2F23" w:rsidRDefault="00AA2F23" w:rsidP="00B06253">
      <w:pPr>
        <w:widowControl/>
        <w:numPr>
          <w:ilvl w:val="0"/>
          <w:numId w:val="7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完成了一个重要的项目模块的开发，提升了对项目整体结构的理解。</w:t>
      </w:r>
    </w:p>
    <w:p w14:paraId="2C892086" w14:textId="77777777" w:rsidR="00AA2F23" w:rsidRPr="00AA2F23" w:rsidRDefault="00AA2F23" w:rsidP="00B06253">
      <w:pPr>
        <w:widowControl/>
        <w:numPr>
          <w:ilvl w:val="0"/>
          <w:numId w:val="7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学习并应用了Java中的设计模式，优化了项目的代码结构。</w:t>
      </w:r>
    </w:p>
    <w:p w14:paraId="23B1798A" w14:textId="77777777" w:rsidR="00AA2F23" w:rsidRPr="00AA2F23" w:rsidRDefault="00AA2F23" w:rsidP="00B06253">
      <w:pPr>
        <w:widowControl/>
        <w:numPr>
          <w:ilvl w:val="0"/>
          <w:numId w:val="7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lastRenderedPageBreak/>
        <w:t>参与了团队会议，了解了项目的进展情况和未来计划。</w:t>
      </w:r>
    </w:p>
    <w:p w14:paraId="6A907A32" w14:textId="77777777" w:rsidR="00AA2F23" w:rsidRPr="00AA2F23" w:rsidRDefault="00AA2F23" w:rsidP="00B06253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43ACD2EA" w14:textId="77777777" w:rsidR="00AA2F23" w:rsidRPr="00AA2F23" w:rsidRDefault="00AA2F23" w:rsidP="00B06253">
      <w:pPr>
        <w:widowControl/>
        <w:numPr>
          <w:ilvl w:val="0"/>
          <w:numId w:val="8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在应用设计模式时遇到实际应用中的挑战，对设计模式的选择和实现不够得心应手。</w:t>
      </w:r>
    </w:p>
    <w:p w14:paraId="0677C19C" w14:textId="7216A446" w:rsidR="004E7407" w:rsidRDefault="00AA2F23" w:rsidP="004E7407">
      <w:pPr>
        <w:widowControl/>
        <w:numPr>
          <w:ilvl w:val="0"/>
          <w:numId w:val="8"/>
        </w:numPr>
        <w:spacing w:line="360" w:lineRule="auto"/>
        <w:ind w:left="0"/>
        <w:jc w:val="left"/>
        <w:rPr>
          <w:rFonts w:ascii="宋体" w:eastAsia="宋体" w:hAnsi="宋体" w:cs="宋体"/>
          <w:kern w:val="0"/>
          <w:sz w:val="24"/>
        </w:rPr>
      </w:pPr>
      <w:r w:rsidRPr="00AA2F23">
        <w:rPr>
          <w:rFonts w:ascii="宋体" w:eastAsia="宋体" w:hAnsi="宋体" w:cs="宋体"/>
          <w:kern w:val="0"/>
          <w:sz w:val="24"/>
        </w:rPr>
        <w:t>与团队成员的沟通有时不够顺畅，导致信息传递和任务分配上存在问题。</w:t>
      </w:r>
    </w:p>
    <w:p w14:paraId="12D4AB1B" w14:textId="2D9733E5" w:rsidR="004E7407" w:rsidRDefault="004E7407" w:rsidP="004E7407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</w:p>
    <w:p w14:paraId="0D3E2610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第5周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2446ECFC" w14:textId="77777777" w:rsidR="00C7048D" w:rsidRPr="00C7048D" w:rsidRDefault="00C7048D" w:rsidP="00C7048D">
      <w:pPr>
        <w:widowControl/>
        <w:numPr>
          <w:ilvl w:val="0"/>
          <w:numId w:val="4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深入学习了公司项目的业务背景，逐步加深对复杂业务逻辑的理解。</w:t>
      </w:r>
    </w:p>
    <w:p w14:paraId="4FFE49BA" w14:textId="77777777" w:rsidR="00C7048D" w:rsidRPr="00C7048D" w:rsidRDefault="00C7048D" w:rsidP="00C7048D">
      <w:pPr>
        <w:widowControl/>
        <w:numPr>
          <w:ilvl w:val="0"/>
          <w:numId w:val="4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协助进行了性能优化工作，减少了系统的响应时间。</w:t>
      </w:r>
    </w:p>
    <w:p w14:paraId="695F37AA" w14:textId="77777777" w:rsidR="00C7048D" w:rsidRPr="00C7048D" w:rsidRDefault="00C7048D" w:rsidP="00C7048D">
      <w:pPr>
        <w:widowControl/>
        <w:numPr>
          <w:ilvl w:val="0"/>
          <w:numId w:val="4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尝试编写单元测试，提高了代码的可维护性和可靠性。</w:t>
      </w:r>
    </w:p>
    <w:p w14:paraId="04E75F76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3B45D828" w14:textId="77777777" w:rsidR="00C7048D" w:rsidRPr="00C7048D" w:rsidRDefault="00C7048D" w:rsidP="00C7048D">
      <w:pPr>
        <w:widowControl/>
        <w:numPr>
          <w:ilvl w:val="0"/>
          <w:numId w:val="5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对一些业务逻辑的细节理解仍然不够透彻，影响了实现效率。</w:t>
      </w:r>
    </w:p>
    <w:p w14:paraId="01824968" w14:textId="77777777" w:rsidR="00C7048D" w:rsidRPr="00C7048D" w:rsidRDefault="00C7048D" w:rsidP="00C7048D">
      <w:pPr>
        <w:widowControl/>
        <w:numPr>
          <w:ilvl w:val="0"/>
          <w:numId w:val="5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在编写单元测试时，对测试边界情况的处理经验不足。</w:t>
      </w:r>
    </w:p>
    <w:p w14:paraId="7E46CA35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42A6BCD2">
          <v:rect id="_x0000_i1380" alt="" style="width:414.9pt;height:.05pt;mso-width-percent:0;mso-height-percent:0;mso-width-percent:0;mso-height-percent:0" o:hrpct="999" o:hralign="center" o:hrstd="t" o:hr="t" fillcolor="#a0a0a0" stroked="f"/>
        </w:pict>
      </w:r>
    </w:p>
    <w:p w14:paraId="7CC852A1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第6周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2C16EE24" w14:textId="77777777" w:rsidR="00C7048D" w:rsidRPr="00C7048D" w:rsidRDefault="00C7048D" w:rsidP="00C7048D">
      <w:pPr>
        <w:widowControl/>
        <w:numPr>
          <w:ilvl w:val="0"/>
          <w:numId w:val="5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完成了一个新的功能模块开发，并独立负责了部分设计和实现。</w:t>
      </w:r>
    </w:p>
    <w:p w14:paraId="06BA941A" w14:textId="77777777" w:rsidR="00C7048D" w:rsidRPr="00C7048D" w:rsidRDefault="00C7048D" w:rsidP="00C7048D">
      <w:pPr>
        <w:widowControl/>
        <w:numPr>
          <w:ilvl w:val="0"/>
          <w:numId w:val="5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参与了项目的需求讨论，学习了如何从需求分析的角度优化设计。</w:t>
      </w:r>
    </w:p>
    <w:p w14:paraId="3ED065B0" w14:textId="77777777" w:rsidR="00C7048D" w:rsidRPr="00C7048D" w:rsidRDefault="00C7048D" w:rsidP="00C7048D">
      <w:pPr>
        <w:widowControl/>
        <w:numPr>
          <w:ilvl w:val="0"/>
          <w:numId w:val="5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进一步优化了代码结构，应用了新的设计模式，使得代码更具可读性和扩展性。</w:t>
      </w:r>
    </w:p>
    <w:p w14:paraId="5BD9EC46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524A2361" w14:textId="77777777" w:rsidR="00C7048D" w:rsidRPr="00C7048D" w:rsidRDefault="00C7048D" w:rsidP="00C7048D">
      <w:pPr>
        <w:widowControl/>
        <w:numPr>
          <w:ilvl w:val="0"/>
          <w:numId w:val="5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在处理多个需求优先级时，时间管理出现问题，导致部分任务进展延误。</w:t>
      </w:r>
    </w:p>
    <w:p w14:paraId="013C13F0" w14:textId="77777777" w:rsidR="00C7048D" w:rsidRPr="00C7048D" w:rsidRDefault="00C7048D" w:rsidP="00C7048D">
      <w:pPr>
        <w:widowControl/>
        <w:numPr>
          <w:ilvl w:val="0"/>
          <w:numId w:val="5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在复杂的项目协作中，偶尔出现对任务边界和责任不够明确的问题。</w:t>
      </w:r>
    </w:p>
    <w:p w14:paraId="78D58D8A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11A68C39">
          <v:rect id="_x0000_i1379" alt="" style="width:414.9pt;height:.05pt;mso-width-percent:0;mso-height-percent:0;mso-width-percent:0;mso-height-percent:0" o:hrpct="999" o:hralign="center" o:hrstd="t" o:hr="t" fillcolor="#a0a0a0" stroked="f"/>
        </w:pict>
      </w:r>
    </w:p>
    <w:p w14:paraId="33A3DF8B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第7周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30C3B8D4" w14:textId="77777777" w:rsidR="00C7048D" w:rsidRPr="00C7048D" w:rsidRDefault="00C7048D" w:rsidP="00C7048D">
      <w:pPr>
        <w:widowControl/>
        <w:numPr>
          <w:ilvl w:val="0"/>
          <w:numId w:val="5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负责了一个新项目的启动工作，包括项目架构设计和技术选型。</w:t>
      </w:r>
    </w:p>
    <w:p w14:paraId="5F9674FB" w14:textId="77777777" w:rsidR="00C7048D" w:rsidRPr="00C7048D" w:rsidRDefault="00C7048D" w:rsidP="00C7048D">
      <w:pPr>
        <w:widowControl/>
        <w:numPr>
          <w:ilvl w:val="0"/>
          <w:numId w:val="5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lastRenderedPageBreak/>
        <w:t>参与了跨部门的技术讨论，学习了如何在团队协作中解决技术难题。</w:t>
      </w:r>
    </w:p>
    <w:p w14:paraId="2A12A477" w14:textId="77777777" w:rsidR="00C7048D" w:rsidRPr="00C7048D" w:rsidRDefault="00C7048D" w:rsidP="00C7048D">
      <w:pPr>
        <w:widowControl/>
        <w:numPr>
          <w:ilvl w:val="0"/>
          <w:numId w:val="5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对代码库中的一些历史问题进行了重构，提升了系统的可维护性。</w:t>
      </w:r>
    </w:p>
    <w:p w14:paraId="283C368F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2905D0CF" w14:textId="77777777" w:rsidR="00C7048D" w:rsidRPr="00C7048D" w:rsidRDefault="00C7048D" w:rsidP="00C7048D">
      <w:pPr>
        <w:widowControl/>
        <w:numPr>
          <w:ilvl w:val="0"/>
          <w:numId w:val="5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在新项目的架构设计上，面对技术选型的决策有时难以确定最佳方案。</w:t>
      </w:r>
    </w:p>
    <w:p w14:paraId="5F286C44" w14:textId="77777777" w:rsidR="00C7048D" w:rsidRPr="00C7048D" w:rsidRDefault="00C7048D" w:rsidP="00C7048D">
      <w:pPr>
        <w:widowControl/>
        <w:numPr>
          <w:ilvl w:val="0"/>
          <w:numId w:val="5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跨部门协作时，沟通存在一定的挑战，信息传递效率较低。</w:t>
      </w:r>
    </w:p>
    <w:p w14:paraId="2CCE4917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3D5E2892">
          <v:rect id="_x0000_i1368" style="width:0;height:1.5pt" o:hralign="center" o:hrstd="t" o:hr="t" fillcolor="#a0a0a0" stroked="f"/>
        </w:pict>
      </w:r>
    </w:p>
    <w:p w14:paraId="00D6CFC6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第8周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4BED9F4B" w14:textId="77777777" w:rsidR="00C7048D" w:rsidRPr="00C7048D" w:rsidRDefault="00C7048D" w:rsidP="00C7048D">
      <w:pPr>
        <w:widowControl/>
        <w:numPr>
          <w:ilvl w:val="0"/>
          <w:numId w:val="5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完成了一个中型功能模块的开发，并参与了相关的代码评审。</w:t>
      </w:r>
    </w:p>
    <w:p w14:paraId="7604DB35" w14:textId="77777777" w:rsidR="00C7048D" w:rsidRPr="00C7048D" w:rsidRDefault="00C7048D" w:rsidP="00C7048D">
      <w:pPr>
        <w:widowControl/>
        <w:numPr>
          <w:ilvl w:val="0"/>
          <w:numId w:val="5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通过代码审查，进一步提升了自己在代码规范和质量上的意识。</w:t>
      </w:r>
    </w:p>
    <w:p w14:paraId="335A7930" w14:textId="77777777" w:rsidR="00C7048D" w:rsidRPr="00C7048D" w:rsidRDefault="00C7048D" w:rsidP="00C7048D">
      <w:pPr>
        <w:widowControl/>
        <w:numPr>
          <w:ilvl w:val="0"/>
          <w:numId w:val="5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与测试团队合作，解决了多个重要的Bug，提升了项目的整体稳定性。</w:t>
      </w:r>
    </w:p>
    <w:p w14:paraId="30E806B9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5056AA58" w14:textId="77777777" w:rsidR="00C7048D" w:rsidRPr="00C7048D" w:rsidRDefault="00C7048D" w:rsidP="00C7048D">
      <w:pPr>
        <w:widowControl/>
        <w:numPr>
          <w:ilvl w:val="0"/>
          <w:numId w:val="5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在代码评审中，发现自己对某些代码规范的理解还不够深入。</w:t>
      </w:r>
    </w:p>
    <w:p w14:paraId="27D1C238" w14:textId="77777777" w:rsidR="00C7048D" w:rsidRPr="00C7048D" w:rsidRDefault="00C7048D" w:rsidP="00C7048D">
      <w:pPr>
        <w:widowControl/>
        <w:numPr>
          <w:ilvl w:val="0"/>
          <w:numId w:val="5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对测试团队提出的部分反馈意见处理较慢，影响了Bug修复进度。</w:t>
      </w:r>
    </w:p>
    <w:p w14:paraId="3514A66D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604735EA">
          <v:rect id="_x0000_i1369" style="width:0;height:1.5pt" o:hralign="center" o:hrstd="t" o:hr="t" fillcolor="#a0a0a0" stroked="f"/>
        </w:pict>
      </w:r>
    </w:p>
    <w:p w14:paraId="74417365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第9周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0DF4D4B1" w14:textId="77777777" w:rsidR="00C7048D" w:rsidRPr="00C7048D" w:rsidRDefault="00C7048D" w:rsidP="00C7048D">
      <w:pPr>
        <w:widowControl/>
        <w:numPr>
          <w:ilvl w:val="0"/>
          <w:numId w:val="5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进一步学习并应用了Java中的并发编程，优化了系统的性能。</w:t>
      </w:r>
    </w:p>
    <w:p w14:paraId="04904C77" w14:textId="77777777" w:rsidR="00C7048D" w:rsidRPr="00C7048D" w:rsidRDefault="00C7048D" w:rsidP="00C7048D">
      <w:pPr>
        <w:widowControl/>
        <w:numPr>
          <w:ilvl w:val="0"/>
          <w:numId w:val="5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参与了系统架构的讨论，并对现有系统提出了一些优化建议。</w:t>
      </w:r>
    </w:p>
    <w:p w14:paraId="2ED2339E" w14:textId="77777777" w:rsidR="00C7048D" w:rsidRPr="00C7048D" w:rsidRDefault="00C7048D" w:rsidP="00C7048D">
      <w:pPr>
        <w:widowControl/>
        <w:numPr>
          <w:ilvl w:val="0"/>
          <w:numId w:val="5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学习并应用了Spring框架中的一些高级特性，提升了对框架的掌握。</w:t>
      </w:r>
    </w:p>
    <w:p w14:paraId="51130BB0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62B4503A" w14:textId="77777777" w:rsidR="00C7048D" w:rsidRPr="00C7048D" w:rsidRDefault="00C7048D" w:rsidP="00C7048D">
      <w:pPr>
        <w:widowControl/>
        <w:numPr>
          <w:ilvl w:val="0"/>
          <w:numId w:val="58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并发编程中的一些细节问题仍然存在困惑，尤其是线程安全方面的挑战。</w:t>
      </w:r>
    </w:p>
    <w:p w14:paraId="3A76B37D" w14:textId="77777777" w:rsidR="00C7048D" w:rsidRPr="00C7048D" w:rsidRDefault="00C7048D" w:rsidP="00C7048D">
      <w:pPr>
        <w:widowControl/>
        <w:numPr>
          <w:ilvl w:val="0"/>
          <w:numId w:val="58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对系统架构的全面理解还需进一步加强，优化建议的可行性需要验证。</w:t>
      </w:r>
    </w:p>
    <w:p w14:paraId="76D083E5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26EC39C9">
          <v:rect id="_x0000_i1370" style="width:0;height:1.5pt" o:hralign="center" o:hrstd="t" o:hr="t" fillcolor="#a0a0a0" stroked="f"/>
        </w:pict>
      </w:r>
    </w:p>
    <w:p w14:paraId="3860DEF4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第10周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77560CBB" w14:textId="77777777" w:rsidR="00C7048D" w:rsidRPr="00C7048D" w:rsidRDefault="00C7048D" w:rsidP="00C7048D">
      <w:pPr>
        <w:widowControl/>
        <w:numPr>
          <w:ilvl w:val="0"/>
          <w:numId w:val="5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完成了一项涉及数据库优化的任务，提升了系统的数据查询效率。</w:t>
      </w:r>
    </w:p>
    <w:p w14:paraId="3B3356D3" w14:textId="77777777" w:rsidR="00C7048D" w:rsidRPr="00C7048D" w:rsidRDefault="00C7048D" w:rsidP="00C7048D">
      <w:pPr>
        <w:widowControl/>
        <w:numPr>
          <w:ilvl w:val="0"/>
          <w:numId w:val="5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学习并尝试了数据库的索引优化技术，并在项目中进行了实际应用。</w:t>
      </w:r>
    </w:p>
    <w:p w14:paraId="3B969DEA" w14:textId="77777777" w:rsidR="00C7048D" w:rsidRPr="00C7048D" w:rsidRDefault="00C7048D" w:rsidP="00C7048D">
      <w:pPr>
        <w:widowControl/>
        <w:numPr>
          <w:ilvl w:val="0"/>
          <w:numId w:val="5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lastRenderedPageBreak/>
        <w:t>参与了项目的版本发布流程，了解了从开发到部署的完整流程。</w:t>
      </w:r>
    </w:p>
    <w:p w14:paraId="1C34FBDE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37AF2FAB" w14:textId="77777777" w:rsidR="00C7048D" w:rsidRPr="00C7048D" w:rsidRDefault="00C7048D" w:rsidP="00C7048D">
      <w:pPr>
        <w:widowControl/>
        <w:numPr>
          <w:ilvl w:val="0"/>
          <w:numId w:val="6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对数据库的深层次优化理解还不够深入，部分优化策略的效果不理想。</w:t>
      </w:r>
    </w:p>
    <w:p w14:paraId="56C4798D" w14:textId="77777777" w:rsidR="00C7048D" w:rsidRPr="00C7048D" w:rsidRDefault="00C7048D" w:rsidP="00C7048D">
      <w:pPr>
        <w:widowControl/>
        <w:numPr>
          <w:ilvl w:val="0"/>
          <w:numId w:val="6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在版本发布过程中，遇到了一些环境配置和依赖问题，导致进展受阻。</w:t>
      </w:r>
    </w:p>
    <w:p w14:paraId="4A780C89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4F719D73">
          <v:rect id="_x0000_i1371" style="width:0;height:1.5pt" o:hralign="center" o:hrstd="t" o:hr="t" fillcolor="#a0a0a0" stroked="f"/>
        </w:pict>
      </w:r>
    </w:p>
    <w:p w14:paraId="7A85B656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第11周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76B107E3" w14:textId="77777777" w:rsidR="00C7048D" w:rsidRPr="00C7048D" w:rsidRDefault="00C7048D" w:rsidP="00C7048D">
      <w:pPr>
        <w:widowControl/>
        <w:numPr>
          <w:ilvl w:val="0"/>
          <w:numId w:val="6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开始参与项目的需求调研和分析，学习了如何根据业务需求制定技术方案。</w:t>
      </w:r>
    </w:p>
    <w:p w14:paraId="0088790B" w14:textId="77777777" w:rsidR="00C7048D" w:rsidRPr="00C7048D" w:rsidRDefault="00C7048D" w:rsidP="00C7048D">
      <w:pPr>
        <w:widowControl/>
        <w:numPr>
          <w:ilvl w:val="0"/>
          <w:numId w:val="6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负责了项目中的日志系统优化，提升了日志记录的完整性和可读性。</w:t>
      </w:r>
    </w:p>
    <w:p w14:paraId="0E984BED" w14:textId="77777777" w:rsidR="00C7048D" w:rsidRPr="00C7048D" w:rsidRDefault="00C7048D" w:rsidP="00C7048D">
      <w:pPr>
        <w:widowControl/>
        <w:numPr>
          <w:ilvl w:val="0"/>
          <w:numId w:val="6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学习并应用了微服务架构的基本概念，初步参与了项目中的微服务改造。</w:t>
      </w:r>
    </w:p>
    <w:p w14:paraId="03A58E08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01467A1A" w14:textId="77777777" w:rsidR="00C7048D" w:rsidRPr="00C7048D" w:rsidRDefault="00C7048D" w:rsidP="00C7048D">
      <w:pPr>
        <w:widowControl/>
        <w:numPr>
          <w:ilvl w:val="0"/>
          <w:numId w:val="6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在需求分析阶段，对于业务需求的理解还存在不准确的地方，影响了方案制定。</w:t>
      </w:r>
    </w:p>
    <w:p w14:paraId="07C6E139" w14:textId="77777777" w:rsidR="00C7048D" w:rsidRPr="00C7048D" w:rsidRDefault="00C7048D" w:rsidP="00C7048D">
      <w:pPr>
        <w:widowControl/>
        <w:numPr>
          <w:ilvl w:val="0"/>
          <w:numId w:val="6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微服务架构的实际应用中，遇到了一些关于服务之间通信的技术难题。</w:t>
      </w:r>
    </w:p>
    <w:p w14:paraId="73BAF227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54B21EEA">
          <v:rect id="_x0000_i1372" style="width:0;height:1.5pt" o:hralign="center" o:hrstd="t" o:hr="t" fillcolor="#a0a0a0" stroked="f"/>
        </w:pict>
      </w:r>
    </w:p>
    <w:p w14:paraId="65E8B6D4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第12周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2BBADC2D" w14:textId="77777777" w:rsidR="00C7048D" w:rsidRPr="00C7048D" w:rsidRDefault="00C7048D" w:rsidP="00C7048D">
      <w:pPr>
        <w:widowControl/>
        <w:numPr>
          <w:ilvl w:val="0"/>
          <w:numId w:val="6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完成了一个微服务模块的开发和部署，并负责了相关的调试工作。</w:t>
      </w:r>
    </w:p>
    <w:p w14:paraId="3A9D792C" w14:textId="77777777" w:rsidR="00C7048D" w:rsidRPr="00C7048D" w:rsidRDefault="00C7048D" w:rsidP="00C7048D">
      <w:pPr>
        <w:widowControl/>
        <w:numPr>
          <w:ilvl w:val="0"/>
          <w:numId w:val="6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参与了项目的代码重构工作，优化了部分模块的代码结构和逻辑。</w:t>
      </w:r>
    </w:p>
    <w:p w14:paraId="463E6A1F" w14:textId="77777777" w:rsidR="00C7048D" w:rsidRPr="00C7048D" w:rsidRDefault="00C7048D" w:rsidP="00C7048D">
      <w:pPr>
        <w:widowControl/>
        <w:numPr>
          <w:ilvl w:val="0"/>
          <w:numId w:val="6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继续深入学习了Spring Cloud框架，应用于项目的微服务开发。</w:t>
      </w:r>
    </w:p>
    <w:p w14:paraId="6379F8A2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594442BB" w14:textId="77777777" w:rsidR="00C7048D" w:rsidRPr="00C7048D" w:rsidRDefault="00C7048D" w:rsidP="00C7048D">
      <w:pPr>
        <w:widowControl/>
        <w:numPr>
          <w:ilvl w:val="0"/>
          <w:numId w:val="6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对微服务的监控和故障排查不够熟悉，影响了模块的快速调试。</w:t>
      </w:r>
    </w:p>
    <w:p w14:paraId="2AC0DEA5" w14:textId="77777777" w:rsidR="00C7048D" w:rsidRPr="00C7048D" w:rsidRDefault="00C7048D" w:rsidP="00C7048D">
      <w:pPr>
        <w:widowControl/>
        <w:numPr>
          <w:ilvl w:val="0"/>
          <w:numId w:val="6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代码重构时，遇到了一些遗留问题，导致进度有所延迟。</w:t>
      </w:r>
    </w:p>
    <w:p w14:paraId="442A2A32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pict w14:anchorId="5058E48D">
          <v:rect id="_x0000_i1373" style="width:0;height:1.5pt" o:hralign="center" o:hrstd="t" o:hr="t" fillcolor="#a0a0a0" stroked="f"/>
        </w:pict>
      </w:r>
    </w:p>
    <w:p w14:paraId="20A19A3B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第13周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72A689A5" w14:textId="77777777" w:rsidR="00C7048D" w:rsidRPr="00C7048D" w:rsidRDefault="00C7048D" w:rsidP="00C7048D">
      <w:pPr>
        <w:widowControl/>
        <w:numPr>
          <w:ilvl w:val="0"/>
          <w:numId w:val="6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独立负责了一个功能模块的设计与实现，并完成了相关的单元测试。</w:t>
      </w:r>
    </w:p>
    <w:p w14:paraId="79FB7254" w14:textId="77777777" w:rsidR="00C7048D" w:rsidRPr="00C7048D" w:rsidRDefault="00C7048D" w:rsidP="00C7048D">
      <w:pPr>
        <w:widowControl/>
        <w:numPr>
          <w:ilvl w:val="0"/>
          <w:numId w:val="6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lastRenderedPageBreak/>
        <w:t>参与了跨部门的需求讨论，进一步提升了对项目整体业务的理解。</w:t>
      </w:r>
    </w:p>
    <w:p w14:paraId="3E5DF63A" w14:textId="77777777" w:rsidR="00C7048D" w:rsidRPr="00C7048D" w:rsidRDefault="00C7048D" w:rsidP="00C7048D">
      <w:pPr>
        <w:widowControl/>
        <w:numPr>
          <w:ilvl w:val="0"/>
          <w:numId w:val="6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优化了项目中的数据处理逻辑，提升了系统的运行效率。</w:t>
      </w:r>
    </w:p>
    <w:p w14:paraId="35BBF6B2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06F3EC86" w14:textId="77777777" w:rsidR="00C7048D" w:rsidRPr="00C7048D" w:rsidRDefault="00C7048D" w:rsidP="00C7048D">
      <w:pPr>
        <w:widowControl/>
        <w:numPr>
          <w:ilvl w:val="0"/>
          <w:numId w:val="6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单元测试覆盖率不够全面，部分边界情况未能充分考虑。</w:t>
      </w:r>
    </w:p>
    <w:p w14:paraId="56C58CB2" w14:textId="77777777" w:rsidR="00C7048D" w:rsidRPr="00C7048D" w:rsidRDefault="00C7048D" w:rsidP="00C7048D">
      <w:pPr>
        <w:widowControl/>
        <w:numPr>
          <w:ilvl w:val="0"/>
          <w:numId w:val="6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对业务需求的频繁变动应对不够及时，影响了功能模块的设计和开发。</w:t>
      </w:r>
    </w:p>
    <w:p w14:paraId="73B37575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7D44E47D">
          <v:rect id="_x0000_i1378" alt="" style="width:414.9pt;height:.05pt;mso-width-percent:0;mso-height-percent:0;mso-width-percent:0;mso-height-percent:0" o:hrpct="999" o:hralign="center" o:hrstd="t" o:hr="t" fillcolor="#a0a0a0" stroked="f"/>
        </w:pict>
      </w:r>
    </w:p>
    <w:p w14:paraId="46ADFFD1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第14周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1C3BC793" w14:textId="77777777" w:rsidR="00C7048D" w:rsidRPr="00C7048D" w:rsidRDefault="00C7048D" w:rsidP="00C7048D">
      <w:pPr>
        <w:widowControl/>
        <w:numPr>
          <w:ilvl w:val="0"/>
          <w:numId w:val="6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完成了一个项目中的性能优化任务，成功降低了系统的内存占用率。</w:t>
      </w:r>
    </w:p>
    <w:p w14:paraId="3C64134A" w14:textId="77777777" w:rsidR="00C7048D" w:rsidRPr="00C7048D" w:rsidRDefault="00C7048D" w:rsidP="00C7048D">
      <w:pPr>
        <w:widowControl/>
        <w:numPr>
          <w:ilvl w:val="0"/>
          <w:numId w:val="6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继续负责微服务模块的开发，并解决了服务之间通信的部分问题。</w:t>
      </w:r>
    </w:p>
    <w:p w14:paraId="6644E342" w14:textId="77777777" w:rsidR="00C7048D" w:rsidRPr="00C7048D" w:rsidRDefault="00C7048D" w:rsidP="00C7048D">
      <w:pPr>
        <w:widowControl/>
        <w:numPr>
          <w:ilvl w:val="0"/>
          <w:numId w:val="67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学习并应用了分布式系统中的一致性处理方法，提升了系统的稳定性。</w:t>
      </w:r>
    </w:p>
    <w:p w14:paraId="7BCF51F6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5B88354A" w14:textId="77777777" w:rsidR="00C7048D" w:rsidRPr="00C7048D" w:rsidRDefault="00C7048D" w:rsidP="00C7048D">
      <w:pPr>
        <w:widowControl/>
        <w:numPr>
          <w:ilvl w:val="0"/>
          <w:numId w:val="68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对分布式系统的一致性处理理解仍不够深入，实际应用中遇到了困难。</w:t>
      </w:r>
    </w:p>
    <w:p w14:paraId="13713984" w14:textId="77777777" w:rsidR="00C7048D" w:rsidRPr="00C7048D" w:rsidRDefault="00C7048D" w:rsidP="00C7048D">
      <w:pPr>
        <w:widowControl/>
        <w:numPr>
          <w:ilvl w:val="0"/>
          <w:numId w:val="68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微服务模块的开发中，服务依赖和通信问题仍需进一步解决。</w:t>
      </w:r>
    </w:p>
    <w:p w14:paraId="79B84A6D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56FE857F">
          <v:rect id="_x0000_i1377" alt="" style="width:414.9pt;height:.05pt;mso-width-percent:0;mso-height-percent:0;mso-width-percent:0;mso-height-percent:0" o:hrpct="999" o:hralign="center" o:hrstd="t" o:hr="t" fillcolor="#a0a0a0" stroked="f"/>
        </w:pict>
      </w:r>
    </w:p>
    <w:p w14:paraId="2E0C30C2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第15周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24B75161" w14:textId="77777777" w:rsidR="00C7048D" w:rsidRPr="00C7048D" w:rsidRDefault="00C7048D" w:rsidP="00C7048D">
      <w:pPr>
        <w:widowControl/>
        <w:numPr>
          <w:ilvl w:val="0"/>
          <w:numId w:val="6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完成了一个新的功能模块，并负责了模块的测试和性能调优。</w:t>
      </w:r>
    </w:p>
    <w:p w14:paraId="27B9B3FB" w14:textId="77777777" w:rsidR="00C7048D" w:rsidRPr="00C7048D" w:rsidRDefault="00C7048D" w:rsidP="00C7048D">
      <w:pPr>
        <w:widowControl/>
        <w:numPr>
          <w:ilvl w:val="0"/>
          <w:numId w:val="6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参与了项目的需求讨论，学习了如何从技术角度优化业务流程。</w:t>
      </w:r>
    </w:p>
    <w:p w14:paraId="1A3A7170" w14:textId="77777777" w:rsidR="00C7048D" w:rsidRPr="00C7048D" w:rsidRDefault="00C7048D" w:rsidP="00C7048D">
      <w:pPr>
        <w:widowControl/>
        <w:numPr>
          <w:ilvl w:val="0"/>
          <w:numId w:val="69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提升了代码质量，并在代码评审中得到了一些积极反馈。</w:t>
      </w:r>
    </w:p>
    <w:p w14:paraId="4F1E9394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63106FF4" w14:textId="77777777" w:rsidR="00C7048D" w:rsidRPr="00C7048D" w:rsidRDefault="00C7048D" w:rsidP="00C7048D">
      <w:pPr>
        <w:widowControl/>
        <w:numPr>
          <w:ilvl w:val="0"/>
          <w:numId w:val="7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对复杂需求的分析和理解还不够深入，导致开发过程中需要频繁调整。</w:t>
      </w:r>
    </w:p>
    <w:p w14:paraId="08A3BFA8" w14:textId="77777777" w:rsidR="00C7048D" w:rsidRPr="00C7048D" w:rsidRDefault="00C7048D" w:rsidP="00C7048D">
      <w:pPr>
        <w:widowControl/>
        <w:numPr>
          <w:ilvl w:val="0"/>
          <w:numId w:val="70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在性能调优中，部分指标的提升效果不明显，需要更深入的分析。</w:t>
      </w:r>
    </w:p>
    <w:p w14:paraId="0CFC459C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7D543D2A">
          <v:rect id="_x0000_i1376" alt="" style="width:414.9pt;height:.05pt;mso-width-percent:0;mso-height-percent:0;mso-width-percent:0;mso-height-percent:0" o:hrpct="999" o:hralign="center" o:hrstd="t" o:hr="t" fillcolor="#a0a0a0" stroked="f"/>
        </w:pict>
      </w:r>
    </w:p>
    <w:p w14:paraId="45072047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第16周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3D6E1CE2" w14:textId="77777777" w:rsidR="00C7048D" w:rsidRPr="00C7048D" w:rsidRDefault="00C7048D" w:rsidP="00C7048D">
      <w:pPr>
        <w:widowControl/>
        <w:numPr>
          <w:ilvl w:val="0"/>
          <w:numId w:val="7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完成了一个复杂的业务逻辑实现，进一步提升了对项目整体的把握。</w:t>
      </w:r>
    </w:p>
    <w:p w14:paraId="4456E2D1" w14:textId="77777777" w:rsidR="00C7048D" w:rsidRPr="00C7048D" w:rsidRDefault="00C7048D" w:rsidP="00C7048D">
      <w:pPr>
        <w:widowControl/>
        <w:numPr>
          <w:ilvl w:val="0"/>
          <w:numId w:val="7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参与了系统的安全性改造，学习并应用了安全加固技术。</w:t>
      </w:r>
    </w:p>
    <w:p w14:paraId="54484829" w14:textId="77777777" w:rsidR="00C7048D" w:rsidRPr="00C7048D" w:rsidRDefault="00C7048D" w:rsidP="00C7048D">
      <w:pPr>
        <w:widowControl/>
        <w:numPr>
          <w:ilvl w:val="0"/>
          <w:numId w:val="71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优化了项目的异常处理逻辑，提升了系统的稳定性和鲁棒性。</w:t>
      </w:r>
    </w:p>
    <w:p w14:paraId="74053DBC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lastRenderedPageBreak/>
        <w:t>存在的问题和困难：</w:t>
      </w:r>
    </w:p>
    <w:p w14:paraId="081E4445" w14:textId="77777777" w:rsidR="00C7048D" w:rsidRPr="00C7048D" w:rsidRDefault="00C7048D" w:rsidP="00C7048D">
      <w:pPr>
        <w:widowControl/>
        <w:numPr>
          <w:ilvl w:val="0"/>
          <w:numId w:val="7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对系统安全性问题的理解还不够深入，实际应用中遇到一些技术挑战。</w:t>
      </w:r>
    </w:p>
    <w:p w14:paraId="0C2DBEFF" w14:textId="77777777" w:rsidR="00C7048D" w:rsidRPr="00C7048D" w:rsidRDefault="00C7048D" w:rsidP="00C7048D">
      <w:pPr>
        <w:widowControl/>
        <w:numPr>
          <w:ilvl w:val="0"/>
          <w:numId w:val="72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在处理复杂业务逻辑时，效率有所下降，影响了进度。</w:t>
      </w:r>
    </w:p>
    <w:p w14:paraId="5204EB64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23BB60E8">
          <v:rect id="_x0000_i1375" alt="" style="width:414.9pt;height:.05pt;mso-width-percent:0;mso-height-percent:0;mso-width-percent:0;mso-height-percent:0" o:hrpct="999" o:hralign="center" o:hrstd="t" o:hr="t" fillcolor="#a0a0a0" stroked="f"/>
        </w:pict>
      </w:r>
    </w:p>
    <w:p w14:paraId="21C7425B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第17周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74496D87" w14:textId="77777777" w:rsidR="00C7048D" w:rsidRPr="00C7048D" w:rsidRDefault="00C7048D" w:rsidP="00C7048D">
      <w:pPr>
        <w:widowControl/>
        <w:numPr>
          <w:ilvl w:val="0"/>
          <w:numId w:val="7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学习并应用了自动化测试工具，提升了测试效率。</w:t>
      </w:r>
    </w:p>
    <w:p w14:paraId="3FFBD765" w14:textId="77777777" w:rsidR="00C7048D" w:rsidRPr="00C7048D" w:rsidRDefault="00C7048D" w:rsidP="00C7048D">
      <w:pPr>
        <w:widowControl/>
        <w:numPr>
          <w:ilvl w:val="0"/>
          <w:numId w:val="7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参与了系统的日志分析与性能监控，帮助找出了系统中的性能瓶颈。</w:t>
      </w:r>
    </w:p>
    <w:p w14:paraId="3B830134" w14:textId="77777777" w:rsidR="00C7048D" w:rsidRPr="00C7048D" w:rsidRDefault="00C7048D" w:rsidP="00C7048D">
      <w:pPr>
        <w:widowControl/>
        <w:numPr>
          <w:ilvl w:val="0"/>
          <w:numId w:val="73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完成了一个涉及数据库大数据量处理的任务，提升了数据处理效率。</w:t>
      </w:r>
    </w:p>
    <w:p w14:paraId="2BD1F49E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30A22B3D" w14:textId="77777777" w:rsidR="00C7048D" w:rsidRPr="00C7048D" w:rsidRDefault="00C7048D" w:rsidP="00C7048D">
      <w:pPr>
        <w:widowControl/>
        <w:numPr>
          <w:ilvl w:val="0"/>
          <w:numId w:val="7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对自动化测试工具的深入应用还不够熟练，部分功能未能充分利用。</w:t>
      </w:r>
    </w:p>
    <w:p w14:paraId="586194D5" w14:textId="77777777" w:rsidR="00C7048D" w:rsidRPr="00C7048D" w:rsidRDefault="00C7048D" w:rsidP="00C7048D">
      <w:pPr>
        <w:widowControl/>
        <w:numPr>
          <w:ilvl w:val="0"/>
          <w:numId w:val="74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大数据量处理时，遇到了一些性能瓶颈，解决方案不够完善。</w:t>
      </w:r>
    </w:p>
    <w:p w14:paraId="329788C5" w14:textId="77777777" w:rsidR="00C7048D" w:rsidRPr="00C7048D" w:rsidRDefault="00B26183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noProof/>
          <w:kern w:val="0"/>
          <w:sz w:val="24"/>
        </w:rPr>
        <w:pict w14:anchorId="6681664B">
          <v:rect id="_x0000_i1374" alt="" style="width:414.9pt;height:.05pt;mso-width-percent:0;mso-height-percent:0;mso-width-percent:0;mso-height-percent:0" o:hrpct="999" o:hralign="center" o:hrstd="t" o:hr="t" fillcolor="#a0a0a0" stroked="f"/>
        </w:pict>
      </w:r>
    </w:p>
    <w:p w14:paraId="7A66BBCA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第18周</w:t>
      </w:r>
      <w:r w:rsidRPr="00C7048D">
        <w:rPr>
          <w:rFonts w:ascii="宋体" w:eastAsia="宋体" w:hAnsi="宋体" w:cs="宋体"/>
          <w:kern w:val="0"/>
          <w:sz w:val="24"/>
        </w:rPr>
        <w:br/>
      </w:r>
      <w:r w:rsidRPr="00C7048D">
        <w:rPr>
          <w:rFonts w:ascii="宋体" w:eastAsia="宋体" w:hAnsi="宋体" w:cs="宋体"/>
          <w:b/>
          <w:bCs/>
          <w:kern w:val="0"/>
          <w:sz w:val="24"/>
        </w:rPr>
        <w:t>实习进展：</w:t>
      </w:r>
    </w:p>
    <w:p w14:paraId="523F267F" w14:textId="77777777" w:rsidR="00C7048D" w:rsidRPr="00C7048D" w:rsidRDefault="00C7048D" w:rsidP="00C7048D">
      <w:pPr>
        <w:widowControl/>
        <w:numPr>
          <w:ilvl w:val="0"/>
          <w:numId w:val="7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完成了系统中的一个重要功能模块，并负责了该模块的集成与测试。</w:t>
      </w:r>
    </w:p>
    <w:p w14:paraId="5BB4C88D" w14:textId="77777777" w:rsidR="00C7048D" w:rsidRPr="00C7048D" w:rsidRDefault="00C7048D" w:rsidP="00C7048D">
      <w:pPr>
        <w:widowControl/>
        <w:numPr>
          <w:ilvl w:val="0"/>
          <w:numId w:val="7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通过性能监控工具，优化了系统的响应时间和处理效率。</w:t>
      </w:r>
    </w:p>
    <w:p w14:paraId="417EB113" w14:textId="77777777" w:rsidR="00C7048D" w:rsidRPr="00C7048D" w:rsidRDefault="00C7048D" w:rsidP="00C7048D">
      <w:pPr>
        <w:widowControl/>
        <w:numPr>
          <w:ilvl w:val="0"/>
          <w:numId w:val="75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参与了代码的质量检查工作，进一步提升了代码规范意识。</w:t>
      </w:r>
    </w:p>
    <w:p w14:paraId="345BF64D" w14:textId="77777777" w:rsidR="00C7048D" w:rsidRPr="00C7048D" w:rsidRDefault="00C7048D" w:rsidP="00C7048D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b/>
          <w:bCs/>
          <w:kern w:val="0"/>
          <w:sz w:val="24"/>
        </w:rPr>
        <w:t>存在的问题和困难：</w:t>
      </w:r>
    </w:p>
    <w:p w14:paraId="4704BDFD" w14:textId="77777777" w:rsidR="00C7048D" w:rsidRPr="00C7048D" w:rsidRDefault="00C7048D" w:rsidP="00C7048D">
      <w:pPr>
        <w:widowControl/>
        <w:numPr>
          <w:ilvl w:val="0"/>
          <w:numId w:val="7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在集成过程中，遇到了一些依赖冲突问题，影响了集成进度。</w:t>
      </w:r>
    </w:p>
    <w:p w14:paraId="1BF980D5" w14:textId="77777777" w:rsidR="00C7048D" w:rsidRPr="00C7048D" w:rsidRDefault="00C7048D" w:rsidP="00C7048D">
      <w:pPr>
        <w:widowControl/>
        <w:numPr>
          <w:ilvl w:val="0"/>
          <w:numId w:val="76"/>
        </w:numPr>
        <w:spacing w:line="360" w:lineRule="auto"/>
        <w:jc w:val="left"/>
        <w:rPr>
          <w:rFonts w:ascii="宋体" w:eastAsia="宋体" w:hAnsi="宋体" w:cs="宋体"/>
          <w:kern w:val="0"/>
          <w:sz w:val="24"/>
        </w:rPr>
      </w:pPr>
      <w:r w:rsidRPr="00C7048D">
        <w:rPr>
          <w:rFonts w:ascii="宋体" w:eastAsia="宋体" w:hAnsi="宋体" w:cs="宋体"/>
          <w:kern w:val="0"/>
          <w:sz w:val="24"/>
        </w:rPr>
        <w:t>系统的性能优化效果不如预期，部分瓶颈仍未解决。</w:t>
      </w:r>
    </w:p>
    <w:p w14:paraId="5E88BB75" w14:textId="77777777" w:rsidR="00CC4D5D" w:rsidRDefault="00CC4D5D" w:rsidP="004E7407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</w:rPr>
      </w:pPr>
    </w:p>
    <w:sectPr w:rsidR="00CC4D5D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5969"/>
    <w:multiLevelType w:val="multilevel"/>
    <w:tmpl w:val="D03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97FE5"/>
    <w:multiLevelType w:val="multilevel"/>
    <w:tmpl w:val="A274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A93B0A"/>
    <w:multiLevelType w:val="multilevel"/>
    <w:tmpl w:val="8008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326B7"/>
    <w:multiLevelType w:val="multilevel"/>
    <w:tmpl w:val="F1A4A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26AB1"/>
    <w:multiLevelType w:val="multilevel"/>
    <w:tmpl w:val="8B22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F11A4"/>
    <w:multiLevelType w:val="multilevel"/>
    <w:tmpl w:val="F850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B3E3F"/>
    <w:multiLevelType w:val="multilevel"/>
    <w:tmpl w:val="8DD0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F3D44"/>
    <w:multiLevelType w:val="multilevel"/>
    <w:tmpl w:val="384C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74097"/>
    <w:multiLevelType w:val="multilevel"/>
    <w:tmpl w:val="24842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B161D"/>
    <w:multiLevelType w:val="multilevel"/>
    <w:tmpl w:val="248E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EB754A"/>
    <w:multiLevelType w:val="multilevel"/>
    <w:tmpl w:val="E9D2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13221"/>
    <w:multiLevelType w:val="multilevel"/>
    <w:tmpl w:val="BE32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9F4586"/>
    <w:multiLevelType w:val="multilevel"/>
    <w:tmpl w:val="B76C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EC57CB"/>
    <w:multiLevelType w:val="multilevel"/>
    <w:tmpl w:val="91C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0E3E00"/>
    <w:multiLevelType w:val="multilevel"/>
    <w:tmpl w:val="AEF0C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C05E73"/>
    <w:multiLevelType w:val="multilevel"/>
    <w:tmpl w:val="671C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F3035F"/>
    <w:multiLevelType w:val="multilevel"/>
    <w:tmpl w:val="2BC0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234A01"/>
    <w:multiLevelType w:val="multilevel"/>
    <w:tmpl w:val="A58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B484F"/>
    <w:multiLevelType w:val="multilevel"/>
    <w:tmpl w:val="7BA8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547657"/>
    <w:multiLevelType w:val="multilevel"/>
    <w:tmpl w:val="61E4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623F1"/>
    <w:multiLevelType w:val="multilevel"/>
    <w:tmpl w:val="2BC8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5803AC"/>
    <w:multiLevelType w:val="multilevel"/>
    <w:tmpl w:val="37CA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95659A"/>
    <w:multiLevelType w:val="multilevel"/>
    <w:tmpl w:val="4220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563733"/>
    <w:multiLevelType w:val="multilevel"/>
    <w:tmpl w:val="AD10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657F46"/>
    <w:multiLevelType w:val="multilevel"/>
    <w:tmpl w:val="DB1C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3669B3"/>
    <w:multiLevelType w:val="multilevel"/>
    <w:tmpl w:val="AE3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910E43"/>
    <w:multiLevelType w:val="multilevel"/>
    <w:tmpl w:val="8374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6E33CF"/>
    <w:multiLevelType w:val="multilevel"/>
    <w:tmpl w:val="8A88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EE626C"/>
    <w:multiLevelType w:val="multilevel"/>
    <w:tmpl w:val="3A0A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611948"/>
    <w:multiLevelType w:val="multilevel"/>
    <w:tmpl w:val="0EF4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5E1C28"/>
    <w:multiLevelType w:val="multilevel"/>
    <w:tmpl w:val="C222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CC305A"/>
    <w:multiLevelType w:val="multilevel"/>
    <w:tmpl w:val="47C6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0749A1"/>
    <w:multiLevelType w:val="multilevel"/>
    <w:tmpl w:val="DF4C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C74ABE"/>
    <w:multiLevelType w:val="multilevel"/>
    <w:tmpl w:val="4F64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874117"/>
    <w:multiLevelType w:val="multilevel"/>
    <w:tmpl w:val="BDD8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70280A"/>
    <w:multiLevelType w:val="multilevel"/>
    <w:tmpl w:val="962A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2E18E9"/>
    <w:multiLevelType w:val="multilevel"/>
    <w:tmpl w:val="CD38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6D7250"/>
    <w:multiLevelType w:val="multilevel"/>
    <w:tmpl w:val="7022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A65270"/>
    <w:multiLevelType w:val="multilevel"/>
    <w:tmpl w:val="9CF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431AD9"/>
    <w:multiLevelType w:val="multilevel"/>
    <w:tmpl w:val="61E2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D02353"/>
    <w:multiLevelType w:val="multilevel"/>
    <w:tmpl w:val="C56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524A4B"/>
    <w:multiLevelType w:val="multilevel"/>
    <w:tmpl w:val="C0565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C96710"/>
    <w:multiLevelType w:val="multilevel"/>
    <w:tmpl w:val="4A88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3336D8"/>
    <w:multiLevelType w:val="multilevel"/>
    <w:tmpl w:val="515C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8C654C"/>
    <w:multiLevelType w:val="multilevel"/>
    <w:tmpl w:val="B686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161090"/>
    <w:multiLevelType w:val="multilevel"/>
    <w:tmpl w:val="32B6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343E41"/>
    <w:multiLevelType w:val="multilevel"/>
    <w:tmpl w:val="05DA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B464E7A"/>
    <w:multiLevelType w:val="multilevel"/>
    <w:tmpl w:val="D6F8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B879C7"/>
    <w:multiLevelType w:val="multilevel"/>
    <w:tmpl w:val="3404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EB6E65"/>
    <w:multiLevelType w:val="multilevel"/>
    <w:tmpl w:val="E192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2E727B"/>
    <w:multiLevelType w:val="multilevel"/>
    <w:tmpl w:val="38D2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04172F"/>
    <w:multiLevelType w:val="multilevel"/>
    <w:tmpl w:val="15BC3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281698"/>
    <w:multiLevelType w:val="multilevel"/>
    <w:tmpl w:val="FFC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FA16DD"/>
    <w:multiLevelType w:val="multilevel"/>
    <w:tmpl w:val="B5F8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1EA082C"/>
    <w:multiLevelType w:val="multilevel"/>
    <w:tmpl w:val="6FDE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F306E8"/>
    <w:multiLevelType w:val="multilevel"/>
    <w:tmpl w:val="6616D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FE0B5C"/>
    <w:multiLevelType w:val="multilevel"/>
    <w:tmpl w:val="DF9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2C471D"/>
    <w:multiLevelType w:val="multilevel"/>
    <w:tmpl w:val="B7FC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475BBD"/>
    <w:multiLevelType w:val="multilevel"/>
    <w:tmpl w:val="5EF43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7AC6BDE"/>
    <w:multiLevelType w:val="multilevel"/>
    <w:tmpl w:val="E776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BD7F3E"/>
    <w:multiLevelType w:val="multilevel"/>
    <w:tmpl w:val="744E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6523D6"/>
    <w:multiLevelType w:val="multilevel"/>
    <w:tmpl w:val="DEB8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0565A1"/>
    <w:multiLevelType w:val="multilevel"/>
    <w:tmpl w:val="4AB4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A12EBF"/>
    <w:multiLevelType w:val="multilevel"/>
    <w:tmpl w:val="465E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247BFA"/>
    <w:multiLevelType w:val="multilevel"/>
    <w:tmpl w:val="D188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D90843"/>
    <w:multiLevelType w:val="multilevel"/>
    <w:tmpl w:val="55A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313392"/>
    <w:multiLevelType w:val="multilevel"/>
    <w:tmpl w:val="40C8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6FA226C"/>
    <w:multiLevelType w:val="multilevel"/>
    <w:tmpl w:val="9AAE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70312B4"/>
    <w:multiLevelType w:val="multilevel"/>
    <w:tmpl w:val="636A3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16661E"/>
    <w:multiLevelType w:val="multilevel"/>
    <w:tmpl w:val="BFB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DF77B3"/>
    <w:multiLevelType w:val="multilevel"/>
    <w:tmpl w:val="DE2E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0F3C8A"/>
    <w:multiLevelType w:val="multilevel"/>
    <w:tmpl w:val="6BC6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272E73"/>
    <w:multiLevelType w:val="multilevel"/>
    <w:tmpl w:val="7A1AB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9395BEA"/>
    <w:multiLevelType w:val="multilevel"/>
    <w:tmpl w:val="F0CE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C66372"/>
    <w:multiLevelType w:val="multilevel"/>
    <w:tmpl w:val="8E6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E914C7"/>
    <w:multiLevelType w:val="multilevel"/>
    <w:tmpl w:val="7658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734398">
    <w:abstractNumId w:val="63"/>
  </w:num>
  <w:num w:numId="2" w16cid:durableId="386682041">
    <w:abstractNumId w:val="43"/>
  </w:num>
  <w:num w:numId="3" w16cid:durableId="1593464545">
    <w:abstractNumId w:val="8"/>
  </w:num>
  <w:num w:numId="4" w16cid:durableId="516386389">
    <w:abstractNumId w:val="29"/>
  </w:num>
  <w:num w:numId="5" w16cid:durableId="1725760164">
    <w:abstractNumId w:val="6"/>
  </w:num>
  <w:num w:numId="6" w16cid:durableId="540434910">
    <w:abstractNumId w:val="4"/>
  </w:num>
  <w:num w:numId="7" w16cid:durableId="567036439">
    <w:abstractNumId w:val="49"/>
  </w:num>
  <w:num w:numId="8" w16cid:durableId="1631084403">
    <w:abstractNumId w:val="7"/>
  </w:num>
  <w:num w:numId="9" w16cid:durableId="34013251">
    <w:abstractNumId w:val="11"/>
  </w:num>
  <w:num w:numId="10" w16cid:durableId="646397080">
    <w:abstractNumId w:val="24"/>
  </w:num>
  <w:num w:numId="11" w16cid:durableId="899635800">
    <w:abstractNumId w:val="41"/>
  </w:num>
  <w:num w:numId="12" w16cid:durableId="1333996506">
    <w:abstractNumId w:val="31"/>
  </w:num>
  <w:num w:numId="13" w16cid:durableId="1650861855">
    <w:abstractNumId w:val="5"/>
  </w:num>
  <w:num w:numId="14" w16cid:durableId="1821725432">
    <w:abstractNumId w:val="75"/>
  </w:num>
  <w:num w:numId="15" w16cid:durableId="2005693850">
    <w:abstractNumId w:val="33"/>
  </w:num>
  <w:num w:numId="16" w16cid:durableId="1688363670">
    <w:abstractNumId w:val="47"/>
  </w:num>
  <w:num w:numId="17" w16cid:durableId="748962362">
    <w:abstractNumId w:val="54"/>
  </w:num>
  <w:num w:numId="18" w16cid:durableId="573315244">
    <w:abstractNumId w:val="50"/>
  </w:num>
  <w:num w:numId="19" w16cid:durableId="1075542778">
    <w:abstractNumId w:val="32"/>
  </w:num>
  <w:num w:numId="20" w16cid:durableId="1232622069">
    <w:abstractNumId w:val="10"/>
  </w:num>
  <w:num w:numId="21" w16cid:durableId="1373185813">
    <w:abstractNumId w:val="68"/>
  </w:num>
  <w:num w:numId="22" w16cid:durableId="1988051116">
    <w:abstractNumId w:val="71"/>
  </w:num>
  <w:num w:numId="23" w16cid:durableId="108355183">
    <w:abstractNumId w:val="38"/>
  </w:num>
  <w:num w:numId="24" w16cid:durableId="897278213">
    <w:abstractNumId w:val="9"/>
  </w:num>
  <w:num w:numId="25" w16cid:durableId="950818542">
    <w:abstractNumId w:val="42"/>
  </w:num>
  <w:num w:numId="26" w16cid:durableId="773404168">
    <w:abstractNumId w:val="19"/>
  </w:num>
  <w:num w:numId="27" w16cid:durableId="1284725691">
    <w:abstractNumId w:val="2"/>
  </w:num>
  <w:num w:numId="28" w16cid:durableId="774011186">
    <w:abstractNumId w:val="51"/>
  </w:num>
  <w:num w:numId="29" w16cid:durableId="2050254220">
    <w:abstractNumId w:val="40"/>
  </w:num>
  <w:num w:numId="30" w16cid:durableId="1451898443">
    <w:abstractNumId w:val="64"/>
  </w:num>
  <w:num w:numId="31" w16cid:durableId="1529414936">
    <w:abstractNumId w:val="12"/>
  </w:num>
  <w:num w:numId="32" w16cid:durableId="1199273599">
    <w:abstractNumId w:val="17"/>
  </w:num>
  <w:num w:numId="33" w16cid:durableId="1854999181">
    <w:abstractNumId w:val="37"/>
  </w:num>
  <w:num w:numId="34" w16cid:durableId="1475875167">
    <w:abstractNumId w:val="60"/>
  </w:num>
  <w:num w:numId="35" w16cid:durableId="1333408142">
    <w:abstractNumId w:val="22"/>
  </w:num>
  <w:num w:numId="36" w16cid:durableId="1838688862">
    <w:abstractNumId w:val="44"/>
  </w:num>
  <w:num w:numId="37" w16cid:durableId="770397946">
    <w:abstractNumId w:val="18"/>
  </w:num>
  <w:num w:numId="38" w16cid:durableId="1453405114">
    <w:abstractNumId w:val="3"/>
  </w:num>
  <w:num w:numId="39" w16cid:durableId="1985965989">
    <w:abstractNumId w:val="20"/>
  </w:num>
  <w:num w:numId="40" w16cid:durableId="1341008743">
    <w:abstractNumId w:val="57"/>
  </w:num>
  <w:num w:numId="41" w16cid:durableId="219289514">
    <w:abstractNumId w:val="35"/>
  </w:num>
  <w:num w:numId="42" w16cid:durableId="383867399">
    <w:abstractNumId w:val="70"/>
  </w:num>
  <w:num w:numId="43" w16cid:durableId="408813641">
    <w:abstractNumId w:val="65"/>
  </w:num>
  <w:num w:numId="44" w16cid:durableId="1750153242">
    <w:abstractNumId w:val="21"/>
  </w:num>
  <w:num w:numId="45" w16cid:durableId="814762492">
    <w:abstractNumId w:val="1"/>
  </w:num>
  <w:num w:numId="46" w16cid:durableId="373582096">
    <w:abstractNumId w:val="15"/>
  </w:num>
  <w:num w:numId="47" w16cid:durableId="1232039872">
    <w:abstractNumId w:val="48"/>
  </w:num>
  <w:num w:numId="48" w16cid:durableId="1847164846">
    <w:abstractNumId w:val="72"/>
  </w:num>
  <w:num w:numId="49" w16cid:durableId="1185293513">
    <w:abstractNumId w:val="16"/>
  </w:num>
  <w:num w:numId="50" w16cid:durableId="1270940470">
    <w:abstractNumId w:val="52"/>
  </w:num>
  <w:num w:numId="51" w16cid:durableId="1255239960">
    <w:abstractNumId w:val="58"/>
  </w:num>
  <w:num w:numId="52" w16cid:durableId="441537226">
    <w:abstractNumId w:val="66"/>
  </w:num>
  <w:num w:numId="53" w16cid:durableId="1713798166">
    <w:abstractNumId w:val="45"/>
  </w:num>
  <w:num w:numId="54" w16cid:durableId="82536043">
    <w:abstractNumId w:val="30"/>
  </w:num>
  <w:num w:numId="55" w16cid:durableId="249630986">
    <w:abstractNumId w:val="59"/>
  </w:num>
  <w:num w:numId="56" w16cid:durableId="1934781466">
    <w:abstractNumId w:val="46"/>
  </w:num>
  <w:num w:numId="57" w16cid:durableId="309094433">
    <w:abstractNumId w:val="0"/>
  </w:num>
  <w:num w:numId="58" w16cid:durableId="910501099">
    <w:abstractNumId w:val="74"/>
  </w:num>
  <w:num w:numId="59" w16cid:durableId="236332860">
    <w:abstractNumId w:val="67"/>
  </w:num>
  <w:num w:numId="60" w16cid:durableId="1206260787">
    <w:abstractNumId w:val="56"/>
  </w:num>
  <w:num w:numId="61" w16cid:durableId="1832671959">
    <w:abstractNumId w:val="13"/>
  </w:num>
  <w:num w:numId="62" w16cid:durableId="1642539086">
    <w:abstractNumId w:val="27"/>
  </w:num>
  <w:num w:numId="63" w16cid:durableId="37435306">
    <w:abstractNumId w:val="61"/>
  </w:num>
  <w:num w:numId="64" w16cid:durableId="1859002203">
    <w:abstractNumId w:val="28"/>
  </w:num>
  <w:num w:numId="65" w16cid:durableId="1564215604">
    <w:abstractNumId w:val="23"/>
  </w:num>
  <w:num w:numId="66" w16cid:durableId="1288659569">
    <w:abstractNumId w:val="34"/>
  </w:num>
  <w:num w:numId="67" w16cid:durableId="28998274">
    <w:abstractNumId w:val="39"/>
  </w:num>
  <w:num w:numId="68" w16cid:durableId="95640338">
    <w:abstractNumId w:val="25"/>
  </w:num>
  <w:num w:numId="69" w16cid:durableId="1706177277">
    <w:abstractNumId w:val="14"/>
  </w:num>
  <w:num w:numId="70" w16cid:durableId="1243292054">
    <w:abstractNumId w:val="53"/>
  </w:num>
  <w:num w:numId="71" w16cid:durableId="2016613770">
    <w:abstractNumId w:val="26"/>
  </w:num>
  <w:num w:numId="72" w16cid:durableId="480656386">
    <w:abstractNumId w:val="73"/>
  </w:num>
  <w:num w:numId="73" w16cid:durableId="1608929778">
    <w:abstractNumId w:val="55"/>
  </w:num>
  <w:num w:numId="74" w16cid:durableId="879853309">
    <w:abstractNumId w:val="62"/>
  </w:num>
  <w:num w:numId="75" w16cid:durableId="2005232231">
    <w:abstractNumId w:val="69"/>
  </w:num>
  <w:num w:numId="76" w16cid:durableId="110430458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CE"/>
    <w:rsid w:val="000060C0"/>
    <w:rsid w:val="00021CB8"/>
    <w:rsid w:val="000355E8"/>
    <w:rsid w:val="00057512"/>
    <w:rsid w:val="00060DA2"/>
    <w:rsid w:val="00085955"/>
    <w:rsid w:val="000A5B20"/>
    <w:rsid w:val="000B63A5"/>
    <w:rsid w:val="000B7D65"/>
    <w:rsid w:val="000C3E76"/>
    <w:rsid w:val="000D1B26"/>
    <w:rsid w:val="00105798"/>
    <w:rsid w:val="00116C51"/>
    <w:rsid w:val="00127D3C"/>
    <w:rsid w:val="00192A16"/>
    <w:rsid w:val="001A61D6"/>
    <w:rsid w:val="001B117D"/>
    <w:rsid w:val="001B6F29"/>
    <w:rsid w:val="001E52E5"/>
    <w:rsid w:val="001F0763"/>
    <w:rsid w:val="0020602C"/>
    <w:rsid w:val="0020758C"/>
    <w:rsid w:val="002114C3"/>
    <w:rsid w:val="002121DA"/>
    <w:rsid w:val="00237585"/>
    <w:rsid w:val="0026045C"/>
    <w:rsid w:val="0026226C"/>
    <w:rsid w:val="002733BC"/>
    <w:rsid w:val="00276DE7"/>
    <w:rsid w:val="00293406"/>
    <w:rsid w:val="002971FD"/>
    <w:rsid w:val="002E4B4C"/>
    <w:rsid w:val="002E7524"/>
    <w:rsid w:val="002F2EC3"/>
    <w:rsid w:val="00314FD6"/>
    <w:rsid w:val="00324D59"/>
    <w:rsid w:val="00325233"/>
    <w:rsid w:val="003330CC"/>
    <w:rsid w:val="0033771C"/>
    <w:rsid w:val="00361928"/>
    <w:rsid w:val="003B2416"/>
    <w:rsid w:val="003B2F40"/>
    <w:rsid w:val="003B71DA"/>
    <w:rsid w:val="003D680A"/>
    <w:rsid w:val="003F5CBB"/>
    <w:rsid w:val="0045388D"/>
    <w:rsid w:val="00460330"/>
    <w:rsid w:val="00465CAF"/>
    <w:rsid w:val="004663DD"/>
    <w:rsid w:val="004A4940"/>
    <w:rsid w:val="004B2B9A"/>
    <w:rsid w:val="004E16FF"/>
    <w:rsid w:val="004E7407"/>
    <w:rsid w:val="005221E3"/>
    <w:rsid w:val="00545094"/>
    <w:rsid w:val="005721F7"/>
    <w:rsid w:val="005A337C"/>
    <w:rsid w:val="005B2C97"/>
    <w:rsid w:val="0061669F"/>
    <w:rsid w:val="00664AE5"/>
    <w:rsid w:val="00692AA9"/>
    <w:rsid w:val="006C106E"/>
    <w:rsid w:val="007135CE"/>
    <w:rsid w:val="007255A5"/>
    <w:rsid w:val="007268F7"/>
    <w:rsid w:val="00750544"/>
    <w:rsid w:val="00757EE0"/>
    <w:rsid w:val="00764029"/>
    <w:rsid w:val="0076496E"/>
    <w:rsid w:val="00793FC2"/>
    <w:rsid w:val="007F521D"/>
    <w:rsid w:val="00807C06"/>
    <w:rsid w:val="00810862"/>
    <w:rsid w:val="00846183"/>
    <w:rsid w:val="008678C5"/>
    <w:rsid w:val="008A1167"/>
    <w:rsid w:val="008B47A6"/>
    <w:rsid w:val="008F126D"/>
    <w:rsid w:val="0095162E"/>
    <w:rsid w:val="00951E95"/>
    <w:rsid w:val="009632C8"/>
    <w:rsid w:val="00977A86"/>
    <w:rsid w:val="00987A46"/>
    <w:rsid w:val="009948FC"/>
    <w:rsid w:val="009B46E5"/>
    <w:rsid w:val="00A034E0"/>
    <w:rsid w:val="00A1254A"/>
    <w:rsid w:val="00A468A7"/>
    <w:rsid w:val="00A61338"/>
    <w:rsid w:val="00A75A18"/>
    <w:rsid w:val="00AA2E49"/>
    <w:rsid w:val="00AA2F23"/>
    <w:rsid w:val="00AD3168"/>
    <w:rsid w:val="00B06253"/>
    <w:rsid w:val="00B2447F"/>
    <w:rsid w:val="00B26183"/>
    <w:rsid w:val="00B66D02"/>
    <w:rsid w:val="00BA71D1"/>
    <w:rsid w:val="00BB0F7C"/>
    <w:rsid w:val="00BB49CE"/>
    <w:rsid w:val="00BF7896"/>
    <w:rsid w:val="00C47790"/>
    <w:rsid w:val="00C7048D"/>
    <w:rsid w:val="00C8536F"/>
    <w:rsid w:val="00CC4D5D"/>
    <w:rsid w:val="00CC5A37"/>
    <w:rsid w:val="00D035CD"/>
    <w:rsid w:val="00D12525"/>
    <w:rsid w:val="00D46A61"/>
    <w:rsid w:val="00D83645"/>
    <w:rsid w:val="00D9157E"/>
    <w:rsid w:val="00DA53E2"/>
    <w:rsid w:val="00DB2B70"/>
    <w:rsid w:val="00E50C20"/>
    <w:rsid w:val="00E62489"/>
    <w:rsid w:val="00E77AB5"/>
    <w:rsid w:val="00E920A7"/>
    <w:rsid w:val="00EB09FB"/>
    <w:rsid w:val="00EE1FD2"/>
    <w:rsid w:val="00EF3FC5"/>
    <w:rsid w:val="00F229AB"/>
    <w:rsid w:val="00F607B9"/>
    <w:rsid w:val="00F86BBD"/>
    <w:rsid w:val="00F92D78"/>
    <w:rsid w:val="00FA2274"/>
    <w:rsid w:val="00FB2C09"/>
    <w:rsid w:val="00FB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89C9"/>
  <w15:chartTrackingRefBased/>
  <w15:docId w15:val="{AD006C47-0892-534A-BA02-A6CA37B8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3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5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5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5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5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5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5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5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5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5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5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5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5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5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5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5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5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5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5C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A2F2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AA2F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0</TotalTime>
  <Pages>6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8</cp:revision>
  <dcterms:created xsi:type="dcterms:W3CDTF">2024-08-11T09:48:00Z</dcterms:created>
  <dcterms:modified xsi:type="dcterms:W3CDTF">2024-09-09T10:00:00Z</dcterms:modified>
</cp:coreProperties>
</file>