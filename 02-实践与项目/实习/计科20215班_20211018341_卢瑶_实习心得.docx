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491F7" w14:textId="46AD6B14" w:rsidR="004479F3" w:rsidRPr="004479F3" w:rsidRDefault="004479F3" w:rsidP="004479F3">
      <w:pPr>
        <w:jc w:val="center"/>
        <w:rPr>
          <w:rFonts w:ascii="宋体" w:eastAsia="宋体" w:hAnsi="宋体" w:hint="eastAsia"/>
          <w:b/>
          <w:bCs/>
          <w:sz w:val="32"/>
          <w:szCs w:val="32"/>
        </w:rPr>
      </w:pPr>
      <w:r w:rsidRPr="004479F3">
        <w:rPr>
          <w:rFonts w:ascii="宋体" w:eastAsia="宋体" w:hAnsi="宋体" w:hint="eastAsia"/>
          <w:b/>
          <w:bCs/>
          <w:sz w:val="32"/>
          <w:szCs w:val="32"/>
        </w:rPr>
        <w:t>第一个月实习心得</w:t>
      </w:r>
    </w:p>
    <w:p w14:paraId="468C7D7A" w14:textId="25983E23" w:rsidR="007B44E4" w:rsidRPr="007B44E4" w:rsidRDefault="007B44E4" w:rsidP="00CB6529">
      <w:pPr>
        <w:spacing w:line="360" w:lineRule="auto"/>
        <w:rPr>
          <w:rFonts w:ascii="宋体" w:eastAsia="宋体" w:hAnsi="宋体"/>
          <w:b/>
          <w:bCs/>
          <w:sz w:val="24"/>
        </w:rPr>
      </w:pPr>
      <w:r w:rsidRPr="007B44E4">
        <w:rPr>
          <w:rFonts w:ascii="宋体" w:eastAsia="宋体" w:hAnsi="宋体"/>
          <w:b/>
          <w:bCs/>
          <w:sz w:val="24"/>
        </w:rPr>
        <w:t>实习单位介绍</w:t>
      </w:r>
    </w:p>
    <w:p w14:paraId="16B693B4"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我有幸在一家知名的软件开发公司进行了为期四周的实习，该公司主要专注于企业级软件解决方案的开发。作为一名Java开发实习生，我被分配到公司技术开发部门，参与实际项目的开发工作。在这期间，我不仅深入了解了公司的开发环境和技术栈，还在实践中提升了自身的编程能力。</w:t>
      </w:r>
    </w:p>
    <w:p w14:paraId="754D26D2" w14:textId="77777777" w:rsidR="007B44E4" w:rsidRPr="007B44E4" w:rsidRDefault="007B44E4" w:rsidP="00CB6529">
      <w:pPr>
        <w:spacing w:line="360" w:lineRule="auto"/>
        <w:rPr>
          <w:rFonts w:ascii="宋体" w:eastAsia="宋体" w:hAnsi="宋体"/>
          <w:b/>
          <w:bCs/>
          <w:sz w:val="24"/>
        </w:rPr>
      </w:pPr>
      <w:r w:rsidRPr="007B44E4">
        <w:rPr>
          <w:rFonts w:ascii="宋体" w:eastAsia="宋体" w:hAnsi="宋体"/>
          <w:b/>
          <w:bCs/>
          <w:sz w:val="24"/>
        </w:rPr>
        <w:t>岗位职责与工作内容</w:t>
      </w:r>
    </w:p>
    <w:p w14:paraId="2BD73C9A"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在实习的第一周，我主要任务是熟悉公司的开发环境和代码库。公司拥有一套完善的开发工具链和版本控制系统，这些工具是高效开发的重要保障。我学习了公司主要系统架构，并且完成了一些基础功能的实现任务，初步接触了公司正在开发的小型Java项目。随着对代码库的熟悉，我逐渐开始理解项目的整体逻辑和结构。</w:t>
      </w:r>
    </w:p>
    <w:p w14:paraId="7B3CB297"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进入第二周，我参与了代码审查工作，并在此过程中学会了如何从代码质量和规范的角度审查代码。同时，我也负责修复了一些Bug，通过这些实践任务，提升了我的调试技能。此外，我还自学了一些Java的高级特性，例如多线程编程和网络编程，这对后续的工作起到了积极的作用。</w:t>
      </w:r>
    </w:p>
    <w:p w14:paraId="629C321B"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第三周是我实习的一个转折点，我开始参与到实际项目的功能开发中。团队分配给我一些新的功能模块的开发任务，这让我有机会将之前所学的知识应用到实际项目中。在这段时间里，我还与其他开发人员进行了密切的合作，学习了团队协作中的沟通技巧以及代码合并的最佳实践。通过测试反馈，我不断优化代码的性能和稳定性。</w:t>
      </w:r>
    </w:p>
    <w:p w14:paraId="1D3B1B30"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到了第四周，我承担了一个重要项目模块的开发任务，这让我对项目整体结构有了更深入的理解。为了优化项目的代码结构，我还学习并应用了Java中的设计模式。此外，我还参与了团队会议，了解了项目的进展情况和未来计划，这让我对项目的全局有了更清晰的认识。</w:t>
      </w:r>
    </w:p>
    <w:p w14:paraId="7F8ED10F" w14:textId="77777777" w:rsidR="007B44E4" w:rsidRPr="007B44E4" w:rsidRDefault="007B44E4" w:rsidP="00CB6529">
      <w:pPr>
        <w:spacing w:line="360" w:lineRule="auto"/>
        <w:rPr>
          <w:rFonts w:ascii="宋体" w:eastAsia="宋体" w:hAnsi="宋体"/>
          <w:b/>
          <w:bCs/>
          <w:sz w:val="24"/>
        </w:rPr>
      </w:pPr>
      <w:r w:rsidRPr="007B44E4">
        <w:rPr>
          <w:rFonts w:ascii="宋体" w:eastAsia="宋体" w:hAnsi="宋体"/>
          <w:b/>
          <w:bCs/>
          <w:sz w:val="24"/>
        </w:rPr>
        <w:t>学习体会与反思</w:t>
      </w:r>
    </w:p>
    <w:p w14:paraId="24F71760"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这次实习让我深刻意识到，作为一名软件开发者，扎实的技术基础和良好的沟通能力同样重要。初期由于对代码库结构和项目规范的不熟悉，我的工作效率较低，但随着学习的深入，我逐渐掌握了公司项目的开发流程，并且在团队协作</w:t>
      </w:r>
      <w:r w:rsidRPr="007B44E4">
        <w:rPr>
          <w:rFonts w:ascii="宋体" w:eastAsia="宋体" w:hAnsi="宋体"/>
          <w:sz w:val="24"/>
        </w:rPr>
        <w:lastRenderedPageBreak/>
        <w:t>中找到了自己的角色定位。多线程编程和网络编程是Java中的重要特性，但在实际应用中，这些内容比理论学习更具挑战性。特别是在处理线程同步和死锁问题时，我深感自己的不足，也因此加深了对这些概念的理解。</w:t>
      </w:r>
    </w:p>
    <w:p w14:paraId="36487925"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在参与实际项目开发时，我也遇到了项目需求频繁变化的挑战，这使得开发计划经常需要调整。这不仅要求我具备快速适应变化的能力，还需要我在沟通上更加主动，以确保信息传递的准确性。此外，设计模式的学习和应用让我对代码结构的优化有了新的认识，但在实际应用中，如何选择和实现合适的设计模式仍然是一个需要不断实践和思考的问题。</w:t>
      </w:r>
    </w:p>
    <w:p w14:paraId="155C4DEC"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总的来说，这次实习让我在技术、团队合作、项目管理等多方面都得到了锻炼。我学会了如何在实际工作中运用所学的知识，也认识到了自身的不足和未来需要提升的方向。实习不仅是一次理论知识的实践机会，更是一次职业素养的提升之旅。</w:t>
      </w:r>
    </w:p>
    <w:p w14:paraId="1126032C" w14:textId="77777777" w:rsidR="007B44E4" w:rsidRPr="007B44E4" w:rsidRDefault="007B44E4" w:rsidP="00CB6529">
      <w:pPr>
        <w:spacing w:line="360" w:lineRule="auto"/>
        <w:ind w:firstLine="420"/>
        <w:rPr>
          <w:rFonts w:ascii="宋体" w:eastAsia="宋体" w:hAnsi="宋体"/>
          <w:sz w:val="24"/>
        </w:rPr>
      </w:pPr>
      <w:r w:rsidRPr="007B44E4">
        <w:rPr>
          <w:rFonts w:ascii="宋体" w:eastAsia="宋体" w:hAnsi="宋体"/>
          <w:sz w:val="24"/>
        </w:rPr>
        <w:t>通过这次实习，我不仅提升了技术能力，还深刻认识到沟通和团队合作的重要性。在未来的职业生涯中，我会继续努力，不断提升自己，成为一名更加出色的软件开发者。</w:t>
      </w:r>
    </w:p>
    <w:p w14:paraId="659F12FB" w14:textId="18CD5E05" w:rsidR="00F229AB" w:rsidRPr="007B44E4" w:rsidRDefault="002E0C3A" w:rsidP="002E0C3A">
      <w:pPr>
        <w:jc w:val="center"/>
        <w:rPr>
          <w:rFonts w:ascii="宋体" w:eastAsia="宋体" w:hAnsi="宋体"/>
          <w:sz w:val="24"/>
        </w:rPr>
      </w:pPr>
      <w:r>
        <w:rPr>
          <w:rFonts w:ascii="宋体" w:eastAsia="宋体" w:hAnsi="宋体"/>
          <w:noProof/>
          <w:sz w:val="24"/>
        </w:rPr>
        <w:drawing>
          <wp:inline distT="0" distB="0" distL="0" distR="0" wp14:anchorId="199C9759" wp14:editId="22E4CB33">
            <wp:extent cx="3200400" cy="4267329"/>
            <wp:effectExtent l="0" t="0" r="2540" b="0"/>
            <wp:docPr id="1441266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6014" name="图片 1441266014"/>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00400" cy="4267329"/>
                    </a:xfrm>
                    <a:prstGeom prst="rect">
                      <a:avLst/>
                    </a:prstGeom>
                  </pic:spPr>
                </pic:pic>
              </a:graphicData>
            </a:graphic>
          </wp:inline>
        </w:drawing>
      </w:r>
    </w:p>
    <w:sectPr w:rsidR="00F229AB" w:rsidRPr="007B44E4" w:rsidSect="000060C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4E4"/>
    <w:rsid w:val="000060C0"/>
    <w:rsid w:val="00021CB8"/>
    <w:rsid w:val="000355E8"/>
    <w:rsid w:val="00057512"/>
    <w:rsid w:val="00060DA2"/>
    <w:rsid w:val="00085955"/>
    <w:rsid w:val="000A5B20"/>
    <w:rsid w:val="000B63A5"/>
    <w:rsid w:val="000B7D65"/>
    <w:rsid w:val="000C3E76"/>
    <w:rsid w:val="000C48B1"/>
    <w:rsid w:val="000D1B26"/>
    <w:rsid w:val="00105798"/>
    <w:rsid w:val="00116C51"/>
    <w:rsid w:val="001212C1"/>
    <w:rsid w:val="00127D3C"/>
    <w:rsid w:val="00192A16"/>
    <w:rsid w:val="001A61D6"/>
    <w:rsid w:val="001B117D"/>
    <w:rsid w:val="001B6F29"/>
    <w:rsid w:val="001E52E5"/>
    <w:rsid w:val="001F0763"/>
    <w:rsid w:val="001F393C"/>
    <w:rsid w:val="0020602C"/>
    <w:rsid w:val="0020758C"/>
    <w:rsid w:val="002114C3"/>
    <w:rsid w:val="002121DA"/>
    <w:rsid w:val="00237585"/>
    <w:rsid w:val="0026045C"/>
    <w:rsid w:val="0026226C"/>
    <w:rsid w:val="002733BC"/>
    <w:rsid w:val="00276DE7"/>
    <w:rsid w:val="00293406"/>
    <w:rsid w:val="002971FD"/>
    <w:rsid w:val="002E0C3A"/>
    <w:rsid w:val="002E4B4C"/>
    <w:rsid w:val="002F2EC3"/>
    <w:rsid w:val="00300267"/>
    <w:rsid w:val="00314FD6"/>
    <w:rsid w:val="00324D59"/>
    <w:rsid w:val="00325233"/>
    <w:rsid w:val="003330CC"/>
    <w:rsid w:val="0033771C"/>
    <w:rsid w:val="00361928"/>
    <w:rsid w:val="003B2416"/>
    <w:rsid w:val="003B2F40"/>
    <w:rsid w:val="003B71DA"/>
    <w:rsid w:val="003D680A"/>
    <w:rsid w:val="003F5CBB"/>
    <w:rsid w:val="004479F3"/>
    <w:rsid w:val="0045388D"/>
    <w:rsid w:val="004635BC"/>
    <w:rsid w:val="00465CAF"/>
    <w:rsid w:val="004663DD"/>
    <w:rsid w:val="004A4940"/>
    <w:rsid w:val="004B2B9A"/>
    <w:rsid w:val="004C3AAF"/>
    <w:rsid w:val="004E16FF"/>
    <w:rsid w:val="005221E3"/>
    <w:rsid w:val="00545094"/>
    <w:rsid w:val="005721F7"/>
    <w:rsid w:val="005A337C"/>
    <w:rsid w:val="005B2C97"/>
    <w:rsid w:val="0061669F"/>
    <w:rsid w:val="00664AE5"/>
    <w:rsid w:val="00673FC4"/>
    <w:rsid w:val="00692AA9"/>
    <w:rsid w:val="006C106E"/>
    <w:rsid w:val="007255A5"/>
    <w:rsid w:val="007268F7"/>
    <w:rsid w:val="00750544"/>
    <w:rsid w:val="00757EE0"/>
    <w:rsid w:val="00764029"/>
    <w:rsid w:val="0076496E"/>
    <w:rsid w:val="00793FC2"/>
    <w:rsid w:val="007B44E4"/>
    <w:rsid w:val="007F521D"/>
    <w:rsid w:val="00807C06"/>
    <w:rsid w:val="00810862"/>
    <w:rsid w:val="00846183"/>
    <w:rsid w:val="008678C5"/>
    <w:rsid w:val="008A1167"/>
    <w:rsid w:val="008B47A6"/>
    <w:rsid w:val="008F126D"/>
    <w:rsid w:val="00932230"/>
    <w:rsid w:val="0095162E"/>
    <w:rsid w:val="00951E95"/>
    <w:rsid w:val="009632C8"/>
    <w:rsid w:val="00977A86"/>
    <w:rsid w:val="00987A46"/>
    <w:rsid w:val="009948FC"/>
    <w:rsid w:val="009B46E5"/>
    <w:rsid w:val="00A034E0"/>
    <w:rsid w:val="00A1046E"/>
    <w:rsid w:val="00A1254A"/>
    <w:rsid w:val="00A468A7"/>
    <w:rsid w:val="00A61338"/>
    <w:rsid w:val="00A75A18"/>
    <w:rsid w:val="00AA2E49"/>
    <w:rsid w:val="00AD3168"/>
    <w:rsid w:val="00B2447F"/>
    <w:rsid w:val="00B66D02"/>
    <w:rsid w:val="00B9496C"/>
    <w:rsid w:val="00BA71D1"/>
    <w:rsid w:val="00BB0F7C"/>
    <w:rsid w:val="00BB308D"/>
    <w:rsid w:val="00BB49CE"/>
    <w:rsid w:val="00BF543F"/>
    <w:rsid w:val="00BF7896"/>
    <w:rsid w:val="00C47790"/>
    <w:rsid w:val="00C8536F"/>
    <w:rsid w:val="00CB6529"/>
    <w:rsid w:val="00CC5A37"/>
    <w:rsid w:val="00D035CD"/>
    <w:rsid w:val="00D12525"/>
    <w:rsid w:val="00D83645"/>
    <w:rsid w:val="00D9157E"/>
    <w:rsid w:val="00DA53E2"/>
    <w:rsid w:val="00DB2B70"/>
    <w:rsid w:val="00E20D56"/>
    <w:rsid w:val="00E50C20"/>
    <w:rsid w:val="00E62489"/>
    <w:rsid w:val="00E77AB5"/>
    <w:rsid w:val="00E920A7"/>
    <w:rsid w:val="00EB09FB"/>
    <w:rsid w:val="00EE1FD2"/>
    <w:rsid w:val="00EF3FC5"/>
    <w:rsid w:val="00F229AB"/>
    <w:rsid w:val="00F607B9"/>
    <w:rsid w:val="00F86BBD"/>
    <w:rsid w:val="00F92D78"/>
    <w:rsid w:val="00FA2274"/>
    <w:rsid w:val="00FB2C09"/>
    <w:rsid w:val="00FB6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C2326C"/>
  <w15:chartTrackingRefBased/>
  <w15:docId w15:val="{9773262E-BD03-C543-A911-4260C609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44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44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44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44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44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44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44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44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44E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44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44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44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44E4"/>
    <w:rPr>
      <w:rFonts w:cstheme="majorBidi"/>
      <w:color w:val="0F4761" w:themeColor="accent1" w:themeShade="BF"/>
      <w:sz w:val="28"/>
      <w:szCs w:val="28"/>
    </w:rPr>
  </w:style>
  <w:style w:type="character" w:customStyle="1" w:styleId="50">
    <w:name w:val="标题 5 字符"/>
    <w:basedOn w:val="a0"/>
    <w:link w:val="5"/>
    <w:uiPriority w:val="9"/>
    <w:semiHidden/>
    <w:rsid w:val="007B44E4"/>
    <w:rPr>
      <w:rFonts w:cstheme="majorBidi"/>
      <w:color w:val="0F4761" w:themeColor="accent1" w:themeShade="BF"/>
      <w:sz w:val="24"/>
    </w:rPr>
  </w:style>
  <w:style w:type="character" w:customStyle="1" w:styleId="60">
    <w:name w:val="标题 6 字符"/>
    <w:basedOn w:val="a0"/>
    <w:link w:val="6"/>
    <w:uiPriority w:val="9"/>
    <w:semiHidden/>
    <w:rsid w:val="007B44E4"/>
    <w:rPr>
      <w:rFonts w:cstheme="majorBidi"/>
      <w:b/>
      <w:bCs/>
      <w:color w:val="0F4761" w:themeColor="accent1" w:themeShade="BF"/>
    </w:rPr>
  </w:style>
  <w:style w:type="character" w:customStyle="1" w:styleId="70">
    <w:name w:val="标题 7 字符"/>
    <w:basedOn w:val="a0"/>
    <w:link w:val="7"/>
    <w:uiPriority w:val="9"/>
    <w:semiHidden/>
    <w:rsid w:val="007B44E4"/>
    <w:rPr>
      <w:rFonts w:cstheme="majorBidi"/>
      <w:b/>
      <w:bCs/>
      <w:color w:val="595959" w:themeColor="text1" w:themeTint="A6"/>
    </w:rPr>
  </w:style>
  <w:style w:type="character" w:customStyle="1" w:styleId="80">
    <w:name w:val="标题 8 字符"/>
    <w:basedOn w:val="a0"/>
    <w:link w:val="8"/>
    <w:uiPriority w:val="9"/>
    <w:semiHidden/>
    <w:rsid w:val="007B44E4"/>
    <w:rPr>
      <w:rFonts w:cstheme="majorBidi"/>
      <w:color w:val="595959" w:themeColor="text1" w:themeTint="A6"/>
    </w:rPr>
  </w:style>
  <w:style w:type="character" w:customStyle="1" w:styleId="90">
    <w:name w:val="标题 9 字符"/>
    <w:basedOn w:val="a0"/>
    <w:link w:val="9"/>
    <w:uiPriority w:val="9"/>
    <w:semiHidden/>
    <w:rsid w:val="007B44E4"/>
    <w:rPr>
      <w:rFonts w:eastAsiaTheme="majorEastAsia" w:cstheme="majorBidi"/>
      <w:color w:val="595959" w:themeColor="text1" w:themeTint="A6"/>
    </w:rPr>
  </w:style>
  <w:style w:type="paragraph" w:styleId="a3">
    <w:name w:val="Title"/>
    <w:basedOn w:val="a"/>
    <w:next w:val="a"/>
    <w:link w:val="a4"/>
    <w:uiPriority w:val="10"/>
    <w:qFormat/>
    <w:rsid w:val="007B44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4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44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44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44E4"/>
    <w:pPr>
      <w:spacing w:before="160" w:after="160"/>
      <w:jc w:val="center"/>
    </w:pPr>
    <w:rPr>
      <w:i/>
      <w:iCs/>
      <w:color w:val="404040" w:themeColor="text1" w:themeTint="BF"/>
    </w:rPr>
  </w:style>
  <w:style w:type="character" w:customStyle="1" w:styleId="a8">
    <w:name w:val="引用 字符"/>
    <w:basedOn w:val="a0"/>
    <w:link w:val="a7"/>
    <w:uiPriority w:val="29"/>
    <w:rsid w:val="007B44E4"/>
    <w:rPr>
      <w:i/>
      <w:iCs/>
      <w:color w:val="404040" w:themeColor="text1" w:themeTint="BF"/>
    </w:rPr>
  </w:style>
  <w:style w:type="paragraph" w:styleId="a9">
    <w:name w:val="List Paragraph"/>
    <w:basedOn w:val="a"/>
    <w:uiPriority w:val="34"/>
    <w:qFormat/>
    <w:rsid w:val="007B44E4"/>
    <w:pPr>
      <w:ind w:left="720"/>
      <w:contextualSpacing/>
    </w:pPr>
  </w:style>
  <w:style w:type="character" w:styleId="aa">
    <w:name w:val="Intense Emphasis"/>
    <w:basedOn w:val="a0"/>
    <w:uiPriority w:val="21"/>
    <w:qFormat/>
    <w:rsid w:val="007B44E4"/>
    <w:rPr>
      <w:i/>
      <w:iCs/>
      <w:color w:val="0F4761" w:themeColor="accent1" w:themeShade="BF"/>
    </w:rPr>
  </w:style>
  <w:style w:type="paragraph" w:styleId="ab">
    <w:name w:val="Intense Quote"/>
    <w:basedOn w:val="a"/>
    <w:next w:val="a"/>
    <w:link w:val="ac"/>
    <w:uiPriority w:val="30"/>
    <w:qFormat/>
    <w:rsid w:val="007B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44E4"/>
    <w:rPr>
      <w:i/>
      <w:iCs/>
      <w:color w:val="0F4761" w:themeColor="accent1" w:themeShade="BF"/>
    </w:rPr>
  </w:style>
  <w:style w:type="character" w:styleId="ad">
    <w:name w:val="Intense Reference"/>
    <w:basedOn w:val="a0"/>
    <w:uiPriority w:val="32"/>
    <w:qFormat/>
    <w:rsid w:val="007B4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34808">
      <w:bodyDiv w:val="1"/>
      <w:marLeft w:val="0"/>
      <w:marRight w:val="0"/>
      <w:marTop w:val="0"/>
      <w:marBottom w:val="0"/>
      <w:divBdr>
        <w:top w:val="none" w:sz="0" w:space="0" w:color="auto"/>
        <w:left w:val="none" w:sz="0" w:space="0" w:color="auto"/>
        <w:bottom w:val="none" w:sz="0" w:space="0" w:color="auto"/>
        <w:right w:val="none" w:sz="0" w:space="0" w:color="auto"/>
      </w:divBdr>
    </w:div>
    <w:div w:id="29375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.~WRD0001</Template>
  <TotalTime>2</TotalTime>
  <Pages>2</Pages>
  <Words>186</Words>
  <Characters>1064</Characters>
  <Application>Microsoft Office Word</Application>
  <DocSecurity>0</DocSecurity>
  <Lines>8</Lines>
  <Paragraphs>2</Paragraphs>
  <ScaleCrop>false</ScaleCrop>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6</cp:revision>
  <dcterms:created xsi:type="dcterms:W3CDTF">2024-09-01T05:41:00Z</dcterms:created>
  <dcterms:modified xsi:type="dcterms:W3CDTF">2024-09-01T05:49:00Z</dcterms:modified>
</cp:coreProperties>
</file>