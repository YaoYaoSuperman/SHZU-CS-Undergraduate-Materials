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241"/>
        <w:tblW w:w="10006" w:type="dxa"/>
        <w:tblLayout w:type="fixed"/>
        <w:tblLook w:val="04A0" w:firstRow="1" w:lastRow="0" w:firstColumn="1" w:lastColumn="0" w:noHBand="0" w:noVBand="1"/>
      </w:tblPr>
      <w:tblGrid>
        <w:gridCol w:w="1701"/>
        <w:gridCol w:w="1797"/>
        <w:gridCol w:w="1247"/>
        <w:gridCol w:w="1584"/>
        <w:gridCol w:w="1379"/>
        <w:gridCol w:w="2298"/>
      </w:tblGrid>
      <w:tr w:rsidR="00922880" w14:paraId="4DB7CFE1" w14:textId="77777777">
        <w:trPr>
          <w:trHeight w:val="495"/>
        </w:trPr>
        <w:tc>
          <w:tcPr>
            <w:tcW w:w="100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CB3526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44"/>
                <w:szCs w:val="44"/>
              </w:rPr>
              <w:t>信息科学与技术学院实习指导与检查记录表</w:t>
            </w:r>
          </w:p>
        </w:tc>
      </w:tr>
      <w:tr w:rsidR="00922880" w14:paraId="1289E6AE" w14:textId="77777777">
        <w:trPr>
          <w:trHeight w:val="6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2F92A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教师所在系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887DF" w14:textId="4670303F" w:rsidR="00922880" w:rsidRDefault="00335F49" w:rsidP="00335F49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计算机科学与技术系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644D2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689A" w14:textId="3CBC9AA4" w:rsidR="00922880" w:rsidRDefault="00335F4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任媛媛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C815D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255D7" w14:textId="312835BD" w:rsidR="00922880" w:rsidRDefault="00335F4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335F4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13279935543</w:t>
            </w:r>
          </w:p>
        </w:tc>
      </w:tr>
      <w:tr w:rsidR="00922880" w14:paraId="4E7A1051" w14:textId="77777777">
        <w:trPr>
          <w:trHeight w:val="54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D527A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实习单位名称</w:t>
            </w:r>
          </w:p>
        </w:tc>
        <w:tc>
          <w:tcPr>
            <w:tcW w:w="30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C2639" w14:textId="5F1C48DB" w:rsidR="00922880" w:rsidRDefault="00335F49" w:rsidP="00335F49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35F4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青岛无忌科技有限公司</w:t>
            </w:r>
          </w:p>
        </w:tc>
        <w:tc>
          <w:tcPr>
            <w:tcW w:w="29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094A0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单位指导教师及联系电话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49977" w14:textId="4FA1A41D" w:rsidR="00922880" w:rsidRPr="00335F49" w:rsidRDefault="00335F4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张旭 </w:t>
            </w:r>
            <w:r>
              <w:t xml:space="preserve"> </w:t>
            </w:r>
            <w:r w:rsidRPr="00335F4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18325425521</w:t>
            </w:r>
          </w:p>
        </w:tc>
      </w:tr>
      <w:tr w:rsidR="00922880" w14:paraId="6EC765A4" w14:textId="77777777">
        <w:trPr>
          <w:trHeight w:val="312"/>
        </w:trPr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D68AE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实习生信息</w:t>
            </w:r>
          </w:p>
          <w:p w14:paraId="0D7145C5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（班级、姓名、电话）</w:t>
            </w:r>
          </w:p>
        </w:tc>
        <w:tc>
          <w:tcPr>
            <w:tcW w:w="83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DECC1" w14:textId="7BA24FD2" w:rsidR="00922880" w:rsidRDefault="00C31A34" w:rsidP="00C31A34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计科20215班 卢瑶 18709931890</w:t>
            </w:r>
          </w:p>
          <w:p w14:paraId="3A2BDAD1" w14:textId="7BA1FA82" w:rsidR="00922880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    共有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</w:t>
            </w:r>
            <w:r w:rsidR="00C31A3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人在本单位实习</w:t>
            </w:r>
          </w:p>
          <w:p w14:paraId="2311353C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3B18C7DD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36C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171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71EF3FF8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F0D8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8B54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70290917" w14:textId="77777777">
        <w:trPr>
          <w:trHeight w:val="435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CFD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BF15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3C80DFC4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28524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F6883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62DD9653" w14:textId="77777777">
        <w:trPr>
          <w:trHeight w:val="312"/>
        </w:trPr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93D28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主要内容</w:t>
            </w:r>
          </w:p>
        </w:tc>
        <w:tc>
          <w:tcPr>
            <w:tcW w:w="83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06B2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spacing w:beforeLines="100" w:before="312"/>
              <w:ind w:left="726" w:firstLineChars="0" w:hanging="363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学生实习适应情况及工作表现；</w:t>
            </w:r>
          </w:p>
          <w:p w14:paraId="52E91841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学生考勤记录；</w:t>
            </w:r>
          </w:p>
          <w:p w14:paraId="66C4A044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学生实习手册周记填写情况；</w:t>
            </w:r>
          </w:p>
          <w:p w14:paraId="2CD16040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学生实习工作及生活方面存在的问题及解决建议；</w:t>
            </w:r>
          </w:p>
          <w:p w14:paraId="1FC27722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学生实习过程中的专业技术问题；</w:t>
            </w:r>
          </w:p>
          <w:p w14:paraId="7342D611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学生实习安全</w:t>
            </w:r>
            <w:r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情况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；</w:t>
            </w:r>
          </w:p>
          <w:p w14:paraId="20094F53" w14:textId="77777777" w:rsidR="00922880" w:rsidRDefault="00000000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用人单位对实习学生评价及实习建议。</w:t>
            </w:r>
          </w:p>
          <w:p w14:paraId="163C480E" w14:textId="77777777" w:rsidR="00922880" w:rsidRDefault="00922880">
            <w:pPr>
              <w:pStyle w:val="a3"/>
              <w:widowControl/>
              <w:ind w:firstLineChars="0" w:firstLine="0"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  <w:p w14:paraId="7D120DCF" w14:textId="77777777" w:rsidR="00922880" w:rsidRDefault="00922880">
            <w:pPr>
              <w:pStyle w:val="a3"/>
              <w:widowControl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922880" w14:paraId="32EBA7F7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5470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C058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49D74302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25290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FBCEA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EDDD345" w14:textId="77777777">
        <w:trPr>
          <w:trHeight w:val="1331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8DBC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5B68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113282AB" w14:textId="77777777">
        <w:trPr>
          <w:trHeight w:val="312"/>
        </w:trPr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B5F2D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指导</w:t>
            </w:r>
          </w:p>
          <w:p w14:paraId="6BC8BB59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检查</w:t>
            </w:r>
          </w:p>
          <w:p w14:paraId="27ACE4B5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</w:t>
            </w:r>
          </w:p>
        </w:tc>
        <w:tc>
          <w:tcPr>
            <w:tcW w:w="83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1A143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79F1CEB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E13FF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58E90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1BAE6E0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A28CB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B9074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057155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90D8B3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BC9B7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564A95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216070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39F5BC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3E9C60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9BF36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E03E44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F2ECEA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B449E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D8A91B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79EFFA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68BAA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730A2A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F8EEB3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F6B0CB9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E3DEE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E0190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6A324B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9FC77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E5F58B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9769B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3651A6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C69369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2E75FB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E76E15C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C10F59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D9D10C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C2E8BBA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53D593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FACE92B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B4A195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119B09E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10989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D74A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60B99ADB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508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6C8F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1EC57B1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D0A3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86283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0042C9B9" w14:textId="77777777">
        <w:trPr>
          <w:trHeight w:val="870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1BC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6DAC8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500FB37" w14:textId="77777777">
        <w:trPr>
          <w:trHeight w:val="705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E82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761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781C169" w14:textId="77777777">
        <w:trPr>
          <w:trHeight w:val="312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3995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C13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1C575FE4" w14:textId="77777777">
        <w:trPr>
          <w:trHeight w:val="616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72F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3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5AD0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6C2D74C3" w14:textId="77777777">
        <w:trPr>
          <w:trHeight w:val="312"/>
        </w:trPr>
        <w:tc>
          <w:tcPr>
            <w:tcW w:w="1000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1C973" w14:textId="77777777" w:rsidR="00922880" w:rsidRDefault="00000000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单位意见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或建议</w:t>
            </w:r>
          </w:p>
          <w:p w14:paraId="731CF129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1731E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D0B0E3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6B5F2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726A874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9655CF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3D5388F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92B82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5A521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9297F1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C59ABD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41295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879189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915EE8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E28C3F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1681F35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B6476E9" w14:textId="77777777" w:rsidR="00922880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年  月   日</w:t>
            </w:r>
          </w:p>
          <w:p w14:paraId="0A7CBD2A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4E08261C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759B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31223266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43F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07D587A2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BE80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4C47C65F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51C7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4CA9C431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5464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73C6C645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C74BE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45AC9D0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7FB12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7B10FD87" w14:textId="77777777">
        <w:trPr>
          <w:trHeight w:val="312"/>
        </w:trPr>
        <w:tc>
          <w:tcPr>
            <w:tcW w:w="100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66FF" w14:textId="77777777" w:rsidR="00922880" w:rsidRDefault="009228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22880" w14:paraId="2A9A5BB0" w14:textId="77777777">
        <w:trPr>
          <w:trHeight w:val="375"/>
        </w:trPr>
        <w:tc>
          <w:tcPr>
            <w:tcW w:w="1000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53F7F" w14:textId="77777777" w:rsidR="00922880" w:rsidRDefault="0000000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备注：学院实习指导教师每2周与实习单位联系一次</w:t>
            </w:r>
          </w:p>
        </w:tc>
      </w:tr>
    </w:tbl>
    <w:p w14:paraId="76456573" w14:textId="77777777" w:rsidR="00922880" w:rsidRDefault="00922880"/>
    <w:sectPr w:rsidR="009228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65711"/>
    <w:multiLevelType w:val="multilevel"/>
    <w:tmpl w:val="23A65711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86521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E1ZmIyYWQyZDljMjk3NDliOWQxMDE2NzIxMTZmNTkifQ=="/>
  </w:docVars>
  <w:rsids>
    <w:rsidRoot w:val="1B01102F"/>
    <w:rsid w:val="003330CC"/>
    <w:rsid w:val="00335F49"/>
    <w:rsid w:val="00897186"/>
    <w:rsid w:val="00922880"/>
    <w:rsid w:val="00C31A34"/>
    <w:rsid w:val="029A7D90"/>
    <w:rsid w:val="07AB4C21"/>
    <w:rsid w:val="08C01BD2"/>
    <w:rsid w:val="0C063DA0"/>
    <w:rsid w:val="103F5AD3"/>
    <w:rsid w:val="139B74C4"/>
    <w:rsid w:val="14286C9D"/>
    <w:rsid w:val="1B01102F"/>
    <w:rsid w:val="1BF9122C"/>
    <w:rsid w:val="1DCB6BF8"/>
    <w:rsid w:val="203E1400"/>
    <w:rsid w:val="20CF69FF"/>
    <w:rsid w:val="21110DC5"/>
    <w:rsid w:val="25352801"/>
    <w:rsid w:val="26A60202"/>
    <w:rsid w:val="2C2C11A9"/>
    <w:rsid w:val="2CB03B88"/>
    <w:rsid w:val="2D1E0AF2"/>
    <w:rsid w:val="2D3A16A4"/>
    <w:rsid w:val="2DDF4725"/>
    <w:rsid w:val="2ECD0A22"/>
    <w:rsid w:val="372E5DD5"/>
    <w:rsid w:val="38997BC6"/>
    <w:rsid w:val="390D035C"/>
    <w:rsid w:val="3A9248CD"/>
    <w:rsid w:val="3DBF1D25"/>
    <w:rsid w:val="43137D8A"/>
    <w:rsid w:val="454964D0"/>
    <w:rsid w:val="46292B7B"/>
    <w:rsid w:val="46EB5A91"/>
    <w:rsid w:val="4A7E09CA"/>
    <w:rsid w:val="4B0215FB"/>
    <w:rsid w:val="4EE66026"/>
    <w:rsid w:val="501E0C85"/>
    <w:rsid w:val="529C2335"/>
    <w:rsid w:val="54492049"/>
    <w:rsid w:val="55915A56"/>
    <w:rsid w:val="5C25339C"/>
    <w:rsid w:val="5E6F6B50"/>
    <w:rsid w:val="6779459B"/>
    <w:rsid w:val="67A95B49"/>
    <w:rsid w:val="6BAD2A66"/>
    <w:rsid w:val="6C501D6F"/>
    <w:rsid w:val="6CD75FEC"/>
    <w:rsid w:val="70E448CA"/>
    <w:rsid w:val="72FD42D3"/>
    <w:rsid w:val="7B98728E"/>
    <w:rsid w:val="7C85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B270947"/>
  <w15:docId w15:val="{6E9D0663-7F1B-1B4F-8890-A5BAE93B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57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Apollos</dc:creator>
  <cp:lastModifiedBy>瑶 卢</cp:lastModifiedBy>
  <cp:revision>4</cp:revision>
  <cp:lastPrinted>2024-07-16T07:19:00Z</cp:lastPrinted>
  <dcterms:created xsi:type="dcterms:W3CDTF">2022-07-06T08:52:00Z</dcterms:created>
  <dcterms:modified xsi:type="dcterms:W3CDTF">2024-08-10T23:45:00Z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67D278C207D04AE292D4C48823033898_13</vt:lpwstr>
  </property>
</Properties>
</file>