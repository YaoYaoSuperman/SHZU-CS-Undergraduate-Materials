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22825" w14:textId="01DB8308" w:rsidR="00366E6B" w:rsidRDefault="00366E6B" w:rsidP="00366E6B">
      <w:pPr>
        <w:jc w:val="center"/>
        <w:rPr>
          <w:rFonts w:ascii="Arial" w:eastAsia="黑体" w:hAnsi="Arial" w:cs="Arial"/>
          <w:b/>
          <w:sz w:val="36"/>
          <w:szCs w:val="36"/>
        </w:rPr>
      </w:pPr>
    </w:p>
    <w:p w14:paraId="1B8AC439" w14:textId="5D3E7E21" w:rsidR="00366E6B" w:rsidRDefault="00E63490" w:rsidP="00366E6B">
      <w:pPr>
        <w:jc w:val="center"/>
        <w:rPr>
          <w:rFonts w:ascii="Arial" w:eastAsia="黑体" w:hAnsi="Arial" w:cs="Arial"/>
          <w:b/>
          <w:sz w:val="48"/>
          <w:szCs w:val="36"/>
        </w:rPr>
      </w:pPr>
      <w:r>
        <w:rPr>
          <w:noProof/>
        </w:rPr>
        <w:drawing>
          <wp:anchor distT="0" distB="0" distL="114300" distR="114300" simplePos="0" relativeHeight="251659264" behindDoc="0" locked="0" layoutInCell="1" allowOverlap="1" wp14:anchorId="090406E3" wp14:editId="02CDF7AA">
            <wp:simplePos x="0" y="0"/>
            <wp:positionH relativeFrom="margin">
              <wp:posOffset>2068597</wp:posOffset>
            </wp:positionH>
            <wp:positionV relativeFrom="paragraph">
              <wp:posOffset>227464</wp:posOffset>
            </wp:positionV>
            <wp:extent cx="1533525" cy="1341120"/>
            <wp:effectExtent l="0" t="0" r="0" b="0"/>
            <wp:wrapNone/>
            <wp:docPr id="12" name="图片 2" descr="图示&#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图片 2" descr="图示&#10;&#10;描述已自动生成"/>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3525"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C6D8DB" w14:textId="77777777" w:rsidR="00E63490" w:rsidRDefault="00E63490" w:rsidP="00366E6B">
      <w:pPr>
        <w:spacing w:line="1020" w:lineRule="exact"/>
        <w:jc w:val="center"/>
        <w:rPr>
          <w:rFonts w:ascii="Arial" w:eastAsia="黑体" w:hAnsi="Arial" w:cs="Arial"/>
          <w:b/>
          <w:sz w:val="48"/>
          <w:szCs w:val="36"/>
        </w:rPr>
      </w:pPr>
    </w:p>
    <w:p w14:paraId="199742A7" w14:textId="77777777" w:rsidR="00E63490" w:rsidRDefault="00E63490" w:rsidP="00366E6B">
      <w:pPr>
        <w:spacing w:line="1020" w:lineRule="exact"/>
        <w:jc w:val="center"/>
        <w:rPr>
          <w:rFonts w:ascii="Arial" w:eastAsia="黑体" w:hAnsi="Arial" w:cs="Arial"/>
          <w:b/>
          <w:sz w:val="48"/>
          <w:szCs w:val="36"/>
        </w:rPr>
      </w:pPr>
    </w:p>
    <w:p w14:paraId="35967BB3" w14:textId="30110FC8" w:rsidR="00366E6B" w:rsidRDefault="00366E6B" w:rsidP="00366E6B">
      <w:pPr>
        <w:spacing w:line="1020" w:lineRule="exact"/>
        <w:jc w:val="center"/>
        <w:rPr>
          <w:rFonts w:eastAsia="黑体"/>
          <w:b/>
          <w:bCs/>
          <w:sz w:val="48"/>
        </w:rPr>
      </w:pPr>
      <w:r>
        <w:rPr>
          <w:rFonts w:ascii="Arial" w:eastAsia="黑体" w:hAnsi="Arial" w:cs="Arial" w:hint="eastAsia"/>
          <w:b/>
          <w:sz w:val="48"/>
          <w:szCs w:val="36"/>
        </w:rPr>
        <w:t>石河子大学信息科学与技术学院</w:t>
      </w:r>
    </w:p>
    <w:p w14:paraId="69145652" w14:textId="77777777" w:rsidR="00366E6B" w:rsidRDefault="00366E6B" w:rsidP="00366E6B">
      <w:pPr>
        <w:jc w:val="center"/>
        <w:rPr>
          <w:rFonts w:ascii="Arial" w:eastAsia="黑体" w:hAnsi="Arial" w:cs="Arial"/>
          <w:b/>
          <w:sz w:val="48"/>
          <w:szCs w:val="36"/>
        </w:rPr>
      </w:pPr>
    </w:p>
    <w:p w14:paraId="4C406EE4" w14:textId="77777777" w:rsidR="00366E6B" w:rsidRDefault="00366E6B" w:rsidP="00366E6B">
      <w:pPr>
        <w:jc w:val="center"/>
        <w:rPr>
          <w:rFonts w:ascii="Arial" w:eastAsia="黑体" w:hAnsi="Arial" w:cs="Arial"/>
          <w:b/>
          <w:sz w:val="48"/>
          <w:szCs w:val="36"/>
        </w:rPr>
      </w:pPr>
      <w:r>
        <w:rPr>
          <w:rFonts w:ascii="Arial" w:eastAsia="黑体" w:hAnsi="Arial" w:cs="Arial" w:hint="eastAsia"/>
          <w:b/>
          <w:sz w:val="48"/>
          <w:szCs w:val="36"/>
        </w:rPr>
        <w:t>工程实训报告</w:t>
      </w:r>
    </w:p>
    <w:p w14:paraId="5EEAF845" w14:textId="77777777" w:rsidR="00366E6B" w:rsidRDefault="00366E6B" w:rsidP="00366E6B">
      <w:pPr>
        <w:jc w:val="center"/>
        <w:rPr>
          <w:rFonts w:ascii="Arial" w:eastAsia="黑体" w:hAnsi="Arial" w:cs="Arial"/>
          <w:b/>
          <w:sz w:val="48"/>
          <w:szCs w:val="36"/>
        </w:rPr>
      </w:pPr>
    </w:p>
    <w:p w14:paraId="774347EE" w14:textId="77777777" w:rsidR="00366E6B" w:rsidRDefault="00366E6B" w:rsidP="00366E6B">
      <w:pPr>
        <w:jc w:val="center"/>
        <w:rPr>
          <w:rFonts w:ascii="Arial" w:eastAsia="黑体" w:hAnsi="Arial" w:cs="Arial"/>
          <w:b/>
          <w:sz w:val="48"/>
          <w:szCs w:val="36"/>
        </w:rPr>
      </w:pPr>
    </w:p>
    <w:p w14:paraId="07CDB572" w14:textId="77777777" w:rsidR="00366E6B" w:rsidRDefault="00366E6B" w:rsidP="00E63490">
      <w:pPr>
        <w:rPr>
          <w:rFonts w:ascii="Arial" w:eastAsia="黑体" w:hAnsi="Arial" w:cs="Arial"/>
          <w:b/>
          <w:sz w:val="48"/>
          <w:szCs w:val="36"/>
        </w:rPr>
      </w:pPr>
    </w:p>
    <w:p w14:paraId="79B68624" w14:textId="77777777" w:rsidR="00366E6B" w:rsidRDefault="00366E6B" w:rsidP="00366E6B">
      <w:pPr>
        <w:spacing w:line="800" w:lineRule="exact"/>
        <w:ind w:firstLineChars="150" w:firstLine="489"/>
        <w:rPr>
          <w:rFonts w:ascii="黑体" w:eastAsia="黑体" w:hAnsi="Arial" w:cs="Arial"/>
          <w:b/>
          <w:color w:val="FFFFFF"/>
          <w:sz w:val="32"/>
          <w:szCs w:val="36"/>
          <w:u w:val="single"/>
        </w:rPr>
      </w:pPr>
      <w:r>
        <w:rPr>
          <w:rFonts w:ascii="黑体" w:eastAsia="黑体" w:hAnsi="Arial" w:cs="Arial" w:hint="eastAsia"/>
          <w:b/>
          <w:sz w:val="32"/>
          <w:szCs w:val="36"/>
        </w:rPr>
        <w:t>姓    名：</w:t>
      </w:r>
      <w:r>
        <w:rPr>
          <w:rFonts w:ascii="黑体" w:eastAsia="黑体" w:hAnsi="Arial" w:cs="Arial" w:hint="eastAsia"/>
          <w:b/>
          <w:sz w:val="32"/>
          <w:szCs w:val="36"/>
          <w:u w:val="single"/>
        </w:rPr>
        <w:t xml:space="preserve">   卢瑶  李敬琪  朱映雪  林亚旋    </w:t>
      </w:r>
    </w:p>
    <w:p w14:paraId="6A4507F7" w14:textId="77777777" w:rsidR="00366E6B" w:rsidRDefault="00366E6B" w:rsidP="00366E6B">
      <w:pPr>
        <w:spacing w:line="800" w:lineRule="exact"/>
        <w:ind w:firstLineChars="150" w:firstLine="489"/>
        <w:rPr>
          <w:rFonts w:ascii="黑体" w:eastAsia="黑体" w:hAnsi="Arial" w:cs="Arial"/>
          <w:b/>
          <w:sz w:val="32"/>
          <w:szCs w:val="36"/>
          <w:u w:val="single"/>
        </w:rPr>
      </w:pPr>
      <w:r>
        <w:rPr>
          <w:rFonts w:ascii="黑体" w:eastAsia="黑体" w:hAnsi="Arial" w:cs="Arial" w:hint="eastAsia"/>
          <w:b/>
          <w:sz w:val="32"/>
          <w:szCs w:val="36"/>
        </w:rPr>
        <w:t>学    号：</w:t>
      </w:r>
      <w:r>
        <w:rPr>
          <w:rFonts w:ascii="黑体" w:eastAsia="黑体" w:hAnsi="Arial" w:cs="Arial" w:hint="eastAsia"/>
          <w:b/>
          <w:sz w:val="32"/>
          <w:szCs w:val="36"/>
          <w:u w:val="single"/>
        </w:rPr>
        <w:t xml:space="preserve"> </w:t>
      </w:r>
      <w:r w:rsidRPr="007A06A7">
        <w:rPr>
          <w:rFonts w:ascii="黑体" w:eastAsia="黑体" w:hAnsi="Arial" w:cs="Arial" w:hint="eastAsia"/>
          <w:b/>
          <w:sz w:val="21"/>
          <w:szCs w:val="21"/>
          <w:u w:val="single"/>
        </w:rPr>
        <w:t>20211018341 20211008249 20211008242 20211008253</w:t>
      </w:r>
      <w:r>
        <w:rPr>
          <w:rFonts w:ascii="黑体" w:eastAsia="黑体" w:hAnsi="Arial" w:cs="Arial" w:hint="eastAsia"/>
          <w:b/>
          <w:sz w:val="32"/>
          <w:szCs w:val="36"/>
          <w:u w:val="single"/>
        </w:rPr>
        <w:t xml:space="preserve">   </w:t>
      </w:r>
    </w:p>
    <w:p w14:paraId="754F765A" w14:textId="35DC8E6E" w:rsidR="00366E6B" w:rsidRDefault="00366E6B" w:rsidP="00366E6B">
      <w:pPr>
        <w:spacing w:line="800" w:lineRule="exact"/>
        <w:ind w:firstLineChars="150" w:firstLine="489"/>
        <w:rPr>
          <w:rFonts w:ascii="黑体" w:eastAsia="黑体" w:hAnsi="Arial" w:cs="Arial"/>
          <w:b/>
          <w:sz w:val="32"/>
          <w:szCs w:val="36"/>
          <w:u w:val="single"/>
        </w:rPr>
      </w:pPr>
      <w:r>
        <w:rPr>
          <w:rFonts w:ascii="黑体" w:eastAsia="黑体" w:hAnsi="Arial" w:cs="Arial" w:hint="eastAsia"/>
          <w:b/>
          <w:sz w:val="32"/>
          <w:szCs w:val="36"/>
        </w:rPr>
        <w:t>实训模块：</w:t>
      </w:r>
      <w:r w:rsidR="005F3F6A">
        <w:rPr>
          <w:rFonts w:ascii="黑体" w:eastAsia="黑体" w:hAnsi="Arial" w:cs="Arial" w:hint="eastAsia"/>
          <w:b/>
          <w:sz w:val="32"/>
          <w:szCs w:val="36"/>
          <w:u w:val="single"/>
        </w:rPr>
        <w:t xml:space="preserve">       </w:t>
      </w:r>
      <w:r>
        <w:rPr>
          <w:rFonts w:ascii="黑体" w:eastAsia="黑体" w:hAnsi="Arial" w:cs="Arial" w:hint="eastAsia"/>
          <w:b/>
          <w:sz w:val="32"/>
          <w:szCs w:val="36"/>
          <w:u w:val="single"/>
        </w:rPr>
        <w:t>权限系统的设计与实现</w:t>
      </w:r>
      <w:r w:rsidR="005F3F6A">
        <w:rPr>
          <w:rFonts w:ascii="黑体" w:eastAsia="黑体" w:hAnsi="Arial" w:cs="Arial" w:hint="eastAsia"/>
          <w:b/>
          <w:sz w:val="32"/>
          <w:szCs w:val="36"/>
          <w:u w:val="single"/>
        </w:rPr>
        <w:t xml:space="preserve">      </w:t>
      </w:r>
      <w:r>
        <w:rPr>
          <w:rFonts w:ascii="黑体" w:eastAsia="黑体" w:hAnsi="Arial" w:cs="Arial" w:hint="eastAsia"/>
          <w:b/>
          <w:sz w:val="32"/>
          <w:szCs w:val="36"/>
          <w:u w:val="single"/>
        </w:rPr>
        <w:t xml:space="preserve">  </w:t>
      </w:r>
    </w:p>
    <w:p w14:paraId="047C62EB" w14:textId="77777777" w:rsidR="00366E6B" w:rsidRDefault="00366E6B" w:rsidP="00366E6B">
      <w:pPr>
        <w:spacing w:line="800" w:lineRule="exact"/>
        <w:ind w:firstLineChars="150" w:firstLine="489"/>
        <w:rPr>
          <w:rFonts w:ascii="黑体" w:eastAsia="黑体" w:hAnsi="Arial" w:cs="Arial"/>
          <w:b/>
          <w:sz w:val="32"/>
          <w:szCs w:val="36"/>
          <w:u w:val="single"/>
        </w:rPr>
      </w:pPr>
      <w:r>
        <w:rPr>
          <w:rFonts w:ascii="黑体" w:eastAsia="黑体" w:hAnsi="Arial" w:cs="Arial" w:hint="eastAsia"/>
          <w:b/>
          <w:sz w:val="32"/>
          <w:szCs w:val="36"/>
        </w:rPr>
        <w:t>专    业：</w:t>
      </w:r>
      <w:r>
        <w:rPr>
          <w:rFonts w:ascii="黑体" w:eastAsia="黑体" w:hAnsi="Arial" w:cs="Arial" w:hint="eastAsia"/>
          <w:b/>
          <w:sz w:val="32"/>
          <w:szCs w:val="36"/>
          <w:u w:val="single"/>
        </w:rPr>
        <w:t xml:space="preserve">        计算机科学与技术           </w:t>
      </w:r>
    </w:p>
    <w:p w14:paraId="32EB8D64" w14:textId="77777777" w:rsidR="00366E6B" w:rsidRDefault="00366E6B" w:rsidP="00366E6B">
      <w:pPr>
        <w:spacing w:line="800" w:lineRule="exact"/>
        <w:ind w:firstLineChars="150" w:firstLine="489"/>
        <w:rPr>
          <w:rFonts w:ascii="黑体" w:eastAsia="黑体" w:hAnsi="Arial" w:cs="Arial"/>
          <w:b/>
          <w:sz w:val="32"/>
          <w:szCs w:val="36"/>
          <w:u w:val="single"/>
        </w:rPr>
      </w:pPr>
      <w:r>
        <w:rPr>
          <w:rFonts w:ascii="黑体" w:eastAsia="黑体" w:hAnsi="Arial" w:cs="Arial" w:hint="eastAsia"/>
          <w:b/>
          <w:sz w:val="32"/>
          <w:szCs w:val="36"/>
        </w:rPr>
        <w:t>班    级：</w:t>
      </w:r>
      <w:r>
        <w:rPr>
          <w:rFonts w:ascii="黑体" w:eastAsia="黑体" w:hAnsi="Arial" w:cs="Arial" w:hint="eastAsia"/>
          <w:b/>
          <w:sz w:val="32"/>
          <w:szCs w:val="36"/>
          <w:u w:val="single"/>
        </w:rPr>
        <w:t xml:space="preserve">          计科20215班             </w:t>
      </w:r>
    </w:p>
    <w:p w14:paraId="119BFBC4" w14:textId="77777777" w:rsidR="00366E6B" w:rsidRDefault="00366E6B" w:rsidP="00366E6B">
      <w:pPr>
        <w:spacing w:line="800" w:lineRule="exact"/>
        <w:ind w:firstLineChars="150" w:firstLine="489"/>
        <w:rPr>
          <w:rFonts w:ascii="黑体" w:eastAsia="黑体" w:hAnsi="Arial" w:cs="Arial"/>
          <w:bCs/>
          <w:sz w:val="32"/>
          <w:szCs w:val="36"/>
          <w:u w:val="single"/>
        </w:rPr>
      </w:pPr>
      <w:r>
        <w:rPr>
          <w:rFonts w:ascii="黑体" w:eastAsia="黑体" w:hAnsi="Arial" w:cs="Arial" w:hint="eastAsia"/>
          <w:b/>
          <w:sz w:val="32"/>
          <w:szCs w:val="36"/>
        </w:rPr>
        <w:t>完成时间：</w:t>
      </w:r>
      <w:r>
        <w:rPr>
          <w:rFonts w:ascii="黑体" w:eastAsia="黑体" w:hAnsi="Arial" w:cs="Arial" w:hint="eastAsia"/>
          <w:bCs/>
          <w:sz w:val="32"/>
          <w:szCs w:val="36"/>
          <w:u w:val="single"/>
        </w:rPr>
        <w:t xml:space="preserve">         2024年7月3日            </w:t>
      </w:r>
    </w:p>
    <w:p w14:paraId="6C62F3FF" w14:textId="07060412" w:rsidR="003077DA" w:rsidRPr="00366E6B" w:rsidRDefault="003077DA" w:rsidP="003077DA">
      <w:pPr>
        <w:widowControl w:val="0"/>
        <w:ind w:leftChars="-26" w:left="-16" w:hangingChars="14" w:hanging="46"/>
        <w:jc w:val="center"/>
        <w:rPr>
          <w:rFonts w:cs="Times New Roman"/>
          <w:b/>
          <w:kern w:val="2"/>
          <w:sz w:val="32"/>
        </w:rPr>
      </w:pPr>
    </w:p>
    <w:p w14:paraId="1ED212A3" w14:textId="240F694B" w:rsidR="003077DA" w:rsidRDefault="003077DA" w:rsidP="003077DA">
      <w:pPr>
        <w:spacing w:line="360" w:lineRule="auto"/>
        <w:rPr>
          <w:b/>
          <w:sz w:val="32"/>
          <w:szCs w:val="32"/>
        </w:rPr>
      </w:pPr>
      <w:r w:rsidRPr="003077DA">
        <w:rPr>
          <w:rFonts w:ascii="Times New Roman" w:hAnsi="Times New Roman" w:cs="Times New Roman"/>
          <w:b/>
          <w:kern w:val="2"/>
          <w:sz w:val="32"/>
          <w:szCs w:val="32"/>
        </w:rPr>
        <w:br w:type="page"/>
      </w:r>
    </w:p>
    <w:p w14:paraId="5AA243ED" w14:textId="5CBD8ACF" w:rsidR="00E81DAE" w:rsidRPr="00FA001F" w:rsidRDefault="00D75700" w:rsidP="00B0478F">
      <w:pPr>
        <w:pStyle w:val="1"/>
        <w:rPr>
          <w:rFonts w:eastAsiaTheme="minorEastAsia" w:cstheme="minorBidi"/>
        </w:rPr>
      </w:pPr>
      <w:r w:rsidRPr="003077DA">
        <w:rPr>
          <w:sz w:val="32"/>
          <w:szCs w:val="32"/>
        </w:rPr>
        <w:lastRenderedPageBreak/>
        <w:br w:type="page"/>
      </w:r>
      <w:r w:rsidR="00E81DAE" w:rsidRPr="00FA001F">
        <w:rPr>
          <w:rFonts w:hint="eastAsia"/>
        </w:rPr>
        <w:lastRenderedPageBreak/>
        <w:t>项目内容及分工情况</w:t>
      </w:r>
    </w:p>
    <w:p w14:paraId="04801AA6" w14:textId="77777777" w:rsidR="003D431C" w:rsidRDefault="003D431C" w:rsidP="003D431C">
      <w:pPr>
        <w:pStyle w:val="2"/>
        <w:spacing w:before="156" w:after="156"/>
        <w:rPr>
          <w:rFonts w:ascii="宋体" w:hAnsi="宋体"/>
          <w:sz w:val="36"/>
        </w:rPr>
      </w:pPr>
      <w:r>
        <w:t xml:space="preserve">1 </w:t>
      </w:r>
      <w:r>
        <w:t>项目内容与技术</w:t>
      </w:r>
    </w:p>
    <w:p w14:paraId="418B1404" w14:textId="77777777" w:rsidR="003D431C" w:rsidRDefault="003D431C" w:rsidP="003D431C">
      <w:pPr>
        <w:pStyle w:val="3"/>
        <w:spacing w:before="156" w:after="156"/>
      </w:pPr>
      <w:r>
        <w:t>1.1 项目背景与意义</w:t>
      </w:r>
    </w:p>
    <w:p w14:paraId="0F8BC2C2" w14:textId="77777777" w:rsidR="003D431C" w:rsidRDefault="003D431C" w:rsidP="003D431C">
      <w:pPr>
        <w:pStyle w:val="af"/>
      </w:pPr>
      <w:r>
        <w:t>随着互联网技术的不断进步和企业信息化的加速推进，权限管理系统作为企业管理中的重要组成部分，具有重要的应用价值和社会意义。开发一个功能齐全、用户体验良好的权限管理系统，对于提高企业内部管理效率、保障信息安全、实现灵活的权限控制等方面具有重要意义。本项目拟基于企业管理系统实现权限系统的设计与实现。</w:t>
      </w:r>
    </w:p>
    <w:p w14:paraId="7FBB5621" w14:textId="77777777" w:rsidR="003D431C" w:rsidRDefault="003D431C" w:rsidP="003D431C">
      <w:pPr>
        <w:pStyle w:val="3"/>
        <w:spacing w:before="156" w:after="156"/>
      </w:pPr>
      <w:r>
        <w:t>1.2 项目章程</w:t>
      </w:r>
    </w:p>
    <w:p w14:paraId="50E41F08" w14:textId="77777777" w:rsidR="003D431C" w:rsidRDefault="003D431C" w:rsidP="003D431C">
      <w:pPr>
        <w:pStyle w:val="4"/>
      </w:pPr>
      <w:r>
        <w:t>1.2.1 项目目标</w:t>
      </w:r>
    </w:p>
    <w:p w14:paraId="5A875716" w14:textId="77777777" w:rsidR="003D431C" w:rsidRDefault="003D431C" w:rsidP="003D431C">
      <w:pPr>
        <w:pStyle w:val="af"/>
      </w:pPr>
      <w:r>
        <w:t>本项目旨在开发一款功能完善、性能稳定、安全可靠的权限管理系统，以满足企业内部权限管理需求为核心目标，同时提升管理效率和用户体验。通过该系统的建设，我们期望实现以下具体目标：</w:t>
      </w:r>
    </w:p>
    <w:p w14:paraId="1524D763" w14:textId="77777777" w:rsidR="003D431C" w:rsidRDefault="003D431C" w:rsidP="003D431C">
      <w:pPr>
        <w:numPr>
          <w:ilvl w:val="0"/>
          <w:numId w:val="184"/>
        </w:numPr>
        <w:spacing w:before="100" w:beforeAutospacing="1" w:after="100" w:afterAutospacing="1"/>
      </w:pPr>
      <w:r>
        <w:t>提供完善的用户管理体系和权限控制机制；</w:t>
      </w:r>
    </w:p>
    <w:p w14:paraId="4167B620" w14:textId="77777777" w:rsidR="003D431C" w:rsidRDefault="003D431C" w:rsidP="003D431C">
      <w:pPr>
        <w:numPr>
          <w:ilvl w:val="0"/>
          <w:numId w:val="184"/>
        </w:numPr>
        <w:spacing w:before="100" w:beforeAutospacing="1" w:after="100" w:afterAutospacing="1"/>
      </w:pPr>
      <w:r>
        <w:t>实现灵活的角色管理与分配；</w:t>
      </w:r>
    </w:p>
    <w:p w14:paraId="42C2B634" w14:textId="77777777" w:rsidR="003D431C" w:rsidRDefault="003D431C" w:rsidP="003D431C">
      <w:pPr>
        <w:numPr>
          <w:ilvl w:val="0"/>
          <w:numId w:val="184"/>
        </w:numPr>
        <w:spacing w:before="100" w:beforeAutospacing="1" w:after="100" w:afterAutospacing="1"/>
      </w:pPr>
      <w:r>
        <w:t>提供便捷的操作日志和登录日志管理；</w:t>
      </w:r>
    </w:p>
    <w:p w14:paraId="42D4B4CB" w14:textId="77777777" w:rsidR="003D431C" w:rsidRDefault="003D431C" w:rsidP="003D431C">
      <w:pPr>
        <w:numPr>
          <w:ilvl w:val="0"/>
          <w:numId w:val="184"/>
        </w:numPr>
        <w:spacing w:before="100" w:beforeAutospacing="1" w:after="100" w:afterAutospacing="1"/>
      </w:pPr>
      <w:r>
        <w:t>确保系统的稳定性和安全性；</w:t>
      </w:r>
    </w:p>
    <w:p w14:paraId="7528A9A8" w14:textId="77777777" w:rsidR="003D431C" w:rsidRDefault="003D431C" w:rsidP="003D431C">
      <w:pPr>
        <w:numPr>
          <w:ilvl w:val="0"/>
          <w:numId w:val="184"/>
        </w:numPr>
        <w:spacing w:before="100" w:beforeAutospacing="1" w:after="100" w:afterAutospacing="1"/>
      </w:pPr>
      <w:r>
        <w:t>提供完善的后台管理功能和系统维护支持。</w:t>
      </w:r>
    </w:p>
    <w:p w14:paraId="34019109" w14:textId="77777777" w:rsidR="003D431C" w:rsidRDefault="003D431C" w:rsidP="003D431C">
      <w:pPr>
        <w:pStyle w:val="4"/>
      </w:pPr>
      <w:r>
        <w:t>1.2.2 项目规范与功能需求</w:t>
      </w:r>
    </w:p>
    <w:p w14:paraId="3B25DB9D" w14:textId="77777777" w:rsidR="003D431C" w:rsidRDefault="003D431C" w:rsidP="003D431C">
      <w:pPr>
        <w:pStyle w:val="5"/>
      </w:pPr>
      <w:r>
        <w:t>1.2.2.1 项目规范</w:t>
      </w:r>
    </w:p>
    <w:p w14:paraId="3666EB9B" w14:textId="77777777" w:rsidR="003D431C" w:rsidRDefault="003D431C" w:rsidP="003D431C">
      <w:pPr>
        <w:numPr>
          <w:ilvl w:val="0"/>
          <w:numId w:val="185"/>
        </w:numPr>
        <w:spacing w:before="100" w:beforeAutospacing="1" w:after="100" w:afterAutospacing="1"/>
      </w:pPr>
      <w:r>
        <w:rPr>
          <w:rStyle w:val="ac"/>
        </w:rPr>
        <w:t>项目名称</w:t>
      </w:r>
      <w:r>
        <w:t>：权限管理系统</w:t>
      </w:r>
    </w:p>
    <w:p w14:paraId="25695D6C" w14:textId="77777777" w:rsidR="003D431C" w:rsidRDefault="003D431C" w:rsidP="003D431C">
      <w:pPr>
        <w:numPr>
          <w:ilvl w:val="0"/>
          <w:numId w:val="185"/>
        </w:numPr>
        <w:spacing w:before="100" w:beforeAutospacing="1" w:after="100" w:afterAutospacing="1"/>
      </w:pPr>
      <w:r>
        <w:rPr>
          <w:rStyle w:val="ac"/>
        </w:rPr>
        <w:t>项目简介</w:t>
      </w:r>
      <w:r>
        <w:t>：该系统是一个基于 SpringBoot 技术、B/S 结构、MySQL 数据库和 Vue3 框架的权限管理平台，旨在为管理员提供方便快捷的权限管理工具。</w:t>
      </w:r>
    </w:p>
    <w:p w14:paraId="5631AFFB" w14:textId="77777777" w:rsidR="003D431C" w:rsidRDefault="003D431C" w:rsidP="003D431C">
      <w:pPr>
        <w:numPr>
          <w:ilvl w:val="0"/>
          <w:numId w:val="185"/>
        </w:numPr>
        <w:spacing w:before="100" w:beforeAutospacing="1" w:after="100" w:afterAutospacing="1"/>
      </w:pPr>
      <w:r>
        <w:rPr>
          <w:rStyle w:val="ac"/>
        </w:rPr>
        <w:t>技术栈</w:t>
      </w:r>
      <w:r>
        <w:t>：</w:t>
      </w:r>
    </w:p>
    <w:p w14:paraId="4B390F6B" w14:textId="77777777" w:rsidR="003D431C" w:rsidRDefault="003D431C" w:rsidP="003D431C">
      <w:pPr>
        <w:numPr>
          <w:ilvl w:val="1"/>
          <w:numId w:val="185"/>
        </w:numPr>
        <w:spacing w:before="100" w:beforeAutospacing="1" w:after="100" w:afterAutospacing="1"/>
      </w:pPr>
      <w:r>
        <w:t>前端：使用 Vue3 技术实现页面展示，结合 HTML、CSS 和 JavaScript 等前端技术开发；</w:t>
      </w:r>
    </w:p>
    <w:p w14:paraId="6711508A" w14:textId="77777777" w:rsidR="003D431C" w:rsidRDefault="003D431C" w:rsidP="003D431C">
      <w:pPr>
        <w:numPr>
          <w:ilvl w:val="1"/>
          <w:numId w:val="185"/>
        </w:numPr>
        <w:spacing w:before="100" w:beforeAutospacing="1" w:after="100" w:afterAutospacing="1"/>
      </w:pPr>
      <w:r>
        <w:t>后端：使用 SpringBoot 框架搭建后端；</w:t>
      </w:r>
    </w:p>
    <w:p w14:paraId="1E4BA1B7" w14:textId="77777777" w:rsidR="003D431C" w:rsidRDefault="003D431C" w:rsidP="003D431C">
      <w:pPr>
        <w:numPr>
          <w:ilvl w:val="1"/>
          <w:numId w:val="185"/>
        </w:numPr>
        <w:spacing w:before="100" w:beforeAutospacing="1" w:after="100" w:afterAutospacing="1"/>
      </w:pPr>
      <w:r>
        <w:t>数据库：使用 MySQL 数据库存储数据；</w:t>
      </w:r>
    </w:p>
    <w:p w14:paraId="5687AC51" w14:textId="77777777" w:rsidR="003D431C" w:rsidRDefault="003D431C" w:rsidP="003D431C">
      <w:pPr>
        <w:numPr>
          <w:ilvl w:val="1"/>
          <w:numId w:val="185"/>
        </w:numPr>
        <w:spacing w:before="100" w:beforeAutospacing="1" w:after="100" w:afterAutospacing="1"/>
      </w:pPr>
      <w:r>
        <w:t>安全性：使用 HTTPS 协议加密通信，保证数据传输的安全性。</w:t>
      </w:r>
    </w:p>
    <w:p w14:paraId="2DEA7A2A" w14:textId="77777777" w:rsidR="003D431C" w:rsidRDefault="003D431C" w:rsidP="003D431C">
      <w:pPr>
        <w:numPr>
          <w:ilvl w:val="0"/>
          <w:numId w:val="185"/>
        </w:numPr>
        <w:spacing w:before="100" w:beforeAutospacing="1" w:after="100" w:afterAutospacing="1"/>
      </w:pPr>
      <w:r>
        <w:rPr>
          <w:rStyle w:val="ac"/>
        </w:rPr>
        <w:t>系统部署</w:t>
      </w:r>
      <w:r>
        <w:t>：系统将部署在云服务器上，保证系统的高可用性和稳定性。</w:t>
      </w:r>
    </w:p>
    <w:p w14:paraId="175D75D3" w14:textId="77777777" w:rsidR="003D431C" w:rsidRDefault="003D431C" w:rsidP="003D431C">
      <w:pPr>
        <w:numPr>
          <w:ilvl w:val="0"/>
          <w:numId w:val="185"/>
        </w:numPr>
        <w:spacing w:before="100" w:beforeAutospacing="1" w:after="100" w:afterAutospacing="1"/>
      </w:pPr>
      <w:r>
        <w:rPr>
          <w:rStyle w:val="ac"/>
        </w:rPr>
        <w:lastRenderedPageBreak/>
        <w:t>系统性能要求</w:t>
      </w:r>
      <w:r>
        <w:t>：</w:t>
      </w:r>
    </w:p>
    <w:p w14:paraId="777DEDF3" w14:textId="77777777" w:rsidR="003D431C" w:rsidRDefault="003D431C" w:rsidP="003D431C">
      <w:pPr>
        <w:numPr>
          <w:ilvl w:val="1"/>
          <w:numId w:val="185"/>
        </w:numPr>
        <w:spacing w:before="100" w:beforeAutospacing="1" w:after="100" w:afterAutospacing="1"/>
      </w:pPr>
      <w:r>
        <w:t>用户访问响应时间不超过 2 秒；</w:t>
      </w:r>
    </w:p>
    <w:p w14:paraId="351E7C5D" w14:textId="77777777" w:rsidR="003D431C" w:rsidRDefault="003D431C" w:rsidP="003D431C">
      <w:pPr>
        <w:numPr>
          <w:ilvl w:val="1"/>
          <w:numId w:val="185"/>
        </w:numPr>
        <w:spacing w:before="100" w:beforeAutospacing="1" w:after="100" w:afterAutospacing="1"/>
      </w:pPr>
      <w:r>
        <w:t>系统日志记录查询速度不超过 3 秒；</w:t>
      </w:r>
    </w:p>
    <w:p w14:paraId="6D95C3A4" w14:textId="77777777" w:rsidR="003D431C" w:rsidRDefault="003D431C" w:rsidP="003D431C">
      <w:pPr>
        <w:numPr>
          <w:ilvl w:val="1"/>
          <w:numId w:val="185"/>
        </w:numPr>
        <w:spacing w:before="100" w:beforeAutospacing="1" w:after="100" w:afterAutospacing="1"/>
      </w:pPr>
      <w:r>
        <w:t>数据库读写速度不低于 1000 条/秒；</w:t>
      </w:r>
    </w:p>
    <w:p w14:paraId="257F4BD6" w14:textId="77777777" w:rsidR="003D431C" w:rsidRDefault="003D431C" w:rsidP="003D431C">
      <w:pPr>
        <w:numPr>
          <w:ilvl w:val="1"/>
          <w:numId w:val="185"/>
        </w:numPr>
        <w:spacing w:before="100" w:beforeAutospacing="1" w:after="100" w:afterAutospacing="1"/>
      </w:pPr>
      <w:r>
        <w:t>系统每天的运行时间不低于 22 小时。</w:t>
      </w:r>
    </w:p>
    <w:p w14:paraId="1F8D21BE" w14:textId="77777777" w:rsidR="003D431C" w:rsidRDefault="003D431C" w:rsidP="003D431C">
      <w:pPr>
        <w:pStyle w:val="5"/>
      </w:pPr>
      <w:r>
        <w:t>1.2.2.2 功能需求</w:t>
      </w:r>
    </w:p>
    <w:p w14:paraId="04543711" w14:textId="77777777" w:rsidR="003D431C" w:rsidRDefault="003D431C" w:rsidP="003D431C">
      <w:pPr>
        <w:pStyle w:val="af"/>
        <w:numPr>
          <w:ilvl w:val="0"/>
          <w:numId w:val="186"/>
        </w:numPr>
      </w:pPr>
      <w:r>
        <w:rPr>
          <w:rStyle w:val="ac"/>
        </w:rPr>
        <w:t>用户管理</w:t>
      </w:r>
    </w:p>
    <w:p w14:paraId="2DD12DC4" w14:textId="77777777" w:rsidR="003D431C" w:rsidRDefault="003D431C" w:rsidP="003D431C">
      <w:pPr>
        <w:numPr>
          <w:ilvl w:val="1"/>
          <w:numId w:val="186"/>
        </w:numPr>
        <w:spacing w:before="100" w:beforeAutospacing="1" w:after="100" w:afterAutospacing="1"/>
      </w:pPr>
      <w:r>
        <w:t>用户注册与登录</w:t>
      </w:r>
    </w:p>
    <w:p w14:paraId="4CD58095" w14:textId="77777777" w:rsidR="003D431C" w:rsidRDefault="003D431C" w:rsidP="003D431C">
      <w:pPr>
        <w:numPr>
          <w:ilvl w:val="2"/>
          <w:numId w:val="186"/>
        </w:numPr>
        <w:spacing w:before="100" w:beforeAutospacing="1" w:after="100" w:afterAutospacing="1"/>
      </w:pPr>
      <w:r>
        <w:t>用户可以通过注册页面创建账号，填写个人信息（用户名、密码、姓名、电话、地址等）。</w:t>
      </w:r>
    </w:p>
    <w:p w14:paraId="35B2BFCD" w14:textId="77777777" w:rsidR="003D431C" w:rsidRDefault="003D431C" w:rsidP="003D431C">
      <w:pPr>
        <w:numPr>
          <w:ilvl w:val="2"/>
          <w:numId w:val="186"/>
        </w:numPr>
        <w:spacing w:before="100" w:beforeAutospacing="1" w:after="100" w:afterAutospacing="1"/>
      </w:pPr>
      <w:r>
        <w:t>用户可以使用创建的账号和密码登录系统。</w:t>
      </w:r>
    </w:p>
    <w:p w14:paraId="2574F5FD" w14:textId="77777777" w:rsidR="003D431C" w:rsidRDefault="003D431C" w:rsidP="003D431C">
      <w:pPr>
        <w:numPr>
          <w:ilvl w:val="2"/>
          <w:numId w:val="186"/>
        </w:numPr>
        <w:spacing w:before="100" w:beforeAutospacing="1" w:after="100" w:afterAutospacing="1"/>
      </w:pPr>
      <w:r>
        <w:t>支持第三方登录方式（例如微信登录）。</w:t>
      </w:r>
    </w:p>
    <w:p w14:paraId="130DAE93" w14:textId="77777777" w:rsidR="003D431C" w:rsidRDefault="003D431C" w:rsidP="003D431C">
      <w:pPr>
        <w:numPr>
          <w:ilvl w:val="1"/>
          <w:numId w:val="186"/>
        </w:numPr>
        <w:spacing w:before="100" w:beforeAutospacing="1" w:after="100" w:afterAutospacing="1"/>
      </w:pPr>
      <w:r>
        <w:t>用户信息管理</w:t>
      </w:r>
    </w:p>
    <w:p w14:paraId="0EEEF1B5" w14:textId="77777777" w:rsidR="003D431C" w:rsidRDefault="003D431C" w:rsidP="003D431C">
      <w:pPr>
        <w:numPr>
          <w:ilvl w:val="2"/>
          <w:numId w:val="186"/>
        </w:numPr>
        <w:spacing w:before="100" w:beforeAutospacing="1" w:after="100" w:afterAutospacing="1"/>
      </w:pPr>
      <w:r>
        <w:t>管理员可以新增、修改、删除用户信息。</w:t>
      </w:r>
    </w:p>
    <w:p w14:paraId="7FBB57FC" w14:textId="77777777" w:rsidR="003D431C" w:rsidRDefault="003D431C" w:rsidP="003D431C">
      <w:pPr>
        <w:numPr>
          <w:ilvl w:val="2"/>
          <w:numId w:val="186"/>
        </w:numPr>
        <w:spacing w:before="100" w:beforeAutospacing="1" w:after="100" w:afterAutospacing="1"/>
      </w:pPr>
      <w:r>
        <w:t>查询用户信息列表。</w:t>
      </w:r>
    </w:p>
    <w:p w14:paraId="512B5755" w14:textId="77777777" w:rsidR="003D431C" w:rsidRDefault="003D431C" w:rsidP="003D431C">
      <w:pPr>
        <w:pStyle w:val="af"/>
        <w:numPr>
          <w:ilvl w:val="0"/>
          <w:numId w:val="186"/>
        </w:numPr>
      </w:pPr>
      <w:r>
        <w:rPr>
          <w:rStyle w:val="ac"/>
        </w:rPr>
        <w:t>角色管理</w:t>
      </w:r>
    </w:p>
    <w:p w14:paraId="06C22A3B" w14:textId="77777777" w:rsidR="003D431C" w:rsidRDefault="003D431C" w:rsidP="003D431C">
      <w:pPr>
        <w:numPr>
          <w:ilvl w:val="1"/>
          <w:numId w:val="186"/>
        </w:numPr>
        <w:spacing w:before="100" w:beforeAutospacing="1" w:after="100" w:afterAutospacing="1"/>
      </w:pPr>
      <w:r>
        <w:t>角色新增、修改、删除和查询</w:t>
      </w:r>
    </w:p>
    <w:p w14:paraId="61DABE72" w14:textId="77777777" w:rsidR="003D431C" w:rsidRDefault="003D431C" w:rsidP="003D431C">
      <w:pPr>
        <w:numPr>
          <w:ilvl w:val="2"/>
          <w:numId w:val="186"/>
        </w:numPr>
        <w:spacing w:before="100" w:beforeAutospacing="1" w:after="100" w:afterAutospacing="1"/>
      </w:pPr>
      <w:r>
        <w:t>管理员可以添加新角色，修改现有角色信息，删除角色，并查询角色列表。</w:t>
      </w:r>
    </w:p>
    <w:p w14:paraId="1FC91147" w14:textId="77777777" w:rsidR="003D431C" w:rsidRDefault="003D431C" w:rsidP="003D431C">
      <w:pPr>
        <w:pStyle w:val="af"/>
        <w:numPr>
          <w:ilvl w:val="0"/>
          <w:numId w:val="186"/>
        </w:numPr>
      </w:pPr>
      <w:r>
        <w:rPr>
          <w:rStyle w:val="ac"/>
        </w:rPr>
        <w:t>权限分配</w:t>
      </w:r>
    </w:p>
    <w:p w14:paraId="7FA89FEA" w14:textId="77777777" w:rsidR="003D431C" w:rsidRDefault="003D431C" w:rsidP="003D431C">
      <w:pPr>
        <w:numPr>
          <w:ilvl w:val="1"/>
          <w:numId w:val="186"/>
        </w:numPr>
        <w:spacing w:before="100" w:beforeAutospacing="1" w:after="100" w:afterAutospacing="1"/>
      </w:pPr>
      <w:r>
        <w:t>分配角色</w:t>
      </w:r>
    </w:p>
    <w:p w14:paraId="030BCD05" w14:textId="77777777" w:rsidR="003D431C" w:rsidRDefault="003D431C" w:rsidP="003D431C">
      <w:pPr>
        <w:numPr>
          <w:ilvl w:val="2"/>
          <w:numId w:val="186"/>
        </w:numPr>
        <w:spacing w:before="100" w:beforeAutospacing="1" w:after="100" w:afterAutospacing="1"/>
      </w:pPr>
      <w:r>
        <w:t>管理员可以为用户分配角色，用户获得角色所绑定的权限。</w:t>
      </w:r>
    </w:p>
    <w:p w14:paraId="76C4F9C7" w14:textId="77777777" w:rsidR="003D431C" w:rsidRDefault="003D431C" w:rsidP="003D431C">
      <w:pPr>
        <w:numPr>
          <w:ilvl w:val="1"/>
          <w:numId w:val="186"/>
        </w:numPr>
        <w:spacing w:before="100" w:beforeAutospacing="1" w:after="100" w:afterAutospacing="1"/>
      </w:pPr>
      <w:r>
        <w:t>角色绑定菜单</w:t>
      </w:r>
    </w:p>
    <w:p w14:paraId="7DAF33A3" w14:textId="77777777" w:rsidR="003D431C" w:rsidRDefault="003D431C" w:rsidP="003D431C">
      <w:pPr>
        <w:numPr>
          <w:ilvl w:val="2"/>
          <w:numId w:val="186"/>
        </w:numPr>
        <w:spacing w:before="100" w:beforeAutospacing="1" w:after="100" w:afterAutospacing="1"/>
      </w:pPr>
      <w:r>
        <w:t>管理员可以为角色分配菜单权限，包括系统管理、用户管理等功能。</w:t>
      </w:r>
    </w:p>
    <w:p w14:paraId="455CFE02" w14:textId="77777777" w:rsidR="003D431C" w:rsidRDefault="003D431C" w:rsidP="003D431C">
      <w:pPr>
        <w:numPr>
          <w:ilvl w:val="2"/>
          <w:numId w:val="186"/>
        </w:numPr>
        <w:spacing w:before="100" w:beforeAutospacing="1" w:after="100" w:afterAutospacing="1"/>
      </w:pPr>
      <w:r>
        <w:t>超级管理员（admin）默认拥有所有权限。</w:t>
      </w:r>
    </w:p>
    <w:p w14:paraId="1B896E11" w14:textId="77777777" w:rsidR="003D431C" w:rsidRDefault="003D431C" w:rsidP="003D431C">
      <w:pPr>
        <w:pStyle w:val="af"/>
        <w:numPr>
          <w:ilvl w:val="0"/>
          <w:numId w:val="186"/>
        </w:numPr>
      </w:pPr>
      <w:r>
        <w:rPr>
          <w:rStyle w:val="ac"/>
        </w:rPr>
        <w:t>菜单管理</w:t>
      </w:r>
    </w:p>
    <w:p w14:paraId="025045C4" w14:textId="77777777" w:rsidR="003D431C" w:rsidRDefault="003D431C" w:rsidP="003D431C">
      <w:pPr>
        <w:numPr>
          <w:ilvl w:val="1"/>
          <w:numId w:val="186"/>
        </w:numPr>
        <w:spacing w:before="100" w:beforeAutospacing="1" w:after="100" w:afterAutospacing="1"/>
      </w:pPr>
      <w:r>
        <w:t>菜单新增、修改、删除和查询</w:t>
      </w:r>
    </w:p>
    <w:p w14:paraId="5C911D89" w14:textId="77777777" w:rsidR="003D431C" w:rsidRDefault="003D431C" w:rsidP="003D431C">
      <w:pPr>
        <w:numPr>
          <w:ilvl w:val="2"/>
          <w:numId w:val="186"/>
        </w:numPr>
        <w:spacing w:before="100" w:beforeAutospacing="1" w:after="100" w:afterAutospacing="1"/>
      </w:pPr>
      <w:r>
        <w:t>管理员可以新增菜单，修改菜单信息，删除菜单，并查询菜单列表。</w:t>
      </w:r>
    </w:p>
    <w:p w14:paraId="4626E67D" w14:textId="77777777" w:rsidR="003D431C" w:rsidRDefault="003D431C" w:rsidP="003D431C">
      <w:pPr>
        <w:numPr>
          <w:ilvl w:val="1"/>
          <w:numId w:val="186"/>
        </w:numPr>
        <w:spacing w:before="100" w:beforeAutospacing="1" w:after="100" w:afterAutospacing="1"/>
      </w:pPr>
      <w:r>
        <w:t>新增目录</w:t>
      </w:r>
    </w:p>
    <w:p w14:paraId="5D653275" w14:textId="77777777" w:rsidR="003D431C" w:rsidRDefault="003D431C" w:rsidP="003D431C">
      <w:pPr>
        <w:numPr>
          <w:ilvl w:val="2"/>
          <w:numId w:val="186"/>
        </w:numPr>
        <w:spacing w:before="100" w:beforeAutospacing="1" w:after="100" w:afterAutospacing="1"/>
      </w:pPr>
      <w:r>
        <w:t>新增目录类型，不会跳转页面，只会展开下级路由链接或目录。</w:t>
      </w:r>
    </w:p>
    <w:p w14:paraId="0E4DA5AC" w14:textId="77777777" w:rsidR="003D431C" w:rsidRDefault="003D431C" w:rsidP="003D431C">
      <w:pPr>
        <w:numPr>
          <w:ilvl w:val="1"/>
          <w:numId w:val="186"/>
        </w:numPr>
        <w:spacing w:before="100" w:beforeAutospacing="1" w:after="100" w:afterAutospacing="1"/>
      </w:pPr>
      <w:r>
        <w:t>菜单路由地址设置</w:t>
      </w:r>
    </w:p>
    <w:p w14:paraId="53D971ED" w14:textId="77777777" w:rsidR="003D431C" w:rsidRDefault="003D431C" w:rsidP="003D431C">
      <w:pPr>
        <w:numPr>
          <w:ilvl w:val="2"/>
          <w:numId w:val="186"/>
        </w:numPr>
        <w:spacing w:before="100" w:beforeAutospacing="1" w:after="100" w:afterAutospacing="1"/>
      </w:pPr>
      <w:r>
        <w:t>设置菜单路由地址、名称、图标、组件路径。</w:t>
      </w:r>
    </w:p>
    <w:p w14:paraId="57F48503" w14:textId="77777777" w:rsidR="003D431C" w:rsidRDefault="003D431C" w:rsidP="003D431C">
      <w:pPr>
        <w:pStyle w:val="af"/>
        <w:numPr>
          <w:ilvl w:val="0"/>
          <w:numId w:val="186"/>
        </w:numPr>
      </w:pPr>
      <w:r>
        <w:rPr>
          <w:rStyle w:val="ac"/>
        </w:rPr>
        <w:t>日志管理</w:t>
      </w:r>
    </w:p>
    <w:p w14:paraId="5A9F9DDA" w14:textId="77777777" w:rsidR="003D431C" w:rsidRDefault="003D431C" w:rsidP="003D431C">
      <w:pPr>
        <w:numPr>
          <w:ilvl w:val="1"/>
          <w:numId w:val="186"/>
        </w:numPr>
        <w:spacing w:before="100" w:beforeAutospacing="1" w:after="100" w:afterAutospacing="1"/>
      </w:pPr>
      <w:r>
        <w:t>操作日志</w:t>
      </w:r>
    </w:p>
    <w:p w14:paraId="3877A543" w14:textId="77777777" w:rsidR="003D431C" w:rsidRDefault="003D431C" w:rsidP="003D431C">
      <w:pPr>
        <w:numPr>
          <w:ilvl w:val="2"/>
          <w:numId w:val="186"/>
        </w:numPr>
        <w:spacing w:before="100" w:beforeAutospacing="1" w:after="100" w:afterAutospacing="1"/>
      </w:pPr>
      <w:r>
        <w:t>记录并展示后台用户操作记录。</w:t>
      </w:r>
    </w:p>
    <w:p w14:paraId="610BD8D9" w14:textId="77777777" w:rsidR="003D431C" w:rsidRDefault="003D431C" w:rsidP="003D431C">
      <w:pPr>
        <w:numPr>
          <w:ilvl w:val="1"/>
          <w:numId w:val="186"/>
        </w:numPr>
        <w:spacing w:before="100" w:beforeAutospacing="1" w:after="100" w:afterAutospacing="1"/>
      </w:pPr>
      <w:r>
        <w:t>登录日志</w:t>
      </w:r>
    </w:p>
    <w:p w14:paraId="1E8AF10C" w14:textId="77777777" w:rsidR="003D431C" w:rsidRDefault="003D431C" w:rsidP="003D431C">
      <w:pPr>
        <w:numPr>
          <w:ilvl w:val="2"/>
          <w:numId w:val="186"/>
        </w:numPr>
        <w:spacing w:before="100" w:beforeAutospacing="1" w:after="100" w:afterAutospacing="1"/>
      </w:pPr>
      <w:r>
        <w:t>记录并展示后台用户登录记录。</w:t>
      </w:r>
    </w:p>
    <w:p w14:paraId="534E28A2" w14:textId="77777777" w:rsidR="003D431C" w:rsidRDefault="003D431C" w:rsidP="003D431C">
      <w:pPr>
        <w:pStyle w:val="af"/>
        <w:numPr>
          <w:ilvl w:val="0"/>
          <w:numId w:val="186"/>
        </w:numPr>
      </w:pPr>
      <w:r>
        <w:rPr>
          <w:rStyle w:val="ac"/>
        </w:rPr>
        <w:t>机构管理</w:t>
      </w:r>
    </w:p>
    <w:p w14:paraId="7879AF6E" w14:textId="77777777" w:rsidR="003D431C" w:rsidRDefault="003D431C" w:rsidP="003D431C">
      <w:pPr>
        <w:numPr>
          <w:ilvl w:val="1"/>
          <w:numId w:val="186"/>
        </w:numPr>
        <w:spacing w:before="100" w:beforeAutospacing="1" w:after="100" w:afterAutospacing="1"/>
      </w:pPr>
      <w:r>
        <w:lastRenderedPageBreak/>
        <w:t>机构部门信息管理</w:t>
      </w:r>
    </w:p>
    <w:p w14:paraId="6F4C1455" w14:textId="77777777" w:rsidR="003D431C" w:rsidRDefault="003D431C" w:rsidP="003D431C">
      <w:pPr>
        <w:numPr>
          <w:ilvl w:val="2"/>
          <w:numId w:val="186"/>
        </w:numPr>
        <w:spacing w:before="100" w:beforeAutospacing="1" w:after="100" w:afterAutospacing="1"/>
      </w:pPr>
      <w:r>
        <w:t>管理员可以新增、修改、删除机构部门信息，并查询机构部门信息。</w:t>
      </w:r>
    </w:p>
    <w:p w14:paraId="54B4E701" w14:textId="77777777" w:rsidR="003D431C" w:rsidRDefault="003D431C" w:rsidP="003D431C">
      <w:pPr>
        <w:pStyle w:val="af"/>
        <w:numPr>
          <w:ilvl w:val="0"/>
          <w:numId w:val="186"/>
        </w:numPr>
      </w:pPr>
      <w:r>
        <w:rPr>
          <w:rStyle w:val="ac"/>
        </w:rPr>
        <w:t>字典管理</w:t>
      </w:r>
    </w:p>
    <w:p w14:paraId="3B0F0162" w14:textId="77777777" w:rsidR="003D431C" w:rsidRDefault="003D431C" w:rsidP="003D431C">
      <w:pPr>
        <w:numPr>
          <w:ilvl w:val="1"/>
          <w:numId w:val="186"/>
        </w:numPr>
        <w:spacing w:before="100" w:beforeAutospacing="1" w:after="100" w:afterAutospacing="1"/>
      </w:pPr>
      <w:r>
        <w:t>字典分类管理</w:t>
      </w:r>
    </w:p>
    <w:p w14:paraId="49B4D548" w14:textId="77777777" w:rsidR="003D431C" w:rsidRDefault="003D431C" w:rsidP="003D431C">
      <w:pPr>
        <w:numPr>
          <w:ilvl w:val="2"/>
          <w:numId w:val="186"/>
        </w:numPr>
        <w:spacing w:before="100" w:beforeAutospacing="1" w:after="100" w:afterAutospacing="1"/>
      </w:pPr>
      <w:r>
        <w:t>管理员可以新增、修改、删除字典分类，并查询字典分类。</w:t>
      </w:r>
    </w:p>
    <w:p w14:paraId="39670C57" w14:textId="77777777" w:rsidR="003D431C" w:rsidRDefault="003D431C" w:rsidP="003D431C">
      <w:pPr>
        <w:numPr>
          <w:ilvl w:val="1"/>
          <w:numId w:val="186"/>
        </w:numPr>
        <w:spacing w:before="100" w:beforeAutospacing="1" w:after="100" w:afterAutospacing="1"/>
      </w:pPr>
      <w:r>
        <w:t>字典选项管理</w:t>
      </w:r>
    </w:p>
    <w:p w14:paraId="41512FA3" w14:textId="77777777" w:rsidR="003D431C" w:rsidRDefault="003D431C" w:rsidP="003D431C">
      <w:pPr>
        <w:numPr>
          <w:ilvl w:val="2"/>
          <w:numId w:val="186"/>
        </w:numPr>
        <w:spacing w:before="100" w:beforeAutospacing="1" w:after="100" w:afterAutospacing="1"/>
      </w:pPr>
      <w:r>
        <w:t>管理员可以新增、修改、删除字典选项，并查询字典选项。</w:t>
      </w:r>
    </w:p>
    <w:p w14:paraId="629D455F" w14:textId="77777777" w:rsidR="003D431C" w:rsidRDefault="003D431C" w:rsidP="003D431C">
      <w:pPr>
        <w:pStyle w:val="af"/>
        <w:numPr>
          <w:ilvl w:val="0"/>
          <w:numId w:val="186"/>
        </w:numPr>
      </w:pPr>
      <w:r>
        <w:rPr>
          <w:rStyle w:val="ac"/>
        </w:rPr>
        <w:t>个人中心</w:t>
      </w:r>
    </w:p>
    <w:p w14:paraId="467B4074" w14:textId="77777777" w:rsidR="003D431C" w:rsidRDefault="003D431C" w:rsidP="003D431C">
      <w:pPr>
        <w:numPr>
          <w:ilvl w:val="1"/>
          <w:numId w:val="186"/>
        </w:numPr>
        <w:spacing w:before="100" w:beforeAutospacing="1" w:after="100" w:afterAutospacing="1"/>
      </w:pPr>
      <w:r>
        <w:t>个人信息管理</w:t>
      </w:r>
    </w:p>
    <w:p w14:paraId="01646E0C" w14:textId="77777777" w:rsidR="003D431C" w:rsidRDefault="003D431C" w:rsidP="003D431C">
      <w:pPr>
        <w:numPr>
          <w:ilvl w:val="2"/>
          <w:numId w:val="186"/>
        </w:numPr>
        <w:spacing w:before="100" w:beforeAutospacing="1" w:after="100" w:afterAutospacing="1"/>
      </w:pPr>
      <w:r>
        <w:t>用户可以修改个人信息（用户名、密码、姓名、电话、地址等）。</w:t>
      </w:r>
    </w:p>
    <w:p w14:paraId="04DE75EA" w14:textId="77777777" w:rsidR="003D431C" w:rsidRDefault="003D431C" w:rsidP="003D431C">
      <w:pPr>
        <w:numPr>
          <w:ilvl w:val="1"/>
          <w:numId w:val="186"/>
        </w:numPr>
        <w:spacing w:before="100" w:beforeAutospacing="1" w:after="100" w:afterAutospacing="1"/>
      </w:pPr>
      <w:r>
        <w:t>密码修改</w:t>
      </w:r>
    </w:p>
    <w:p w14:paraId="655E4449" w14:textId="77777777" w:rsidR="003D431C" w:rsidRDefault="003D431C" w:rsidP="003D431C">
      <w:pPr>
        <w:numPr>
          <w:ilvl w:val="2"/>
          <w:numId w:val="186"/>
        </w:numPr>
        <w:spacing w:before="100" w:beforeAutospacing="1" w:after="100" w:afterAutospacing="1"/>
      </w:pPr>
      <w:r>
        <w:t>用户可以修改登录密码。</w:t>
      </w:r>
    </w:p>
    <w:p w14:paraId="6C6E8549" w14:textId="77777777" w:rsidR="003D431C" w:rsidRDefault="003D431C" w:rsidP="003D431C">
      <w:pPr>
        <w:pStyle w:val="2"/>
        <w:spacing w:before="156" w:after="156"/>
      </w:pPr>
      <w:r>
        <w:t xml:space="preserve">2 </w:t>
      </w:r>
      <w:r>
        <w:t>分工情况</w:t>
      </w:r>
    </w:p>
    <w:p w14:paraId="66FC452B" w14:textId="77777777" w:rsidR="003D431C" w:rsidRDefault="003D431C" w:rsidP="003D431C">
      <w:pPr>
        <w:pStyle w:val="3"/>
        <w:spacing w:before="156" w:after="156"/>
      </w:pPr>
      <w:r>
        <w:t>2.1 系统的开发与建设</w:t>
      </w:r>
    </w:p>
    <w:p w14:paraId="76F66200" w14:textId="77777777" w:rsidR="003D431C" w:rsidRDefault="003D431C" w:rsidP="003D431C">
      <w:pPr>
        <w:numPr>
          <w:ilvl w:val="0"/>
          <w:numId w:val="187"/>
        </w:numPr>
        <w:spacing w:before="100" w:beforeAutospacing="1" w:after="100" w:afterAutospacing="1"/>
      </w:pPr>
      <w:r>
        <w:rPr>
          <w:rStyle w:val="ac"/>
        </w:rPr>
        <w:t>后端代码编写与设计</w:t>
      </w:r>
      <w:r>
        <w:t>：卢瑶、李敬琪</w:t>
      </w:r>
    </w:p>
    <w:p w14:paraId="651AA2F8" w14:textId="77777777" w:rsidR="003D431C" w:rsidRDefault="003D431C" w:rsidP="003D431C">
      <w:pPr>
        <w:numPr>
          <w:ilvl w:val="0"/>
          <w:numId w:val="187"/>
        </w:numPr>
        <w:spacing w:before="100" w:beforeAutospacing="1" w:after="100" w:afterAutospacing="1"/>
      </w:pPr>
      <w:r>
        <w:rPr>
          <w:rStyle w:val="ac"/>
        </w:rPr>
        <w:t>前端代码编写与设计</w:t>
      </w:r>
      <w:r>
        <w:t>：朱映雪、林亚旋</w:t>
      </w:r>
    </w:p>
    <w:p w14:paraId="49EADF6E" w14:textId="77777777" w:rsidR="003D431C" w:rsidRDefault="003D431C" w:rsidP="003D431C">
      <w:pPr>
        <w:pStyle w:val="3"/>
        <w:spacing w:before="156" w:after="156"/>
      </w:pPr>
      <w:r>
        <w:t>2.2 项目启动</w:t>
      </w:r>
    </w:p>
    <w:p w14:paraId="528A68E9" w14:textId="77777777" w:rsidR="003D431C" w:rsidRDefault="003D431C" w:rsidP="003D431C">
      <w:pPr>
        <w:numPr>
          <w:ilvl w:val="0"/>
          <w:numId w:val="188"/>
        </w:numPr>
        <w:spacing w:before="100" w:beforeAutospacing="1" w:after="100" w:afterAutospacing="1"/>
      </w:pPr>
      <w:r>
        <w:rPr>
          <w:rStyle w:val="ac"/>
        </w:rPr>
        <w:t>项目可行性研究</w:t>
      </w:r>
    </w:p>
    <w:p w14:paraId="22E78657" w14:textId="77777777" w:rsidR="003D431C" w:rsidRDefault="003D431C" w:rsidP="003D431C">
      <w:pPr>
        <w:numPr>
          <w:ilvl w:val="1"/>
          <w:numId w:val="188"/>
        </w:numPr>
        <w:spacing w:before="100" w:beforeAutospacing="1" w:after="100" w:afterAutospacing="1"/>
      </w:pPr>
      <w:r>
        <w:t>参与人员：卢瑶、李敬琪、朱映雪、林亚旋</w:t>
      </w:r>
    </w:p>
    <w:p w14:paraId="27198D53" w14:textId="77777777" w:rsidR="003D431C" w:rsidRDefault="003D431C" w:rsidP="003D431C">
      <w:pPr>
        <w:numPr>
          <w:ilvl w:val="1"/>
          <w:numId w:val="188"/>
        </w:numPr>
        <w:spacing w:before="100" w:beforeAutospacing="1" w:after="100" w:afterAutospacing="1"/>
      </w:pPr>
      <w:r>
        <w:t>主要内容：共同商讨、体系构建</w:t>
      </w:r>
    </w:p>
    <w:p w14:paraId="1A4F7B34" w14:textId="77777777" w:rsidR="003D431C" w:rsidRDefault="003D431C" w:rsidP="003D431C">
      <w:pPr>
        <w:numPr>
          <w:ilvl w:val="1"/>
          <w:numId w:val="188"/>
        </w:numPr>
        <w:spacing w:before="100" w:beforeAutospacing="1" w:after="100" w:afterAutospacing="1"/>
      </w:pPr>
      <w:r>
        <w:t>撰写：卢瑶、朱映雪</w:t>
      </w:r>
    </w:p>
    <w:p w14:paraId="76362964" w14:textId="77777777" w:rsidR="003D431C" w:rsidRDefault="003D431C" w:rsidP="003D431C">
      <w:pPr>
        <w:numPr>
          <w:ilvl w:val="0"/>
          <w:numId w:val="188"/>
        </w:numPr>
        <w:spacing w:before="100" w:beforeAutospacing="1" w:after="100" w:afterAutospacing="1"/>
      </w:pPr>
      <w:r>
        <w:rPr>
          <w:rStyle w:val="ac"/>
        </w:rPr>
        <w:t>项目章程</w:t>
      </w:r>
    </w:p>
    <w:p w14:paraId="16DEE7AD" w14:textId="77777777" w:rsidR="003D431C" w:rsidRDefault="003D431C" w:rsidP="003D431C">
      <w:pPr>
        <w:numPr>
          <w:ilvl w:val="1"/>
          <w:numId w:val="188"/>
        </w:numPr>
        <w:spacing w:before="100" w:beforeAutospacing="1" w:after="100" w:afterAutospacing="1"/>
      </w:pPr>
      <w:r>
        <w:t>参与人员：卢瑶、李敬琪、朱映雪、林亚旋</w:t>
      </w:r>
    </w:p>
    <w:p w14:paraId="006AA58D" w14:textId="77777777" w:rsidR="003D431C" w:rsidRDefault="003D431C" w:rsidP="003D431C">
      <w:pPr>
        <w:numPr>
          <w:ilvl w:val="1"/>
          <w:numId w:val="188"/>
        </w:numPr>
        <w:spacing w:before="100" w:beforeAutospacing="1" w:after="100" w:afterAutospacing="1"/>
      </w:pPr>
      <w:r>
        <w:t>主要内容：共同商讨、体系构建</w:t>
      </w:r>
    </w:p>
    <w:p w14:paraId="165DD390" w14:textId="77777777" w:rsidR="003D431C" w:rsidRDefault="003D431C" w:rsidP="003D431C">
      <w:pPr>
        <w:numPr>
          <w:ilvl w:val="1"/>
          <w:numId w:val="188"/>
        </w:numPr>
        <w:spacing w:before="100" w:beforeAutospacing="1" w:after="100" w:afterAutospacing="1"/>
      </w:pPr>
      <w:r>
        <w:t>撰写：卢瑶</w:t>
      </w:r>
    </w:p>
    <w:p w14:paraId="2889FDC7" w14:textId="77777777" w:rsidR="003D431C" w:rsidRDefault="003D431C" w:rsidP="003D431C">
      <w:pPr>
        <w:pStyle w:val="3"/>
        <w:spacing w:before="156" w:after="156"/>
      </w:pPr>
      <w:r>
        <w:t>2.3 项目规划</w:t>
      </w:r>
    </w:p>
    <w:p w14:paraId="50D97EB1" w14:textId="77777777" w:rsidR="003D431C" w:rsidRDefault="003D431C" w:rsidP="003D431C">
      <w:pPr>
        <w:numPr>
          <w:ilvl w:val="0"/>
          <w:numId w:val="189"/>
        </w:numPr>
        <w:spacing w:before="100" w:beforeAutospacing="1" w:after="100" w:afterAutospacing="1"/>
      </w:pPr>
      <w:r>
        <w:rPr>
          <w:rStyle w:val="ac"/>
        </w:rPr>
        <w:t>需求分析</w:t>
      </w:r>
    </w:p>
    <w:p w14:paraId="42DE21C2" w14:textId="77777777" w:rsidR="003D431C" w:rsidRDefault="003D431C" w:rsidP="003D431C">
      <w:pPr>
        <w:numPr>
          <w:ilvl w:val="1"/>
          <w:numId w:val="189"/>
        </w:numPr>
        <w:spacing w:before="100" w:beforeAutospacing="1" w:after="100" w:afterAutospacing="1"/>
      </w:pPr>
      <w:r>
        <w:t>参与人员：卢瑶、李敬琪、朱映雪、林亚旋</w:t>
      </w:r>
    </w:p>
    <w:p w14:paraId="5EC1DC5A" w14:textId="77777777" w:rsidR="003D431C" w:rsidRDefault="003D431C" w:rsidP="003D431C">
      <w:pPr>
        <w:numPr>
          <w:ilvl w:val="1"/>
          <w:numId w:val="189"/>
        </w:numPr>
        <w:spacing w:before="100" w:beforeAutospacing="1" w:after="100" w:afterAutospacing="1"/>
      </w:pPr>
      <w:r>
        <w:t>主要内容：共同商讨、体系构建</w:t>
      </w:r>
    </w:p>
    <w:p w14:paraId="082EFB64" w14:textId="77777777" w:rsidR="003D431C" w:rsidRDefault="003D431C" w:rsidP="003D431C">
      <w:pPr>
        <w:numPr>
          <w:ilvl w:val="1"/>
          <w:numId w:val="189"/>
        </w:numPr>
        <w:spacing w:before="100" w:beforeAutospacing="1" w:after="100" w:afterAutospacing="1"/>
      </w:pPr>
      <w:r>
        <w:t>撰写：卢瑶</w:t>
      </w:r>
    </w:p>
    <w:p w14:paraId="0D6EDF1B" w14:textId="77777777" w:rsidR="003D431C" w:rsidRDefault="003D431C" w:rsidP="003D431C">
      <w:pPr>
        <w:numPr>
          <w:ilvl w:val="0"/>
          <w:numId w:val="189"/>
        </w:numPr>
        <w:spacing w:before="100" w:beforeAutospacing="1" w:after="100" w:afterAutospacing="1"/>
      </w:pPr>
      <w:r>
        <w:rPr>
          <w:rStyle w:val="ac"/>
        </w:rPr>
        <w:t>进度计划</w:t>
      </w:r>
    </w:p>
    <w:p w14:paraId="7171D5FD" w14:textId="77777777" w:rsidR="003D431C" w:rsidRDefault="003D431C" w:rsidP="003D431C">
      <w:pPr>
        <w:numPr>
          <w:ilvl w:val="1"/>
          <w:numId w:val="189"/>
        </w:numPr>
        <w:spacing w:before="100" w:beforeAutospacing="1" w:after="100" w:afterAutospacing="1"/>
      </w:pPr>
      <w:r>
        <w:t>参与人员：卢瑶、李敬琪、朱映雪、林亚旋</w:t>
      </w:r>
    </w:p>
    <w:p w14:paraId="372B3A2E" w14:textId="77777777" w:rsidR="003D431C" w:rsidRDefault="003D431C" w:rsidP="003D431C">
      <w:pPr>
        <w:numPr>
          <w:ilvl w:val="1"/>
          <w:numId w:val="189"/>
        </w:numPr>
        <w:spacing w:before="100" w:beforeAutospacing="1" w:after="100" w:afterAutospacing="1"/>
      </w:pPr>
      <w:r>
        <w:t>主要内容：共同商讨、体系构建</w:t>
      </w:r>
    </w:p>
    <w:p w14:paraId="1063C683" w14:textId="77777777" w:rsidR="003D431C" w:rsidRDefault="003D431C" w:rsidP="003D431C">
      <w:pPr>
        <w:numPr>
          <w:ilvl w:val="1"/>
          <w:numId w:val="189"/>
        </w:numPr>
        <w:spacing w:before="100" w:beforeAutospacing="1" w:after="100" w:afterAutospacing="1"/>
      </w:pPr>
      <w:r>
        <w:t>撰写：卢瑶</w:t>
      </w:r>
    </w:p>
    <w:p w14:paraId="5EC35439" w14:textId="77777777" w:rsidR="003D431C" w:rsidRDefault="003D431C" w:rsidP="003D431C">
      <w:pPr>
        <w:pStyle w:val="3"/>
        <w:spacing w:before="156" w:after="156"/>
      </w:pPr>
      <w:r>
        <w:lastRenderedPageBreak/>
        <w:t>2.4 项目实施</w:t>
      </w:r>
    </w:p>
    <w:p w14:paraId="0682F73C" w14:textId="77777777" w:rsidR="003D431C" w:rsidRDefault="003D431C" w:rsidP="003D431C">
      <w:pPr>
        <w:numPr>
          <w:ilvl w:val="0"/>
          <w:numId w:val="190"/>
        </w:numPr>
        <w:spacing w:before="100" w:beforeAutospacing="1" w:after="100" w:afterAutospacing="1"/>
      </w:pPr>
      <w:r>
        <w:rPr>
          <w:rStyle w:val="ac"/>
        </w:rPr>
        <w:t>开发技术及架构</w:t>
      </w:r>
    </w:p>
    <w:p w14:paraId="69537B2E" w14:textId="77777777" w:rsidR="003D431C" w:rsidRDefault="003D431C" w:rsidP="003D431C">
      <w:pPr>
        <w:numPr>
          <w:ilvl w:val="1"/>
          <w:numId w:val="190"/>
        </w:numPr>
        <w:spacing w:before="100" w:beforeAutospacing="1" w:after="100" w:afterAutospacing="1"/>
      </w:pPr>
      <w:r>
        <w:t>参与人员：卢瑶、李敬琪、朱映雪、林亚旋</w:t>
      </w:r>
    </w:p>
    <w:p w14:paraId="42A9915E" w14:textId="77777777" w:rsidR="003D431C" w:rsidRDefault="003D431C" w:rsidP="003D431C">
      <w:pPr>
        <w:numPr>
          <w:ilvl w:val="1"/>
          <w:numId w:val="190"/>
        </w:numPr>
        <w:spacing w:before="100" w:beforeAutospacing="1" w:after="100" w:afterAutospacing="1"/>
      </w:pPr>
      <w:r>
        <w:t>主要内容：共同商讨、体系构建</w:t>
      </w:r>
    </w:p>
    <w:p w14:paraId="7E3A8E13" w14:textId="77777777" w:rsidR="003D431C" w:rsidRDefault="003D431C" w:rsidP="003D431C">
      <w:pPr>
        <w:numPr>
          <w:ilvl w:val="1"/>
          <w:numId w:val="190"/>
        </w:numPr>
        <w:spacing w:before="100" w:beforeAutospacing="1" w:after="100" w:afterAutospacing="1"/>
      </w:pPr>
      <w:r>
        <w:t>JSP流程图制作：林亚旋</w:t>
      </w:r>
    </w:p>
    <w:p w14:paraId="27696152" w14:textId="77777777" w:rsidR="003D431C" w:rsidRDefault="003D431C" w:rsidP="003D431C">
      <w:pPr>
        <w:numPr>
          <w:ilvl w:val="1"/>
          <w:numId w:val="190"/>
        </w:numPr>
        <w:spacing w:before="100" w:beforeAutospacing="1" w:after="100" w:afterAutospacing="1"/>
      </w:pPr>
      <w:r>
        <w:t>撰写：卢瑶</w:t>
      </w:r>
    </w:p>
    <w:p w14:paraId="10C7485B" w14:textId="77777777" w:rsidR="003D431C" w:rsidRDefault="003D431C" w:rsidP="003D431C">
      <w:pPr>
        <w:numPr>
          <w:ilvl w:val="0"/>
          <w:numId w:val="190"/>
        </w:numPr>
        <w:spacing w:before="100" w:beforeAutospacing="1" w:after="100" w:afterAutospacing="1"/>
      </w:pPr>
      <w:r>
        <w:rPr>
          <w:rStyle w:val="ac"/>
        </w:rPr>
        <w:t>项目详细设计</w:t>
      </w:r>
    </w:p>
    <w:p w14:paraId="79A8DB62" w14:textId="77777777" w:rsidR="003D431C" w:rsidRDefault="003D431C" w:rsidP="003D431C">
      <w:pPr>
        <w:numPr>
          <w:ilvl w:val="1"/>
          <w:numId w:val="190"/>
        </w:numPr>
        <w:spacing w:before="100" w:beforeAutospacing="1" w:after="100" w:afterAutospacing="1"/>
      </w:pPr>
      <w:r>
        <w:t>数据库设计</w:t>
      </w:r>
    </w:p>
    <w:p w14:paraId="5DF528A0" w14:textId="77777777" w:rsidR="003D431C" w:rsidRDefault="003D431C" w:rsidP="003D431C">
      <w:pPr>
        <w:numPr>
          <w:ilvl w:val="2"/>
          <w:numId w:val="190"/>
        </w:numPr>
        <w:spacing w:before="100" w:beforeAutospacing="1" w:after="100" w:afterAutospacing="1"/>
      </w:pPr>
      <w:r>
        <w:t>撰写：卢瑶</w:t>
      </w:r>
    </w:p>
    <w:p w14:paraId="21245CDE" w14:textId="77777777" w:rsidR="003D431C" w:rsidRDefault="003D431C" w:rsidP="003D431C">
      <w:pPr>
        <w:numPr>
          <w:ilvl w:val="0"/>
          <w:numId w:val="190"/>
        </w:numPr>
        <w:spacing w:before="100" w:beforeAutospacing="1" w:after="100" w:afterAutospacing="1"/>
      </w:pPr>
      <w:r>
        <w:rPr>
          <w:rStyle w:val="ac"/>
        </w:rPr>
        <w:t>前后端模块（工作包）设计</w:t>
      </w:r>
    </w:p>
    <w:p w14:paraId="0B0B62DB" w14:textId="77777777" w:rsidR="003D431C" w:rsidRDefault="003D431C" w:rsidP="003D431C">
      <w:pPr>
        <w:numPr>
          <w:ilvl w:val="1"/>
          <w:numId w:val="190"/>
        </w:numPr>
        <w:spacing w:before="100" w:beforeAutospacing="1" w:after="100" w:afterAutospacing="1"/>
      </w:pPr>
      <w:r>
        <w:t>设计分析：朱映雪</w:t>
      </w:r>
    </w:p>
    <w:p w14:paraId="4EDC137F" w14:textId="77777777" w:rsidR="003D431C" w:rsidRDefault="003D431C" w:rsidP="003D431C">
      <w:pPr>
        <w:numPr>
          <w:ilvl w:val="0"/>
          <w:numId w:val="190"/>
        </w:numPr>
        <w:spacing w:before="100" w:beforeAutospacing="1" w:after="100" w:afterAutospacing="1"/>
      </w:pPr>
      <w:r>
        <w:rPr>
          <w:rStyle w:val="ac"/>
        </w:rPr>
        <w:t>程序设计</w:t>
      </w:r>
    </w:p>
    <w:p w14:paraId="6BE4C1DB" w14:textId="77777777" w:rsidR="003D431C" w:rsidRDefault="003D431C" w:rsidP="003D431C">
      <w:pPr>
        <w:numPr>
          <w:ilvl w:val="1"/>
          <w:numId w:val="190"/>
        </w:numPr>
        <w:spacing w:before="100" w:beforeAutospacing="1" w:after="100" w:afterAutospacing="1"/>
      </w:pPr>
      <w:r>
        <w:t>设计分析与流程图制作：朱映雪</w:t>
      </w:r>
    </w:p>
    <w:p w14:paraId="41EDDCC7" w14:textId="77777777" w:rsidR="003D431C" w:rsidRDefault="003D431C" w:rsidP="003D431C">
      <w:pPr>
        <w:pStyle w:val="3"/>
        <w:spacing w:before="156" w:after="156"/>
      </w:pPr>
      <w:r>
        <w:t>2.5 项目结束测试</w:t>
      </w:r>
    </w:p>
    <w:p w14:paraId="5D3B9FA0" w14:textId="707356C7" w:rsidR="003D431C" w:rsidRDefault="003D431C" w:rsidP="003D431C">
      <w:pPr>
        <w:numPr>
          <w:ilvl w:val="0"/>
          <w:numId w:val="191"/>
        </w:numPr>
        <w:spacing w:before="100" w:beforeAutospacing="1" w:after="100" w:afterAutospacing="1"/>
      </w:pPr>
      <w:r>
        <w:t>在线权限管理系统测试的截图与说明：</w:t>
      </w:r>
      <w:r w:rsidR="00F74D5C">
        <w:rPr>
          <w:rFonts w:hint="eastAsia"/>
        </w:rPr>
        <w:t>林亚旋</w:t>
      </w:r>
    </w:p>
    <w:p w14:paraId="53679517" w14:textId="77777777" w:rsidR="003D431C" w:rsidRDefault="003D431C" w:rsidP="003D431C">
      <w:pPr>
        <w:pStyle w:val="3"/>
        <w:spacing w:before="156" w:after="156"/>
      </w:pPr>
      <w:r>
        <w:t>2.6 项目总结</w:t>
      </w:r>
    </w:p>
    <w:p w14:paraId="47CF76A3" w14:textId="77777777" w:rsidR="003D431C" w:rsidRDefault="003D431C" w:rsidP="003D431C">
      <w:pPr>
        <w:numPr>
          <w:ilvl w:val="0"/>
          <w:numId w:val="192"/>
        </w:numPr>
        <w:spacing w:before="100" w:beforeAutospacing="1" w:after="100" w:afterAutospacing="1"/>
      </w:pPr>
      <w:r>
        <w:t>参与人员：卢瑶、李敬琪、朱映雪、林亚旋</w:t>
      </w:r>
    </w:p>
    <w:p w14:paraId="7D07188A" w14:textId="77777777" w:rsidR="003D431C" w:rsidRDefault="003D431C" w:rsidP="003D431C">
      <w:pPr>
        <w:numPr>
          <w:ilvl w:val="0"/>
          <w:numId w:val="192"/>
        </w:numPr>
        <w:spacing w:before="100" w:beforeAutospacing="1" w:after="100" w:afterAutospacing="1"/>
      </w:pPr>
      <w:r>
        <w:t>主要内容：写下对于本次课程设计的感悟与收获</w:t>
      </w:r>
    </w:p>
    <w:p w14:paraId="1445515C" w14:textId="77777777" w:rsidR="003D431C" w:rsidRDefault="003D431C" w:rsidP="003D431C">
      <w:pPr>
        <w:pStyle w:val="3"/>
        <w:spacing w:before="156" w:after="156"/>
      </w:pPr>
      <w:r>
        <w:t>2.7 排版</w:t>
      </w:r>
    </w:p>
    <w:p w14:paraId="424EE733" w14:textId="77777777" w:rsidR="003D431C" w:rsidRDefault="003D431C" w:rsidP="003D431C">
      <w:pPr>
        <w:numPr>
          <w:ilvl w:val="0"/>
          <w:numId w:val="193"/>
        </w:numPr>
        <w:spacing w:before="100" w:beforeAutospacing="1" w:after="100" w:afterAutospacing="1"/>
      </w:pPr>
      <w:r>
        <w:t>项目报告最终的排版：卢瑶</w:t>
      </w:r>
    </w:p>
    <w:p w14:paraId="680872E1" w14:textId="77777777" w:rsidR="003D431C" w:rsidRDefault="003D431C" w:rsidP="003D431C">
      <w:pPr>
        <w:pStyle w:val="3"/>
        <w:spacing w:before="156" w:after="156"/>
      </w:pPr>
      <w:r>
        <w:t>2.8 PPT制作</w:t>
      </w:r>
    </w:p>
    <w:p w14:paraId="272C1C66" w14:textId="1153281A" w:rsidR="003D431C" w:rsidRDefault="003D431C" w:rsidP="003D431C">
      <w:pPr>
        <w:numPr>
          <w:ilvl w:val="0"/>
          <w:numId w:val="194"/>
        </w:numPr>
        <w:spacing w:before="100" w:beforeAutospacing="1" w:after="100" w:afterAutospacing="1"/>
      </w:pPr>
      <w:r>
        <w:t>项目汇报PPT制作与完成：</w:t>
      </w:r>
      <w:r w:rsidR="00767BF8">
        <w:rPr>
          <w:rFonts w:hint="eastAsia"/>
        </w:rPr>
        <w:t>卢瑶</w:t>
      </w:r>
    </w:p>
    <w:p w14:paraId="5D3F1833" w14:textId="77777777" w:rsidR="00E81DAE" w:rsidRPr="00FA001F" w:rsidRDefault="00E81DAE" w:rsidP="00E81DAE">
      <w:pPr>
        <w:spacing w:line="300" w:lineRule="auto"/>
        <w:rPr>
          <w:rFonts w:ascii="Times New Roman" w:hAnsi="Times New Roman" w:cstheme="minorEastAsia"/>
        </w:rPr>
      </w:pPr>
    </w:p>
    <w:p w14:paraId="58904D38" w14:textId="13B7C4F8" w:rsidR="00E81DAE" w:rsidRPr="00FA001F" w:rsidRDefault="00E81DAE" w:rsidP="000A5FBA">
      <w:pPr>
        <w:pStyle w:val="1"/>
      </w:pPr>
      <w:r w:rsidRPr="00FA001F">
        <w:rPr>
          <w:rFonts w:hint="eastAsia"/>
        </w:rPr>
        <w:t>主要内容及解决方案</w:t>
      </w:r>
    </w:p>
    <w:p w14:paraId="552C959B" w14:textId="77777777" w:rsidR="00AF1D90" w:rsidRDefault="00AF1D90" w:rsidP="00AF1D90">
      <w:pPr>
        <w:pStyle w:val="2"/>
        <w:spacing w:before="156" w:after="156"/>
        <w:rPr>
          <w:rFonts w:ascii="宋体" w:hAnsi="宋体"/>
          <w:sz w:val="36"/>
        </w:rPr>
      </w:pPr>
      <w:r>
        <w:t xml:space="preserve">2 </w:t>
      </w:r>
      <w:r>
        <w:t>项目可行性分析</w:t>
      </w:r>
    </w:p>
    <w:p w14:paraId="2A743FCA" w14:textId="77777777" w:rsidR="00AF1D90" w:rsidRDefault="00AF1D90" w:rsidP="00AF1D90">
      <w:pPr>
        <w:pStyle w:val="3"/>
        <w:spacing w:before="156" w:after="156"/>
      </w:pPr>
      <w:r>
        <w:t>2.1 市场分析</w:t>
      </w:r>
    </w:p>
    <w:p w14:paraId="48BFF21D" w14:textId="77777777" w:rsidR="00AF1D90" w:rsidRDefault="00AF1D90" w:rsidP="00AF1D90">
      <w:pPr>
        <w:pStyle w:val="af"/>
      </w:pPr>
      <w:r>
        <w:t>通过市场调研，我们了解到目前企业信息化需求较大，特别是在权限管理方面。传统的权限管理方式往往存在复杂性高、效率低等问题。开发一个功能齐全、用户体验良好的权限管理系统，对于提高企业内部管理效率、保障信息安全、实现灵活的权限控制等方面具有重要意义。</w:t>
      </w:r>
    </w:p>
    <w:p w14:paraId="06B81230" w14:textId="77777777" w:rsidR="00AF1D90" w:rsidRDefault="00AF1D90" w:rsidP="00AF1D90">
      <w:pPr>
        <w:numPr>
          <w:ilvl w:val="0"/>
          <w:numId w:val="196"/>
        </w:numPr>
        <w:spacing w:before="100" w:beforeAutospacing="1" w:after="100" w:afterAutospacing="1"/>
      </w:pPr>
      <w:r>
        <w:rPr>
          <w:rStyle w:val="ac"/>
        </w:rPr>
        <w:lastRenderedPageBreak/>
        <w:t>市场规模</w:t>
      </w:r>
      <w:r>
        <w:t>：随着互联网的普及和企业信息化的推进，权限管理系统的市场需求不断增长。越来越多的企业选择在线权限管理系统，以方便快捷地进行权限控制和管理。同时，权限管理系统也满足了企业对于个性化、多样化、便捷化服务的需求。因此，权限管理系统市场具有广阔的发展前景。</w:t>
      </w:r>
    </w:p>
    <w:p w14:paraId="5E9E7222" w14:textId="77777777" w:rsidR="00AF1D90" w:rsidRDefault="00AF1D90" w:rsidP="00AF1D90">
      <w:pPr>
        <w:numPr>
          <w:ilvl w:val="0"/>
          <w:numId w:val="196"/>
        </w:numPr>
        <w:spacing w:before="100" w:beforeAutospacing="1" w:after="100" w:afterAutospacing="1"/>
      </w:pPr>
      <w:r>
        <w:rPr>
          <w:rStyle w:val="ac"/>
        </w:rPr>
        <w:t>竞争格局</w:t>
      </w:r>
      <w:r>
        <w:t>：目前，权限管理系统市场竞争激烈，各大软件供应商均提供权限管理解决方案，且市场份额不断扩大。然而，随着市场需求的增长，权限管理系统市场仍有较大的发展空间。通过提供优质的产品和服务，降低运营成本，提高运营效率，我们有望在竞争激烈的市场中脱颖而出。</w:t>
      </w:r>
    </w:p>
    <w:p w14:paraId="7F8D731D" w14:textId="77777777" w:rsidR="00AF1D90" w:rsidRDefault="00AF1D90" w:rsidP="00AF1D90">
      <w:pPr>
        <w:numPr>
          <w:ilvl w:val="0"/>
          <w:numId w:val="196"/>
        </w:numPr>
        <w:spacing w:before="100" w:beforeAutospacing="1" w:after="100" w:afterAutospacing="1"/>
      </w:pPr>
      <w:r>
        <w:rPr>
          <w:rStyle w:val="ac"/>
        </w:rPr>
        <w:t>目标用户群体</w:t>
      </w:r>
      <w:r>
        <w:t>：企业管理者、IT管理员、信息安全负责人等构成主要目标用户群体。</w:t>
      </w:r>
    </w:p>
    <w:p w14:paraId="70862DE5" w14:textId="77777777" w:rsidR="00AF1D90" w:rsidRDefault="00AF1D90" w:rsidP="00AF1D90">
      <w:pPr>
        <w:pStyle w:val="3"/>
        <w:spacing w:before="156" w:after="156"/>
      </w:pPr>
      <w:r>
        <w:t>2.2 技术可行性分析</w:t>
      </w:r>
    </w:p>
    <w:p w14:paraId="669BAEE3" w14:textId="77777777" w:rsidR="00AF1D90" w:rsidRDefault="00AF1D90" w:rsidP="00AF1D90">
      <w:pPr>
        <w:numPr>
          <w:ilvl w:val="0"/>
          <w:numId w:val="197"/>
        </w:numPr>
        <w:spacing w:before="100" w:beforeAutospacing="1" w:after="100" w:afterAutospacing="1"/>
      </w:pPr>
      <w:r>
        <w:rPr>
          <w:rStyle w:val="ac"/>
        </w:rPr>
        <w:t>技术选型</w:t>
      </w:r>
      <w:r>
        <w:t>：采用成熟的Java Web技术栈进行后端开发，前端采用Vue等现代前端框架，数据库选用MySQL等关系型数据库。</w:t>
      </w:r>
    </w:p>
    <w:p w14:paraId="7D912EAD" w14:textId="77777777" w:rsidR="00AF1D90" w:rsidRDefault="00AF1D90" w:rsidP="00AF1D90">
      <w:pPr>
        <w:numPr>
          <w:ilvl w:val="0"/>
          <w:numId w:val="197"/>
        </w:numPr>
        <w:spacing w:before="100" w:beforeAutospacing="1" w:after="100" w:afterAutospacing="1"/>
      </w:pPr>
      <w:r>
        <w:rPr>
          <w:rStyle w:val="ac"/>
        </w:rPr>
        <w:t>基础设施</w:t>
      </w:r>
      <w:r>
        <w:t>：利用阿里云、腾讯云等云服务提供商进行服务器部署和扩展，确保系统的高可用性和弹性扩展能力。</w:t>
      </w:r>
    </w:p>
    <w:p w14:paraId="45B8987C" w14:textId="77777777" w:rsidR="00AF1D90" w:rsidRDefault="00AF1D90" w:rsidP="00AF1D90">
      <w:pPr>
        <w:numPr>
          <w:ilvl w:val="0"/>
          <w:numId w:val="197"/>
        </w:numPr>
        <w:spacing w:before="100" w:beforeAutospacing="1" w:after="100" w:afterAutospacing="1"/>
      </w:pPr>
      <w:r>
        <w:rPr>
          <w:rStyle w:val="ac"/>
        </w:rPr>
        <w:t>安全策略</w:t>
      </w:r>
      <w:r>
        <w:t>：实施严格的数据加密、访问控制、安全审计等措施，保障系统和用户数据的安全性。</w:t>
      </w:r>
    </w:p>
    <w:p w14:paraId="55BEADA1" w14:textId="77777777" w:rsidR="00AF1D90" w:rsidRDefault="00AF1D90" w:rsidP="00AF1D90">
      <w:pPr>
        <w:pStyle w:val="3"/>
        <w:spacing w:before="156" w:after="156"/>
      </w:pPr>
      <w:r>
        <w:t>2.3 经济可行性</w:t>
      </w:r>
    </w:p>
    <w:p w14:paraId="0F17D880" w14:textId="77777777" w:rsidR="00AF1D90" w:rsidRDefault="00AF1D90" w:rsidP="00AF1D90">
      <w:pPr>
        <w:numPr>
          <w:ilvl w:val="0"/>
          <w:numId w:val="198"/>
        </w:numPr>
        <w:spacing w:before="100" w:beforeAutospacing="1" w:after="100" w:afterAutospacing="1"/>
      </w:pPr>
      <w:r>
        <w:rPr>
          <w:rStyle w:val="ac"/>
        </w:rPr>
        <w:t>投资预算</w:t>
      </w:r>
      <w:r>
        <w:t>：综合考虑研发、服务器、推广等成本，预计总投资在可接受范围内。</w:t>
      </w:r>
    </w:p>
    <w:p w14:paraId="20D96644" w14:textId="77777777" w:rsidR="00AF1D90" w:rsidRDefault="00AF1D90" w:rsidP="00AF1D90">
      <w:pPr>
        <w:numPr>
          <w:ilvl w:val="1"/>
          <w:numId w:val="198"/>
        </w:numPr>
        <w:spacing w:before="100" w:beforeAutospacing="1" w:after="100" w:afterAutospacing="1"/>
      </w:pPr>
      <w:r>
        <w:rPr>
          <w:rStyle w:val="ac"/>
        </w:rPr>
        <w:t>采购成本</w:t>
      </w:r>
      <w:r>
        <w:t>：主要包括软件采购费用、开发工具费用等。</w:t>
      </w:r>
    </w:p>
    <w:p w14:paraId="4F350848" w14:textId="77777777" w:rsidR="00AF1D90" w:rsidRDefault="00AF1D90" w:rsidP="00AF1D90">
      <w:pPr>
        <w:numPr>
          <w:ilvl w:val="1"/>
          <w:numId w:val="198"/>
        </w:numPr>
        <w:spacing w:before="100" w:beforeAutospacing="1" w:after="100" w:afterAutospacing="1"/>
      </w:pPr>
      <w:r>
        <w:rPr>
          <w:rStyle w:val="ac"/>
        </w:rPr>
        <w:t>运营成本</w:t>
      </w:r>
      <w:r>
        <w:t>：包括平台维护、营销推广等方面的费用。</w:t>
      </w:r>
    </w:p>
    <w:p w14:paraId="408B9A3B" w14:textId="77777777" w:rsidR="00AF1D90" w:rsidRDefault="00AF1D90" w:rsidP="00AF1D90">
      <w:pPr>
        <w:numPr>
          <w:ilvl w:val="1"/>
          <w:numId w:val="198"/>
        </w:numPr>
        <w:spacing w:before="100" w:beforeAutospacing="1" w:after="100" w:afterAutospacing="1"/>
      </w:pPr>
      <w:r>
        <w:rPr>
          <w:rStyle w:val="ac"/>
        </w:rPr>
        <w:t>人力成本</w:t>
      </w:r>
      <w:r>
        <w:t>：包括开发、运营、客服等团队的人力成本。</w:t>
      </w:r>
    </w:p>
    <w:p w14:paraId="46A8AEBD" w14:textId="77777777" w:rsidR="00AF1D90" w:rsidRDefault="00AF1D90" w:rsidP="00AF1D90">
      <w:pPr>
        <w:numPr>
          <w:ilvl w:val="0"/>
          <w:numId w:val="198"/>
        </w:numPr>
        <w:spacing w:before="100" w:beforeAutospacing="1" w:after="100" w:afterAutospacing="1"/>
      </w:pPr>
      <w:r>
        <w:rPr>
          <w:rStyle w:val="ac"/>
        </w:rPr>
        <w:t>收益预测</w:t>
      </w:r>
      <w:r>
        <w:t>：根据市场需求和竞争状况评估，我们可以预测权限管理系统的预期收益。具体收益预测需要考虑产品定价、销售量、市场份额等因素。通过合理的定价策略和营销手段，我们可以实现预期收益目标。</w:t>
      </w:r>
    </w:p>
    <w:p w14:paraId="50445250" w14:textId="77777777" w:rsidR="00AF1D90" w:rsidRDefault="00AF1D90" w:rsidP="00AF1D90">
      <w:pPr>
        <w:numPr>
          <w:ilvl w:val="1"/>
          <w:numId w:val="198"/>
        </w:numPr>
        <w:spacing w:before="100" w:beforeAutospacing="1" w:after="100" w:afterAutospacing="1"/>
      </w:pPr>
      <w:r>
        <w:rPr>
          <w:rStyle w:val="ac"/>
        </w:rPr>
        <w:t>投资回报期</w:t>
      </w:r>
      <w:r>
        <w:t>：投资回报期是指投资项目所带来的净收益抵偿投资所需时间。对于权限管理系统，我们需要考虑初始投资、运营成本、预期收益等因素，计算出投资回报期。合理的投资回报期可以降低投资风险，提高项目的可行性。</w:t>
      </w:r>
    </w:p>
    <w:p w14:paraId="6816B61B" w14:textId="77777777" w:rsidR="00AF1D90" w:rsidRDefault="00AF1D90" w:rsidP="00AF1D90">
      <w:pPr>
        <w:pStyle w:val="3"/>
        <w:spacing w:before="156" w:after="156"/>
      </w:pPr>
      <w:r>
        <w:t>2.4 社会效益</w:t>
      </w:r>
    </w:p>
    <w:p w14:paraId="4A550AFE" w14:textId="77777777" w:rsidR="00AF1D90" w:rsidRDefault="00AF1D90" w:rsidP="00AF1D90">
      <w:pPr>
        <w:pStyle w:val="af"/>
      </w:pPr>
      <w:r>
        <w:t>该项目的实施将推动企业信息化进程，提高管理效率和质量，降低运营成本，为企业提供更多选择和更优质的服务体验。同时，有助于提升信息安全水平，保障企业数据安全。</w:t>
      </w:r>
    </w:p>
    <w:p w14:paraId="3B937C4E" w14:textId="77777777" w:rsidR="00AF1D90" w:rsidRDefault="00AF1D90" w:rsidP="00AF1D90">
      <w:pPr>
        <w:numPr>
          <w:ilvl w:val="0"/>
          <w:numId w:val="199"/>
        </w:numPr>
        <w:spacing w:before="100" w:beforeAutospacing="1" w:after="100" w:afterAutospacing="1"/>
      </w:pPr>
      <w:r>
        <w:rPr>
          <w:rStyle w:val="ac"/>
        </w:rPr>
        <w:t>方便快捷的管理体验</w:t>
      </w:r>
      <w:r>
        <w:t>：权限管理系统为企业提供了方便快捷的权限管理体验。管理员可以通过电脑、手机等设备随时随地访问权限管理平台，进行权限配置和管理操作。这种便捷的管理方式大大提高了企业的管理效率和便利性。</w:t>
      </w:r>
    </w:p>
    <w:p w14:paraId="2414817F" w14:textId="77777777" w:rsidR="00AF1D90" w:rsidRDefault="00AF1D90" w:rsidP="00AF1D90">
      <w:pPr>
        <w:numPr>
          <w:ilvl w:val="0"/>
          <w:numId w:val="199"/>
        </w:numPr>
        <w:spacing w:before="100" w:beforeAutospacing="1" w:after="100" w:afterAutospacing="1"/>
      </w:pPr>
      <w:r>
        <w:rPr>
          <w:rStyle w:val="ac"/>
        </w:rPr>
        <w:lastRenderedPageBreak/>
        <w:t>降低企业运营成本</w:t>
      </w:r>
      <w:r>
        <w:t>：权限管理系统的应用可以减少企业在权限管理方面的人力成本和时间成本。同时，通过自动化的权限管理流程，可以降低错误率，提高管理效率。</w:t>
      </w:r>
    </w:p>
    <w:p w14:paraId="41B8B1B7" w14:textId="77777777" w:rsidR="00AF1D90" w:rsidRDefault="00AF1D90" w:rsidP="00AF1D90">
      <w:pPr>
        <w:numPr>
          <w:ilvl w:val="0"/>
          <w:numId w:val="199"/>
        </w:numPr>
        <w:spacing w:before="100" w:beforeAutospacing="1" w:after="100" w:afterAutospacing="1"/>
      </w:pPr>
      <w:r>
        <w:rPr>
          <w:rStyle w:val="ac"/>
        </w:rPr>
        <w:t>促进信息安全和数据保护</w:t>
      </w:r>
      <w:r>
        <w:t>：权限管理系统通过严格的权限控制和数据加密措施，保障企业数据的安全性和隐私性，减少数据泄露和信息篡改的风险。</w:t>
      </w:r>
    </w:p>
    <w:p w14:paraId="65868562" w14:textId="77777777" w:rsidR="00AF1D90" w:rsidRDefault="00AF1D90" w:rsidP="00AF1D90">
      <w:pPr>
        <w:numPr>
          <w:ilvl w:val="0"/>
          <w:numId w:val="199"/>
        </w:numPr>
        <w:spacing w:before="100" w:beforeAutospacing="1" w:after="100" w:afterAutospacing="1"/>
      </w:pPr>
      <w:r>
        <w:rPr>
          <w:rStyle w:val="ac"/>
        </w:rPr>
        <w:t>增加就业机会和创业机会</w:t>
      </w:r>
      <w:r>
        <w:t>：权限管理系统的兴起为就业市场和创业领域带来了新的机会。随着权限管理业务的不断发展和壮大，需要更多的技术人才、运营人才和服务人才来支持系统的运行和发展。</w:t>
      </w:r>
    </w:p>
    <w:p w14:paraId="74B7DA83" w14:textId="77777777" w:rsidR="00AF1D90" w:rsidRDefault="00AF1D90" w:rsidP="00AF1D90">
      <w:pPr>
        <w:numPr>
          <w:ilvl w:val="0"/>
          <w:numId w:val="199"/>
        </w:numPr>
        <w:spacing w:before="100" w:beforeAutospacing="1" w:after="100" w:afterAutospacing="1"/>
      </w:pPr>
      <w:r>
        <w:rPr>
          <w:rStyle w:val="ac"/>
        </w:rPr>
        <w:t>推动企业信息化发展和转型升级</w:t>
      </w:r>
      <w:r>
        <w:t>：权限管理系统是企业信息化的重要组成部分，对于推动企业信息化发展和转型升级具有重要意义。通过应用权限管理系统，企业可以实现高效、灵活的信息管理和控制。</w:t>
      </w:r>
    </w:p>
    <w:p w14:paraId="4C46D298" w14:textId="77777777" w:rsidR="00AF1D90" w:rsidRDefault="00AF1D90" w:rsidP="00AF1D90">
      <w:pPr>
        <w:pStyle w:val="3"/>
        <w:spacing w:before="156" w:after="156"/>
      </w:pPr>
      <w:r>
        <w:t>2.5 风险评估与对策</w:t>
      </w:r>
    </w:p>
    <w:p w14:paraId="5409E690" w14:textId="77777777" w:rsidR="00AF1D90" w:rsidRDefault="00AF1D90" w:rsidP="00AF1D90">
      <w:pPr>
        <w:numPr>
          <w:ilvl w:val="0"/>
          <w:numId w:val="200"/>
        </w:numPr>
        <w:spacing w:before="100" w:beforeAutospacing="1" w:after="100" w:afterAutospacing="1"/>
      </w:pPr>
      <w:r>
        <w:rPr>
          <w:rStyle w:val="ac"/>
        </w:rPr>
        <w:t>技术风险</w:t>
      </w:r>
      <w:r>
        <w:t>：</w:t>
      </w:r>
    </w:p>
    <w:p w14:paraId="1ADEF7E2" w14:textId="77777777" w:rsidR="00AF1D90" w:rsidRDefault="00AF1D90" w:rsidP="00AF1D90">
      <w:pPr>
        <w:numPr>
          <w:ilvl w:val="1"/>
          <w:numId w:val="200"/>
        </w:numPr>
        <w:spacing w:before="100" w:beforeAutospacing="1" w:after="100" w:afterAutospacing="1"/>
      </w:pPr>
      <w:r>
        <w:rPr>
          <w:rStyle w:val="ac"/>
        </w:rPr>
        <w:t>系统稳定性</w:t>
      </w:r>
      <w:r>
        <w:t>：确保系统架构合理，技术方案可靠，以防止系统崩溃、数据丢失或服务中断等问题。</w:t>
      </w:r>
    </w:p>
    <w:p w14:paraId="76D85D35" w14:textId="77777777" w:rsidR="00AF1D90" w:rsidRDefault="00AF1D90" w:rsidP="00AF1D90">
      <w:pPr>
        <w:numPr>
          <w:ilvl w:val="1"/>
          <w:numId w:val="200"/>
        </w:numPr>
        <w:spacing w:before="100" w:beforeAutospacing="1" w:after="100" w:afterAutospacing="1"/>
      </w:pPr>
      <w:r>
        <w:rPr>
          <w:rStyle w:val="ac"/>
        </w:rPr>
        <w:t>数据安全</w:t>
      </w:r>
      <w:r>
        <w:t>：实施严格的数据加密和访问控制措施，保障用户数据的安全性，防止数据泄露、篡改或破坏。</w:t>
      </w:r>
    </w:p>
    <w:p w14:paraId="657CBEBA" w14:textId="77777777" w:rsidR="00AF1D90" w:rsidRDefault="00AF1D90" w:rsidP="00AF1D90">
      <w:pPr>
        <w:numPr>
          <w:ilvl w:val="1"/>
          <w:numId w:val="200"/>
        </w:numPr>
        <w:spacing w:before="100" w:beforeAutospacing="1" w:after="100" w:afterAutospacing="1"/>
      </w:pPr>
      <w:r>
        <w:rPr>
          <w:rStyle w:val="ac"/>
        </w:rPr>
        <w:t>技术更新</w:t>
      </w:r>
      <w:r>
        <w:t>：保持对新技术的敏感度，及时更新和升级系统，保持市场竞争力。</w:t>
      </w:r>
    </w:p>
    <w:p w14:paraId="7DADC4CD" w14:textId="77777777" w:rsidR="00AF1D90" w:rsidRDefault="00AF1D90" w:rsidP="00AF1D90">
      <w:pPr>
        <w:numPr>
          <w:ilvl w:val="0"/>
          <w:numId w:val="200"/>
        </w:numPr>
        <w:spacing w:before="100" w:beforeAutospacing="1" w:after="100" w:afterAutospacing="1"/>
      </w:pPr>
      <w:r>
        <w:rPr>
          <w:rStyle w:val="ac"/>
        </w:rPr>
        <w:t>竞争风险</w:t>
      </w:r>
      <w:r>
        <w:t>：</w:t>
      </w:r>
    </w:p>
    <w:p w14:paraId="0E63E782" w14:textId="77777777" w:rsidR="00AF1D90" w:rsidRDefault="00AF1D90" w:rsidP="00AF1D90">
      <w:pPr>
        <w:numPr>
          <w:ilvl w:val="1"/>
          <w:numId w:val="200"/>
        </w:numPr>
        <w:spacing w:before="100" w:beforeAutospacing="1" w:after="100" w:afterAutospacing="1"/>
      </w:pPr>
      <w:r>
        <w:rPr>
          <w:rStyle w:val="ac"/>
        </w:rPr>
        <w:t>价格竞争</w:t>
      </w:r>
      <w:r>
        <w:t>：通过优化成本结构，提供高性价比的产品和服务，以应对市场竞争。</w:t>
      </w:r>
    </w:p>
    <w:p w14:paraId="29B52372" w14:textId="77777777" w:rsidR="00AF1D90" w:rsidRDefault="00AF1D90" w:rsidP="00AF1D90">
      <w:pPr>
        <w:numPr>
          <w:ilvl w:val="1"/>
          <w:numId w:val="200"/>
        </w:numPr>
        <w:spacing w:before="100" w:beforeAutospacing="1" w:after="100" w:afterAutospacing="1"/>
      </w:pPr>
      <w:r>
        <w:rPr>
          <w:rStyle w:val="ac"/>
        </w:rPr>
        <w:t>服务竞争</w:t>
      </w:r>
      <w:r>
        <w:t>：提升服务质量，增加用户粘性，保持竞争优势。</w:t>
      </w:r>
    </w:p>
    <w:p w14:paraId="251D8F41" w14:textId="77777777" w:rsidR="00AF1D90" w:rsidRDefault="00AF1D90" w:rsidP="00AF1D90">
      <w:pPr>
        <w:numPr>
          <w:ilvl w:val="1"/>
          <w:numId w:val="200"/>
        </w:numPr>
        <w:spacing w:before="100" w:beforeAutospacing="1" w:after="100" w:afterAutospacing="1"/>
      </w:pPr>
      <w:r>
        <w:rPr>
          <w:rStyle w:val="ac"/>
        </w:rPr>
        <w:t>品牌竞争</w:t>
      </w:r>
      <w:r>
        <w:t>：加强品牌建设和宣传，提高品牌知名度和用户信任度。</w:t>
      </w:r>
    </w:p>
    <w:p w14:paraId="7A0D64FC" w14:textId="77777777" w:rsidR="00AF1D90" w:rsidRDefault="00AF1D90" w:rsidP="00AF1D90">
      <w:pPr>
        <w:numPr>
          <w:ilvl w:val="0"/>
          <w:numId w:val="200"/>
        </w:numPr>
        <w:spacing w:before="100" w:beforeAutospacing="1" w:after="100" w:afterAutospacing="1"/>
      </w:pPr>
      <w:r>
        <w:rPr>
          <w:rStyle w:val="ac"/>
        </w:rPr>
        <w:t>运营风险</w:t>
      </w:r>
      <w:r>
        <w:t>：</w:t>
      </w:r>
    </w:p>
    <w:p w14:paraId="6EE81679" w14:textId="77777777" w:rsidR="00AF1D90" w:rsidRDefault="00AF1D90" w:rsidP="00AF1D90">
      <w:pPr>
        <w:numPr>
          <w:ilvl w:val="1"/>
          <w:numId w:val="200"/>
        </w:numPr>
        <w:spacing w:before="100" w:beforeAutospacing="1" w:after="100" w:afterAutospacing="1"/>
      </w:pPr>
      <w:r>
        <w:rPr>
          <w:rStyle w:val="ac"/>
        </w:rPr>
        <w:t>供应链管理</w:t>
      </w:r>
      <w:r>
        <w:t>：与云服务提供商、技术支持团队建立良好合作关系，确保系统稳定运行。</w:t>
      </w:r>
    </w:p>
    <w:p w14:paraId="58B3149F" w14:textId="77777777" w:rsidR="00AF1D90" w:rsidRDefault="00AF1D90" w:rsidP="00AF1D90">
      <w:pPr>
        <w:numPr>
          <w:ilvl w:val="1"/>
          <w:numId w:val="200"/>
        </w:numPr>
        <w:spacing w:before="100" w:beforeAutospacing="1" w:after="100" w:afterAutospacing="1"/>
      </w:pPr>
      <w:r>
        <w:rPr>
          <w:rStyle w:val="ac"/>
        </w:rPr>
        <w:t>营销策略</w:t>
      </w:r>
      <w:r>
        <w:t>：制定有效的营销策略，吸引用户，提高市场占有率。</w:t>
      </w:r>
    </w:p>
    <w:p w14:paraId="692AEA8E" w14:textId="77777777" w:rsidR="00AF1D90" w:rsidRDefault="00AF1D90" w:rsidP="00AF1D90">
      <w:pPr>
        <w:numPr>
          <w:ilvl w:val="1"/>
          <w:numId w:val="200"/>
        </w:numPr>
        <w:spacing w:before="100" w:beforeAutospacing="1" w:after="100" w:afterAutospacing="1"/>
      </w:pPr>
      <w:r>
        <w:rPr>
          <w:rStyle w:val="ac"/>
        </w:rPr>
        <w:t>用户需求变化</w:t>
      </w:r>
      <w:r>
        <w:t>：保持对市场需求的敏感度，及时调整产品和服务，以满足用户需求。</w:t>
      </w:r>
    </w:p>
    <w:p w14:paraId="2E753EC6" w14:textId="77777777" w:rsidR="00AF1D90" w:rsidRDefault="00AF1D90" w:rsidP="00AF1D90">
      <w:pPr>
        <w:numPr>
          <w:ilvl w:val="0"/>
          <w:numId w:val="200"/>
        </w:numPr>
        <w:spacing w:before="100" w:beforeAutospacing="1" w:after="100" w:afterAutospacing="1"/>
      </w:pPr>
      <w:r>
        <w:rPr>
          <w:rStyle w:val="ac"/>
        </w:rPr>
        <w:t>财务风险</w:t>
      </w:r>
      <w:r>
        <w:t>：</w:t>
      </w:r>
    </w:p>
    <w:p w14:paraId="62F60F10" w14:textId="77777777" w:rsidR="00AF1D90" w:rsidRDefault="00AF1D90" w:rsidP="00AF1D90">
      <w:pPr>
        <w:numPr>
          <w:ilvl w:val="1"/>
          <w:numId w:val="200"/>
        </w:numPr>
        <w:spacing w:before="100" w:beforeAutospacing="1" w:after="100" w:afterAutospacing="1"/>
      </w:pPr>
      <w:r>
        <w:rPr>
          <w:rStyle w:val="ac"/>
        </w:rPr>
        <w:t>资金流动风险</w:t>
      </w:r>
      <w:r>
        <w:t>：保持良好的资金流动性，确保项目顺利进行。</w:t>
      </w:r>
    </w:p>
    <w:p w14:paraId="14ACD08D" w14:textId="77777777" w:rsidR="00AF1D90" w:rsidRDefault="00AF1D90" w:rsidP="00AF1D90">
      <w:pPr>
        <w:numPr>
          <w:ilvl w:val="1"/>
          <w:numId w:val="200"/>
        </w:numPr>
        <w:spacing w:before="100" w:beforeAutospacing="1" w:after="100" w:afterAutospacing="1"/>
      </w:pPr>
      <w:r>
        <w:rPr>
          <w:rStyle w:val="ac"/>
        </w:rPr>
        <w:t>投资回报风险</w:t>
      </w:r>
      <w:r>
        <w:t>：通过合理的收益预测和成本控制，实现预期投资回报。</w:t>
      </w:r>
    </w:p>
    <w:p w14:paraId="44C96EBD" w14:textId="77777777" w:rsidR="00AF1D90" w:rsidRDefault="00AF1D90" w:rsidP="00AF1D90">
      <w:pPr>
        <w:numPr>
          <w:ilvl w:val="1"/>
          <w:numId w:val="200"/>
        </w:numPr>
        <w:spacing w:before="100" w:beforeAutospacing="1" w:after="100" w:afterAutospacing="1"/>
      </w:pPr>
      <w:r>
        <w:rPr>
          <w:rStyle w:val="ac"/>
        </w:rPr>
        <w:t>税务风险</w:t>
      </w:r>
      <w:r>
        <w:t>：遵守相关税收法律法规，确保按时缴纳相关税款，避免税务纠纷。</w:t>
      </w:r>
    </w:p>
    <w:p w14:paraId="7EAA275E" w14:textId="77777777" w:rsidR="00AF1D90" w:rsidRDefault="00AF1D90" w:rsidP="00AF1D90">
      <w:pPr>
        <w:numPr>
          <w:ilvl w:val="0"/>
          <w:numId w:val="200"/>
        </w:numPr>
        <w:spacing w:before="100" w:beforeAutospacing="1" w:after="100" w:afterAutospacing="1"/>
      </w:pPr>
      <w:r>
        <w:rPr>
          <w:rStyle w:val="ac"/>
        </w:rPr>
        <w:t>法律风险</w:t>
      </w:r>
      <w:r>
        <w:t>：</w:t>
      </w:r>
    </w:p>
    <w:p w14:paraId="60B531C4" w14:textId="77777777" w:rsidR="00AF1D90" w:rsidRDefault="00AF1D90" w:rsidP="00AF1D90">
      <w:pPr>
        <w:numPr>
          <w:ilvl w:val="1"/>
          <w:numId w:val="200"/>
        </w:numPr>
        <w:spacing w:before="100" w:beforeAutospacing="1" w:after="100" w:afterAutospacing="1"/>
      </w:pPr>
      <w:r>
        <w:rPr>
          <w:rStyle w:val="ac"/>
        </w:rPr>
        <w:t>知识产权保护</w:t>
      </w:r>
      <w:r>
        <w:t>：注重知识产权保护，避免侵犯他人知识产权。</w:t>
      </w:r>
    </w:p>
    <w:p w14:paraId="22430658" w14:textId="77777777" w:rsidR="00AF1D90" w:rsidRDefault="00AF1D90" w:rsidP="00AF1D90">
      <w:pPr>
        <w:numPr>
          <w:ilvl w:val="1"/>
          <w:numId w:val="200"/>
        </w:numPr>
        <w:spacing w:before="100" w:beforeAutospacing="1" w:after="100" w:afterAutospacing="1"/>
      </w:pPr>
      <w:r>
        <w:rPr>
          <w:rStyle w:val="ac"/>
        </w:rPr>
        <w:t>消费者权益保护</w:t>
      </w:r>
      <w:r>
        <w:t>：遵守消费者权益保护法律法规，保障用户权益。</w:t>
      </w:r>
    </w:p>
    <w:p w14:paraId="00572528" w14:textId="77777777" w:rsidR="00AF1D90" w:rsidRDefault="00AF1D90" w:rsidP="00AF1D90">
      <w:pPr>
        <w:numPr>
          <w:ilvl w:val="1"/>
          <w:numId w:val="200"/>
        </w:numPr>
        <w:spacing w:before="100" w:beforeAutospacing="1" w:after="100" w:afterAutospacing="1"/>
      </w:pPr>
      <w:r>
        <w:rPr>
          <w:rStyle w:val="ac"/>
        </w:rPr>
        <w:t>税收法律法规遵守</w:t>
      </w:r>
      <w:r>
        <w:t>：遵守税收法律法规，确保合法经营。</w:t>
      </w:r>
    </w:p>
    <w:p w14:paraId="2A391213" w14:textId="77777777" w:rsidR="00AF1D90" w:rsidRDefault="00AF1D90" w:rsidP="00AF1D90">
      <w:pPr>
        <w:pStyle w:val="2"/>
        <w:spacing w:before="156" w:after="156"/>
      </w:pPr>
      <w:r>
        <w:lastRenderedPageBreak/>
        <w:t xml:space="preserve">3 </w:t>
      </w:r>
      <w:r>
        <w:t>需求分析</w:t>
      </w:r>
    </w:p>
    <w:p w14:paraId="6A7732A0" w14:textId="77777777" w:rsidR="00AF1D90" w:rsidRDefault="00AF1D90" w:rsidP="00AF1D90">
      <w:pPr>
        <w:pStyle w:val="3"/>
        <w:spacing w:before="156" w:after="156"/>
      </w:pPr>
      <w:r>
        <w:t>3.1 用户需求</w:t>
      </w:r>
    </w:p>
    <w:p w14:paraId="79DE168A" w14:textId="77777777" w:rsidR="00AF1D90" w:rsidRDefault="00AF1D90" w:rsidP="00AF1D90">
      <w:pPr>
        <w:pStyle w:val="af"/>
        <w:numPr>
          <w:ilvl w:val="0"/>
          <w:numId w:val="201"/>
        </w:numPr>
      </w:pPr>
      <w:r>
        <w:rPr>
          <w:rStyle w:val="ac"/>
        </w:rPr>
        <w:t>注册与登录</w:t>
      </w:r>
      <w:r>
        <w:t>：</w:t>
      </w:r>
    </w:p>
    <w:p w14:paraId="581393FB" w14:textId="77777777" w:rsidR="00AF1D90" w:rsidRDefault="00AF1D90" w:rsidP="00AF1D90">
      <w:pPr>
        <w:numPr>
          <w:ilvl w:val="1"/>
          <w:numId w:val="201"/>
        </w:numPr>
        <w:spacing w:before="100" w:beforeAutospacing="1" w:after="100" w:afterAutospacing="1"/>
      </w:pPr>
      <w:r>
        <w:t>用户可以通过注册页面创建账号，同时填写个人信息（用户名、密码、姓名、电话、地址等）。</w:t>
      </w:r>
    </w:p>
    <w:p w14:paraId="0220FAF3" w14:textId="77777777" w:rsidR="00AF1D90" w:rsidRDefault="00AF1D90" w:rsidP="00AF1D90">
      <w:pPr>
        <w:numPr>
          <w:ilvl w:val="1"/>
          <w:numId w:val="201"/>
        </w:numPr>
        <w:spacing w:before="100" w:beforeAutospacing="1" w:after="100" w:afterAutospacing="1"/>
      </w:pPr>
      <w:r>
        <w:t>用户可以使用创建的账号和密码登录系统。</w:t>
      </w:r>
    </w:p>
    <w:p w14:paraId="4647EBEF" w14:textId="77777777" w:rsidR="00AF1D90" w:rsidRDefault="00AF1D90" w:rsidP="00AF1D90">
      <w:pPr>
        <w:numPr>
          <w:ilvl w:val="1"/>
          <w:numId w:val="201"/>
        </w:numPr>
        <w:spacing w:before="100" w:beforeAutospacing="1" w:after="100" w:afterAutospacing="1"/>
      </w:pPr>
      <w:r>
        <w:t>用户可以选择使用第三方登录方式（例如微信登录）。</w:t>
      </w:r>
    </w:p>
    <w:p w14:paraId="5032F762" w14:textId="77777777" w:rsidR="00AF1D90" w:rsidRDefault="00AF1D90" w:rsidP="00AF1D90">
      <w:pPr>
        <w:pStyle w:val="af"/>
        <w:numPr>
          <w:ilvl w:val="0"/>
          <w:numId w:val="201"/>
        </w:numPr>
      </w:pPr>
      <w:r>
        <w:rPr>
          <w:rStyle w:val="ac"/>
        </w:rPr>
        <w:t>首页展示</w:t>
      </w:r>
      <w:r>
        <w:t>：</w:t>
      </w:r>
    </w:p>
    <w:p w14:paraId="4E4946FD" w14:textId="77777777" w:rsidR="00AF1D90" w:rsidRDefault="00AF1D90" w:rsidP="00AF1D90">
      <w:pPr>
        <w:numPr>
          <w:ilvl w:val="1"/>
          <w:numId w:val="201"/>
        </w:numPr>
        <w:spacing w:before="100" w:beforeAutospacing="1" w:after="100" w:afterAutospacing="1"/>
      </w:pPr>
      <w:r>
        <w:t>用户可以查看权限管理系统的首页，了解系统功能和概况。</w:t>
      </w:r>
    </w:p>
    <w:p w14:paraId="6C353053" w14:textId="77777777" w:rsidR="00AF1D90" w:rsidRDefault="00AF1D90" w:rsidP="00AF1D90">
      <w:pPr>
        <w:pStyle w:val="af"/>
        <w:numPr>
          <w:ilvl w:val="0"/>
          <w:numId w:val="201"/>
        </w:numPr>
      </w:pPr>
      <w:r>
        <w:rPr>
          <w:rStyle w:val="ac"/>
        </w:rPr>
        <w:t>个人中心</w:t>
      </w:r>
      <w:r>
        <w:t>：</w:t>
      </w:r>
    </w:p>
    <w:p w14:paraId="4F8BC6E1" w14:textId="77777777" w:rsidR="00AF1D90" w:rsidRDefault="00AF1D90" w:rsidP="00AF1D90">
      <w:pPr>
        <w:numPr>
          <w:ilvl w:val="1"/>
          <w:numId w:val="201"/>
        </w:numPr>
        <w:spacing w:before="100" w:beforeAutospacing="1" w:after="100" w:afterAutospacing="1"/>
      </w:pPr>
      <w:r>
        <w:t>用户可以修改个人信息（包括用户名、密码、姓名、电话、地址等）。</w:t>
      </w:r>
    </w:p>
    <w:p w14:paraId="405980C7" w14:textId="77777777" w:rsidR="00AF1D90" w:rsidRDefault="00AF1D90" w:rsidP="00AF1D90">
      <w:pPr>
        <w:numPr>
          <w:ilvl w:val="1"/>
          <w:numId w:val="201"/>
        </w:numPr>
        <w:spacing w:before="100" w:beforeAutospacing="1" w:after="100" w:afterAutospacing="1"/>
      </w:pPr>
      <w:r>
        <w:t>用户可以查看和管理自己的权限和操作记录。</w:t>
      </w:r>
    </w:p>
    <w:p w14:paraId="44AE205E" w14:textId="77777777" w:rsidR="00AF1D90" w:rsidRDefault="00AF1D90" w:rsidP="00AF1D90">
      <w:pPr>
        <w:pStyle w:val="3"/>
        <w:spacing w:before="156" w:after="156"/>
      </w:pPr>
      <w:r>
        <w:t>3.2 管理员需求</w:t>
      </w:r>
    </w:p>
    <w:p w14:paraId="671C9A53" w14:textId="77777777" w:rsidR="00AF1D90" w:rsidRDefault="00AF1D90" w:rsidP="00AF1D90">
      <w:pPr>
        <w:numPr>
          <w:ilvl w:val="0"/>
          <w:numId w:val="202"/>
        </w:numPr>
        <w:spacing w:before="100" w:beforeAutospacing="1" w:after="100" w:afterAutospacing="1"/>
      </w:pPr>
      <w:r>
        <w:rPr>
          <w:rStyle w:val="ac"/>
        </w:rPr>
        <w:t>后台管理</w:t>
      </w:r>
      <w:r>
        <w:t>：</w:t>
      </w:r>
    </w:p>
    <w:p w14:paraId="4F595CBC" w14:textId="77777777" w:rsidR="00AF1D90" w:rsidRDefault="00AF1D90" w:rsidP="00AF1D90">
      <w:pPr>
        <w:numPr>
          <w:ilvl w:val="1"/>
          <w:numId w:val="202"/>
        </w:numPr>
        <w:spacing w:before="100" w:beforeAutospacing="1" w:after="100" w:afterAutospacing="1"/>
      </w:pPr>
      <w:r>
        <w:t>管理员可以登录后台管理系统，对权限、角色、用户等进行管理。</w:t>
      </w:r>
    </w:p>
    <w:p w14:paraId="3247786E" w14:textId="77777777" w:rsidR="00AF1D90" w:rsidRDefault="00AF1D90" w:rsidP="00AF1D90">
      <w:pPr>
        <w:numPr>
          <w:ilvl w:val="1"/>
          <w:numId w:val="202"/>
        </w:numPr>
        <w:spacing w:before="100" w:beforeAutospacing="1" w:after="100" w:afterAutospacing="1"/>
      </w:pPr>
      <w:r>
        <w:t>管理员可以添加、删除、修改权限和角色信息。</w:t>
      </w:r>
    </w:p>
    <w:p w14:paraId="7AE3EF85" w14:textId="77777777" w:rsidR="00AF1D90" w:rsidRDefault="00AF1D90" w:rsidP="00AF1D90">
      <w:pPr>
        <w:numPr>
          <w:ilvl w:val="1"/>
          <w:numId w:val="202"/>
        </w:numPr>
        <w:spacing w:before="100" w:beforeAutospacing="1" w:after="100" w:afterAutospacing="1"/>
      </w:pPr>
      <w:r>
        <w:t>管理员可以查看和管理用户信息。</w:t>
      </w:r>
    </w:p>
    <w:p w14:paraId="1568C02C" w14:textId="77777777" w:rsidR="00AF1D90" w:rsidRDefault="00AF1D90" w:rsidP="00AF1D90">
      <w:pPr>
        <w:numPr>
          <w:ilvl w:val="1"/>
          <w:numId w:val="202"/>
        </w:numPr>
        <w:spacing w:before="100" w:beforeAutospacing="1" w:after="100" w:afterAutospacing="1"/>
      </w:pPr>
      <w:r>
        <w:t>管理员可以查看和管理系统日志。</w:t>
      </w:r>
    </w:p>
    <w:p w14:paraId="6EA11F63" w14:textId="77777777" w:rsidR="00AF1D90" w:rsidRDefault="00AF1D90" w:rsidP="00AF1D90">
      <w:pPr>
        <w:pStyle w:val="3"/>
        <w:spacing w:before="156" w:after="156"/>
      </w:pPr>
      <w:r>
        <w:t>3.3 性能需求</w:t>
      </w:r>
    </w:p>
    <w:p w14:paraId="363E1D24" w14:textId="77777777" w:rsidR="00AF1D90" w:rsidRDefault="00AF1D90" w:rsidP="00AF1D90">
      <w:pPr>
        <w:numPr>
          <w:ilvl w:val="0"/>
          <w:numId w:val="203"/>
        </w:numPr>
        <w:spacing w:before="100" w:beforeAutospacing="1" w:after="100" w:afterAutospacing="1"/>
      </w:pPr>
      <w:r>
        <w:t>用户访问响应时间不超过 2 秒。</w:t>
      </w:r>
    </w:p>
    <w:p w14:paraId="07F0B171" w14:textId="77777777" w:rsidR="00AF1D90" w:rsidRDefault="00AF1D90" w:rsidP="00AF1D90">
      <w:pPr>
        <w:numPr>
          <w:ilvl w:val="0"/>
          <w:numId w:val="203"/>
        </w:numPr>
        <w:spacing w:before="100" w:beforeAutospacing="1" w:after="100" w:afterAutospacing="1"/>
      </w:pPr>
      <w:r>
        <w:t>系统日志记录查询速度不超过 3 秒。</w:t>
      </w:r>
    </w:p>
    <w:p w14:paraId="37D3FAD7" w14:textId="77777777" w:rsidR="00AF1D90" w:rsidRDefault="00AF1D90" w:rsidP="00AF1D90">
      <w:pPr>
        <w:numPr>
          <w:ilvl w:val="0"/>
          <w:numId w:val="203"/>
        </w:numPr>
        <w:spacing w:before="100" w:beforeAutospacing="1" w:after="100" w:afterAutospacing="1"/>
      </w:pPr>
      <w:r>
        <w:t>数据库读写速度不低于 1000 条/秒。</w:t>
      </w:r>
    </w:p>
    <w:p w14:paraId="5A4AEC2F" w14:textId="77777777" w:rsidR="00AF1D90" w:rsidRDefault="00AF1D90" w:rsidP="00AF1D90">
      <w:pPr>
        <w:numPr>
          <w:ilvl w:val="0"/>
          <w:numId w:val="203"/>
        </w:numPr>
        <w:spacing w:before="100" w:beforeAutospacing="1" w:after="100" w:afterAutospacing="1"/>
      </w:pPr>
      <w:r>
        <w:t>系统每天的运行时间不低于 22 小时。</w:t>
      </w:r>
    </w:p>
    <w:p w14:paraId="0753BE5D" w14:textId="77777777" w:rsidR="00AF1D90" w:rsidRDefault="00AF1D90" w:rsidP="00AF1D90">
      <w:pPr>
        <w:pStyle w:val="3"/>
        <w:spacing w:before="156" w:after="156"/>
      </w:pPr>
      <w:r>
        <w:t>3.4 安全需求</w:t>
      </w:r>
    </w:p>
    <w:p w14:paraId="32BAAFDB" w14:textId="77777777" w:rsidR="00AF1D90" w:rsidRDefault="00AF1D90" w:rsidP="00AF1D90">
      <w:pPr>
        <w:numPr>
          <w:ilvl w:val="0"/>
          <w:numId w:val="204"/>
        </w:numPr>
        <w:spacing w:before="100" w:beforeAutospacing="1" w:after="100" w:afterAutospacing="1"/>
      </w:pPr>
      <w:r>
        <w:t>使用 HTTPS 协议加密通信，保证数据传输的安全性。</w:t>
      </w:r>
    </w:p>
    <w:p w14:paraId="3EF935A2" w14:textId="77777777" w:rsidR="00AF1D90" w:rsidRDefault="00AF1D90" w:rsidP="00AF1D90">
      <w:pPr>
        <w:numPr>
          <w:ilvl w:val="0"/>
          <w:numId w:val="204"/>
        </w:numPr>
        <w:spacing w:before="100" w:beforeAutospacing="1" w:after="100" w:afterAutospacing="1"/>
      </w:pPr>
      <w:r>
        <w:t>使用验证码等安全措施，防止恶意攻击和暴力破解等安全威胁。</w:t>
      </w:r>
    </w:p>
    <w:p w14:paraId="798B4FDB" w14:textId="77777777" w:rsidR="00AF1D90" w:rsidRDefault="00AF1D90" w:rsidP="00AF1D90">
      <w:pPr>
        <w:numPr>
          <w:ilvl w:val="0"/>
          <w:numId w:val="204"/>
        </w:numPr>
        <w:spacing w:before="100" w:beforeAutospacing="1" w:after="100" w:afterAutospacing="1"/>
      </w:pPr>
      <w:r>
        <w:t>对用户敏感信息进行加密存储，以保证用户信息的安全性。</w:t>
      </w:r>
    </w:p>
    <w:p w14:paraId="708373C0" w14:textId="77777777" w:rsidR="00AF1D90" w:rsidRDefault="00AF1D90" w:rsidP="00AF1D90">
      <w:pPr>
        <w:pStyle w:val="3"/>
        <w:spacing w:before="156" w:after="156"/>
      </w:pPr>
      <w:r>
        <w:t>3.5 非功能需求</w:t>
      </w:r>
    </w:p>
    <w:p w14:paraId="7DFC7BDD" w14:textId="77777777" w:rsidR="00AF1D90" w:rsidRDefault="00AF1D90" w:rsidP="00AF1D90">
      <w:pPr>
        <w:numPr>
          <w:ilvl w:val="0"/>
          <w:numId w:val="205"/>
        </w:numPr>
        <w:spacing w:before="100" w:beforeAutospacing="1" w:after="100" w:afterAutospacing="1"/>
      </w:pPr>
      <w:r>
        <w:t>系统界面简洁明了，易于使用。</w:t>
      </w:r>
    </w:p>
    <w:p w14:paraId="5A28DBDF" w14:textId="77777777" w:rsidR="00AF1D90" w:rsidRDefault="00AF1D90" w:rsidP="00AF1D90">
      <w:pPr>
        <w:numPr>
          <w:ilvl w:val="0"/>
          <w:numId w:val="205"/>
        </w:numPr>
        <w:spacing w:before="100" w:beforeAutospacing="1" w:after="100" w:afterAutospacing="1"/>
      </w:pPr>
      <w:r>
        <w:t>系统具备良好的扩展性和可维护性，便于后续功能的拓展和系统的维护。</w:t>
      </w:r>
    </w:p>
    <w:p w14:paraId="6C87ED53" w14:textId="77777777" w:rsidR="00AF1D90" w:rsidRDefault="00AF1D90" w:rsidP="00AF1D90">
      <w:pPr>
        <w:numPr>
          <w:ilvl w:val="0"/>
          <w:numId w:val="205"/>
        </w:numPr>
        <w:spacing w:before="100" w:beforeAutospacing="1" w:after="100" w:afterAutospacing="1"/>
      </w:pPr>
      <w:r>
        <w:t>系统具备高可用性和稳定性，可以在每天的运行时间不低于 22 小时内保持正常运行。</w:t>
      </w:r>
    </w:p>
    <w:p w14:paraId="35A877E6" w14:textId="77777777" w:rsidR="00AF1D90" w:rsidRDefault="00AF1D90" w:rsidP="00AF1D90">
      <w:pPr>
        <w:pStyle w:val="3"/>
        <w:spacing w:before="156" w:after="156"/>
      </w:pPr>
      <w:r>
        <w:lastRenderedPageBreak/>
        <w:t>3.6 需求规格说明</w:t>
      </w:r>
    </w:p>
    <w:p w14:paraId="1B0C77DE" w14:textId="77777777" w:rsidR="00AF1D90" w:rsidRDefault="00AF1D90" w:rsidP="00AF1D90">
      <w:pPr>
        <w:numPr>
          <w:ilvl w:val="0"/>
          <w:numId w:val="206"/>
        </w:numPr>
        <w:spacing w:before="100" w:beforeAutospacing="1" w:after="100" w:afterAutospacing="1"/>
      </w:pPr>
      <w:r>
        <w:rPr>
          <w:rStyle w:val="ac"/>
        </w:rPr>
        <w:t>注册与登录</w:t>
      </w:r>
      <w:r>
        <w:t>：用户可以注册新账号并登录系统。</w:t>
      </w:r>
    </w:p>
    <w:p w14:paraId="485F33CC" w14:textId="77777777" w:rsidR="00AF1D90" w:rsidRDefault="00AF1D90" w:rsidP="00AF1D90">
      <w:pPr>
        <w:numPr>
          <w:ilvl w:val="0"/>
          <w:numId w:val="206"/>
        </w:numPr>
        <w:spacing w:before="100" w:beforeAutospacing="1" w:after="100" w:afterAutospacing="1"/>
      </w:pPr>
      <w:r>
        <w:rPr>
          <w:rStyle w:val="ac"/>
        </w:rPr>
        <w:t>首页展示</w:t>
      </w:r>
      <w:r>
        <w:t>：用户可以查看系统首页，了解系统功能和概况。</w:t>
      </w:r>
    </w:p>
    <w:p w14:paraId="07530323" w14:textId="77777777" w:rsidR="00AF1D90" w:rsidRDefault="00AF1D90" w:rsidP="00AF1D90">
      <w:pPr>
        <w:numPr>
          <w:ilvl w:val="0"/>
          <w:numId w:val="206"/>
        </w:numPr>
        <w:spacing w:before="100" w:beforeAutospacing="1" w:after="100" w:afterAutospacing="1"/>
      </w:pPr>
      <w:r>
        <w:rPr>
          <w:rStyle w:val="ac"/>
        </w:rPr>
        <w:t>个人中心</w:t>
      </w:r>
      <w:r>
        <w:t>：用户可以修改个人信息，查看和管理权限和操作记录。</w:t>
      </w:r>
    </w:p>
    <w:p w14:paraId="16AC0A05" w14:textId="77777777" w:rsidR="00AF1D90" w:rsidRDefault="00AF1D90" w:rsidP="00AF1D90">
      <w:pPr>
        <w:numPr>
          <w:ilvl w:val="0"/>
          <w:numId w:val="206"/>
        </w:numPr>
        <w:spacing w:before="100" w:beforeAutospacing="1" w:after="100" w:afterAutospacing="1"/>
      </w:pPr>
      <w:r>
        <w:rPr>
          <w:rStyle w:val="ac"/>
        </w:rPr>
        <w:t>后台管理</w:t>
      </w:r>
      <w:r>
        <w:t>：管理员可以登录后台管理系统，管理权限、角色、用户和系统日志。</w:t>
      </w:r>
    </w:p>
    <w:p w14:paraId="3EAC8816" w14:textId="77777777" w:rsidR="004A3EE3" w:rsidRDefault="004A3EE3" w:rsidP="004A3EE3">
      <w:pPr>
        <w:pStyle w:val="2"/>
        <w:spacing w:before="156" w:after="156"/>
        <w:rPr>
          <w:rFonts w:ascii="宋体" w:hAnsi="宋体"/>
          <w:sz w:val="36"/>
        </w:rPr>
      </w:pPr>
      <w:r>
        <w:t xml:space="preserve">4 </w:t>
      </w:r>
      <w:r>
        <w:t>系统的详细设计与实现</w:t>
      </w:r>
    </w:p>
    <w:p w14:paraId="7BED7973" w14:textId="77777777" w:rsidR="004A3EE3" w:rsidRDefault="004A3EE3" w:rsidP="004A3EE3">
      <w:pPr>
        <w:pStyle w:val="3"/>
        <w:spacing w:before="156" w:after="156"/>
      </w:pPr>
      <w:r>
        <w:t>4.1 开发技术及架构</w:t>
      </w:r>
    </w:p>
    <w:p w14:paraId="6059193A" w14:textId="77777777" w:rsidR="004A3EE3" w:rsidRDefault="004A3EE3" w:rsidP="004A3EE3">
      <w:pPr>
        <w:pStyle w:val="4"/>
      </w:pPr>
      <w:r>
        <w:t>4.1.1 Vue技术</w:t>
      </w:r>
    </w:p>
    <w:p w14:paraId="5529A7DA" w14:textId="77777777" w:rsidR="004A3EE3" w:rsidRDefault="004A3EE3" w:rsidP="004A3EE3">
      <w:pPr>
        <w:pStyle w:val="af"/>
      </w:pPr>
      <w:r>
        <w:t>Vue.js 是一款渐进式 JavaScript 框架，用于构建用户界面。与其他大型框架不同的是，Vue 被设计为可以自底向上逐层应用。Vue 的核心库只关注视图层，不需要依赖其他库或工具就能使用，也可以用单文件组件等功能扩展其能力。</w:t>
      </w:r>
    </w:p>
    <w:p w14:paraId="006842EF" w14:textId="77777777" w:rsidR="0042339E" w:rsidRDefault="0042339E" w:rsidP="004A3EE3">
      <w:pPr>
        <w:pStyle w:val="af"/>
      </w:pPr>
    </w:p>
    <w:p w14:paraId="39A68D79" w14:textId="22E1D78D" w:rsidR="0042339E" w:rsidRDefault="0042339E" w:rsidP="004A3EE3">
      <w:pPr>
        <w:pStyle w:val="af"/>
      </w:pPr>
      <w:r w:rsidRPr="0042339E">
        <w:rPr>
          <w:rFonts w:hint="eastAsia"/>
          <w:highlight w:val="yellow"/>
        </w:rPr>
        <w:t>这里补充原理图片</w:t>
      </w:r>
    </w:p>
    <w:p w14:paraId="3A19319C" w14:textId="77777777" w:rsidR="004A3EE3" w:rsidRDefault="004A3EE3" w:rsidP="004A3EE3">
      <w:pPr>
        <w:pStyle w:val="4"/>
      </w:pPr>
      <w:r>
        <w:t>4.1.2 B/S架构</w:t>
      </w:r>
    </w:p>
    <w:p w14:paraId="7390F839" w14:textId="77777777" w:rsidR="004A3EE3" w:rsidRDefault="004A3EE3" w:rsidP="004A3EE3">
      <w:pPr>
        <w:pStyle w:val="af"/>
      </w:pPr>
      <w:r>
        <w:t>B/S（Browser/Server）架构，即浏览器/服务器架构。浏览器作为客户端，通过网络向服务器发起请求，服务器根据请求提供相应的资源和服务。B/S架构的主要特点是客户端只需要一个浏览器，所有逻辑和数据存储在服务器端，维护和管理相对简便。</w:t>
      </w:r>
    </w:p>
    <w:p w14:paraId="60258903" w14:textId="77777777" w:rsidR="0042339E" w:rsidRDefault="0042339E" w:rsidP="0042339E">
      <w:pPr>
        <w:pStyle w:val="af"/>
      </w:pPr>
    </w:p>
    <w:p w14:paraId="1B061D2C" w14:textId="77777777" w:rsidR="0042339E" w:rsidRDefault="0042339E" w:rsidP="0042339E">
      <w:pPr>
        <w:pStyle w:val="af"/>
      </w:pPr>
      <w:r w:rsidRPr="0042339E">
        <w:rPr>
          <w:rFonts w:hint="eastAsia"/>
          <w:highlight w:val="yellow"/>
        </w:rPr>
        <w:t>这里补充原理图片</w:t>
      </w:r>
    </w:p>
    <w:p w14:paraId="3CF362E4" w14:textId="77777777" w:rsidR="0042339E" w:rsidRDefault="0042339E" w:rsidP="004A3EE3">
      <w:pPr>
        <w:pStyle w:val="af"/>
      </w:pPr>
    </w:p>
    <w:p w14:paraId="1B8F98A6" w14:textId="77777777" w:rsidR="004A3EE3" w:rsidRDefault="004A3EE3" w:rsidP="004A3EE3">
      <w:pPr>
        <w:pStyle w:val="4"/>
      </w:pPr>
      <w:r>
        <w:t>4.1.3 MySQL数据库</w:t>
      </w:r>
    </w:p>
    <w:p w14:paraId="6EDFC808" w14:textId="77777777" w:rsidR="004A3EE3" w:rsidRDefault="004A3EE3" w:rsidP="004A3EE3">
      <w:pPr>
        <w:pStyle w:val="af"/>
      </w:pPr>
      <w:r>
        <w:t>MySQL 是一个开源的关系型数据库管理系统，使用最常用的数据库查询语言 SQL 进行数据库管理。MySQL 数据库以其高速、可靠、易用等特点，成为很多企业和开发者的首选数据库。</w:t>
      </w:r>
    </w:p>
    <w:p w14:paraId="792E83A9" w14:textId="77777777" w:rsidR="0042339E" w:rsidRDefault="0042339E" w:rsidP="0042339E">
      <w:pPr>
        <w:pStyle w:val="af"/>
      </w:pPr>
    </w:p>
    <w:p w14:paraId="087DE55B" w14:textId="77777777" w:rsidR="0042339E" w:rsidRDefault="0042339E" w:rsidP="0042339E">
      <w:pPr>
        <w:pStyle w:val="af"/>
      </w:pPr>
      <w:r w:rsidRPr="0042339E">
        <w:rPr>
          <w:rFonts w:hint="eastAsia"/>
          <w:highlight w:val="yellow"/>
        </w:rPr>
        <w:lastRenderedPageBreak/>
        <w:t>这里补充原理图片</w:t>
      </w:r>
    </w:p>
    <w:p w14:paraId="2CA96258" w14:textId="77777777" w:rsidR="0042339E" w:rsidRDefault="0042339E" w:rsidP="004A3EE3">
      <w:pPr>
        <w:pStyle w:val="af"/>
      </w:pPr>
    </w:p>
    <w:p w14:paraId="1A09CFCC" w14:textId="77777777" w:rsidR="004A3EE3" w:rsidRDefault="004A3EE3" w:rsidP="004A3EE3">
      <w:pPr>
        <w:pStyle w:val="4"/>
      </w:pPr>
      <w:r>
        <w:t>4.1.4 Spring Boot框架</w:t>
      </w:r>
    </w:p>
    <w:p w14:paraId="05758660" w14:textId="77777777" w:rsidR="004A3EE3" w:rsidRDefault="004A3EE3" w:rsidP="004A3EE3">
      <w:pPr>
        <w:pStyle w:val="af"/>
      </w:pPr>
      <w:r>
        <w:t>Spring Boot 是基于 Spring 框架的全新框架，主要目的是简化 Spring 应用的搭建及开发过程。Spring Boot 提供了一整套的开发生态系统，帮助开发者更快速地搭建应用。Spring Boot 内置了很多默认的配置，这使得开发者不再需要像传统 Spring 项目那样编写大量的配置文件。MyBatis 用于数据持久化。</w:t>
      </w:r>
    </w:p>
    <w:p w14:paraId="398539C3" w14:textId="77777777" w:rsidR="008F0FC6" w:rsidRDefault="008F0FC6" w:rsidP="008F0FC6">
      <w:pPr>
        <w:pStyle w:val="af"/>
      </w:pPr>
    </w:p>
    <w:p w14:paraId="4705D1F2" w14:textId="77777777" w:rsidR="008F0FC6" w:rsidRDefault="008F0FC6" w:rsidP="008F0FC6">
      <w:pPr>
        <w:pStyle w:val="af"/>
      </w:pPr>
      <w:r w:rsidRPr="0042339E">
        <w:rPr>
          <w:rFonts w:hint="eastAsia"/>
          <w:highlight w:val="yellow"/>
        </w:rPr>
        <w:t>这里补充原理图片</w:t>
      </w:r>
    </w:p>
    <w:p w14:paraId="30BC0E81" w14:textId="77777777" w:rsidR="008F0FC6" w:rsidRDefault="008F0FC6" w:rsidP="004A3EE3">
      <w:pPr>
        <w:pStyle w:val="af"/>
      </w:pPr>
    </w:p>
    <w:p w14:paraId="719EFC6C" w14:textId="77777777" w:rsidR="00C20D34" w:rsidRPr="00C20D34" w:rsidRDefault="00C20D34" w:rsidP="00C20D34">
      <w:pPr>
        <w:spacing w:before="100" w:beforeAutospacing="1" w:after="100" w:afterAutospacing="1"/>
        <w:outlineLvl w:val="2"/>
        <w:rPr>
          <w:b/>
          <w:bCs/>
          <w:sz w:val="27"/>
          <w:szCs w:val="27"/>
        </w:rPr>
      </w:pPr>
      <w:r w:rsidRPr="00C20D34">
        <w:rPr>
          <w:b/>
          <w:bCs/>
          <w:sz w:val="27"/>
          <w:szCs w:val="27"/>
        </w:rPr>
        <w:t>4.2 项目详细设计</w:t>
      </w:r>
    </w:p>
    <w:p w14:paraId="7B46A614" w14:textId="77777777" w:rsidR="00C20D34" w:rsidRPr="00C20D34" w:rsidRDefault="00C20D34" w:rsidP="00C20D34">
      <w:pPr>
        <w:spacing w:before="100" w:beforeAutospacing="1" w:after="100" w:afterAutospacing="1"/>
        <w:outlineLvl w:val="3"/>
        <w:rPr>
          <w:b/>
          <w:bCs/>
        </w:rPr>
      </w:pPr>
      <w:r w:rsidRPr="00C20D34">
        <w:rPr>
          <w:b/>
          <w:bCs/>
        </w:rPr>
        <w:t>4.2.1 面向对象设计</w:t>
      </w:r>
    </w:p>
    <w:p w14:paraId="605E4E37" w14:textId="77777777" w:rsidR="00C20D34" w:rsidRPr="00C20D34" w:rsidRDefault="00C20D34" w:rsidP="00C20D34">
      <w:pPr>
        <w:numPr>
          <w:ilvl w:val="0"/>
          <w:numId w:val="227"/>
        </w:numPr>
        <w:spacing w:before="100" w:beforeAutospacing="1" w:after="100" w:afterAutospacing="1"/>
      </w:pPr>
      <w:r w:rsidRPr="00C20D34">
        <w:rPr>
          <w:b/>
          <w:bCs/>
        </w:rPr>
        <w:t>静态建模</w:t>
      </w:r>
    </w:p>
    <w:tbl>
      <w:tblPr>
        <w:tblStyle w:val="af0"/>
        <w:tblW w:w="0" w:type="auto"/>
        <w:tblLook w:val="04A0" w:firstRow="1" w:lastRow="0" w:firstColumn="1" w:lastColumn="0" w:noHBand="0" w:noVBand="1"/>
      </w:tblPr>
      <w:tblGrid>
        <w:gridCol w:w="678"/>
        <w:gridCol w:w="4373"/>
        <w:gridCol w:w="3669"/>
      </w:tblGrid>
      <w:tr w:rsidR="00C20D34" w:rsidRPr="00C20D34" w14:paraId="2F118F90" w14:textId="77777777" w:rsidTr="00F04155">
        <w:tc>
          <w:tcPr>
            <w:tcW w:w="0" w:type="auto"/>
            <w:hideMark/>
          </w:tcPr>
          <w:p w14:paraId="1CEB850D" w14:textId="77777777" w:rsidR="00C20D34" w:rsidRPr="00C20D34" w:rsidRDefault="00C20D34" w:rsidP="00C20D34">
            <w:pPr>
              <w:jc w:val="center"/>
              <w:rPr>
                <w:b/>
                <w:bCs/>
              </w:rPr>
            </w:pPr>
            <w:r w:rsidRPr="00C20D34">
              <w:rPr>
                <w:b/>
                <w:bCs/>
              </w:rPr>
              <w:t>类名</w:t>
            </w:r>
          </w:p>
        </w:tc>
        <w:tc>
          <w:tcPr>
            <w:tcW w:w="0" w:type="auto"/>
            <w:hideMark/>
          </w:tcPr>
          <w:p w14:paraId="125BFADF" w14:textId="77777777" w:rsidR="00C20D34" w:rsidRPr="00C20D34" w:rsidRDefault="00C20D34" w:rsidP="00C20D34">
            <w:pPr>
              <w:jc w:val="center"/>
              <w:rPr>
                <w:b/>
                <w:bCs/>
              </w:rPr>
            </w:pPr>
            <w:r w:rsidRPr="00C20D34">
              <w:rPr>
                <w:b/>
                <w:bCs/>
              </w:rPr>
              <w:t>属性</w:t>
            </w:r>
          </w:p>
        </w:tc>
        <w:tc>
          <w:tcPr>
            <w:tcW w:w="0" w:type="auto"/>
            <w:hideMark/>
          </w:tcPr>
          <w:p w14:paraId="6DB40ADC" w14:textId="77777777" w:rsidR="00C20D34" w:rsidRPr="00C20D34" w:rsidRDefault="00C20D34" w:rsidP="00C20D34">
            <w:pPr>
              <w:jc w:val="center"/>
              <w:rPr>
                <w:b/>
                <w:bCs/>
              </w:rPr>
            </w:pPr>
            <w:r w:rsidRPr="00C20D34">
              <w:rPr>
                <w:b/>
                <w:bCs/>
              </w:rPr>
              <w:t>操作</w:t>
            </w:r>
          </w:p>
        </w:tc>
      </w:tr>
      <w:tr w:rsidR="00C20D34" w:rsidRPr="00C20D34" w14:paraId="501F63CB" w14:textId="77777777" w:rsidTr="00F04155">
        <w:tc>
          <w:tcPr>
            <w:tcW w:w="0" w:type="auto"/>
            <w:hideMark/>
          </w:tcPr>
          <w:p w14:paraId="4FBD4188" w14:textId="77777777" w:rsidR="00C20D34" w:rsidRPr="00C20D34" w:rsidRDefault="00C20D34" w:rsidP="00C20D34">
            <w:r w:rsidRPr="00C20D34">
              <w:t>用户</w:t>
            </w:r>
          </w:p>
        </w:tc>
        <w:tc>
          <w:tcPr>
            <w:tcW w:w="0" w:type="auto"/>
            <w:hideMark/>
          </w:tcPr>
          <w:p w14:paraId="2A87DD6B" w14:textId="77777777" w:rsidR="00C20D34" w:rsidRPr="00C20D34" w:rsidRDefault="00C20D34" w:rsidP="00C20D34">
            <w:r w:rsidRPr="00C20D34">
              <w:t>用户ID、用户名、密码、姓名、电话、邮箱</w:t>
            </w:r>
          </w:p>
        </w:tc>
        <w:tc>
          <w:tcPr>
            <w:tcW w:w="0" w:type="auto"/>
            <w:hideMark/>
          </w:tcPr>
          <w:p w14:paraId="394611A3" w14:textId="77777777" w:rsidR="00C20D34" w:rsidRPr="00C20D34" w:rsidRDefault="00C20D34" w:rsidP="00C20D34">
            <w:r w:rsidRPr="00C20D34">
              <w:t>注册、登录、修改信息</w:t>
            </w:r>
          </w:p>
        </w:tc>
      </w:tr>
      <w:tr w:rsidR="00C20D34" w:rsidRPr="00C20D34" w14:paraId="6C1D210E" w14:textId="77777777" w:rsidTr="00F04155">
        <w:tc>
          <w:tcPr>
            <w:tcW w:w="0" w:type="auto"/>
            <w:hideMark/>
          </w:tcPr>
          <w:p w14:paraId="5F444AD2" w14:textId="77777777" w:rsidR="00C20D34" w:rsidRPr="00C20D34" w:rsidRDefault="00C20D34" w:rsidP="00C20D34">
            <w:r w:rsidRPr="00C20D34">
              <w:t>角色</w:t>
            </w:r>
          </w:p>
        </w:tc>
        <w:tc>
          <w:tcPr>
            <w:tcW w:w="0" w:type="auto"/>
            <w:hideMark/>
          </w:tcPr>
          <w:p w14:paraId="59F73F97" w14:textId="77777777" w:rsidR="00C20D34" w:rsidRPr="00C20D34" w:rsidRDefault="00C20D34" w:rsidP="00C20D34">
            <w:r w:rsidRPr="00C20D34">
              <w:t>角色ID、角色名称、角色描述</w:t>
            </w:r>
          </w:p>
        </w:tc>
        <w:tc>
          <w:tcPr>
            <w:tcW w:w="0" w:type="auto"/>
            <w:hideMark/>
          </w:tcPr>
          <w:p w14:paraId="7D4F73DF" w14:textId="77777777" w:rsidR="00C20D34" w:rsidRPr="00C20D34" w:rsidRDefault="00C20D34" w:rsidP="00C20D34">
            <w:r w:rsidRPr="00C20D34">
              <w:t>添加角色、删除角色、修改角色信息</w:t>
            </w:r>
          </w:p>
        </w:tc>
      </w:tr>
      <w:tr w:rsidR="00C20D34" w:rsidRPr="00C20D34" w14:paraId="2E2430FE" w14:textId="77777777" w:rsidTr="00F04155">
        <w:tc>
          <w:tcPr>
            <w:tcW w:w="0" w:type="auto"/>
            <w:hideMark/>
          </w:tcPr>
          <w:p w14:paraId="3489F745" w14:textId="77777777" w:rsidR="00C20D34" w:rsidRPr="00C20D34" w:rsidRDefault="00C20D34" w:rsidP="00C20D34">
            <w:r w:rsidRPr="00C20D34">
              <w:t>权限</w:t>
            </w:r>
          </w:p>
        </w:tc>
        <w:tc>
          <w:tcPr>
            <w:tcW w:w="0" w:type="auto"/>
            <w:hideMark/>
          </w:tcPr>
          <w:p w14:paraId="2BDFDC2C" w14:textId="77777777" w:rsidR="00C20D34" w:rsidRPr="00C20D34" w:rsidRDefault="00C20D34" w:rsidP="00C20D34">
            <w:r w:rsidRPr="00C20D34">
              <w:t>权限ID、权限名称、权限描述</w:t>
            </w:r>
          </w:p>
        </w:tc>
        <w:tc>
          <w:tcPr>
            <w:tcW w:w="0" w:type="auto"/>
            <w:hideMark/>
          </w:tcPr>
          <w:p w14:paraId="460E501D" w14:textId="77777777" w:rsidR="00C20D34" w:rsidRPr="00C20D34" w:rsidRDefault="00C20D34" w:rsidP="00C20D34">
            <w:r w:rsidRPr="00C20D34">
              <w:t>添加权限、删除权限、修改权限信息</w:t>
            </w:r>
          </w:p>
        </w:tc>
      </w:tr>
      <w:tr w:rsidR="00C20D34" w:rsidRPr="00C20D34" w14:paraId="5CDFF177" w14:textId="77777777" w:rsidTr="00F04155">
        <w:tc>
          <w:tcPr>
            <w:tcW w:w="0" w:type="auto"/>
            <w:hideMark/>
          </w:tcPr>
          <w:p w14:paraId="3D784C8D" w14:textId="77777777" w:rsidR="00C20D34" w:rsidRPr="00C20D34" w:rsidRDefault="00C20D34" w:rsidP="00C20D34">
            <w:r w:rsidRPr="00C20D34">
              <w:t>菜单</w:t>
            </w:r>
          </w:p>
        </w:tc>
        <w:tc>
          <w:tcPr>
            <w:tcW w:w="0" w:type="auto"/>
            <w:hideMark/>
          </w:tcPr>
          <w:p w14:paraId="4B1D939D" w14:textId="77777777" w:rsidR="00C20D34" w:rsidRPr="00C20D34" w:rsidRDefault="00C20D34" w:rsidP="00C20D34">
            <w:r w:rsidRPr="00C20D34">
              <w:t>菜单ID、菜单名称、菜单URL、上级菜单ID</w:t>
            </w:r>
          </w:p>
        </w:tc>
        <w:tc>
          <w:tcPr>
            <w:tcW w:w="0" w:type="auto"/>
            <w:hideMark/>
          </w:tcPr>
          <w:p w14:paraId="48B4D86F" w14:textId="77777777" w:rsidR="00C20D34" w:rsidRPr="00C20D34" w:rsidRDefault="00C20D34" w:rsidP="00C20D34">
            <w:r w:rsidRPr="00C20D34">
              <w:t>添加菜单、删除菜单、修改菜单信息</w:t>
            </w:r>
          </w:p>
        </w:tc>
      </w:tr>
      <w:tr w:rsidR="00C20D34" w:rsidRPr="00C20D34" w14:paraId="2A0941B4" w14:textId="77777777" w:rsidTr="00F04155">
        <w:tc>
          <w:tcPr>
            <w:tcW w:w="0" w:type="auto"/>
            <w:hideMark/>
          </w:tcPr>
          <w:p w14:paraId="163F4597" w14:textId="77777777" w:rsidR="00C20D34" w:rsidRPr="00C20D34" w:rsidRDefault="00C20D34" w:rsidP="00C20D34">
            <w:r w:rsidRPr="00C20D34">
              <w:t>日志</w:t>
            </w:r>
          </w:p>
        </w:tc>
        <w:tc>
          <w:tcPr>
            <w:tcW w:w="0" w:type="auto"/>
            <w:hideMark/>
          </w:tcPr>
          <w:p w14:paraId="145D5FCA" w14:textId="77777777" w:rsidR="00C20D34" w:rsidRPr="00C20D34" w:rsidRDefault="00C20D34" w:rsidP="00C20D34">
            <w:r w:rsidRPr="00C20D34">
              <w:t>日志ID、操作用户、操作时间、操作内容</w:t>
            </w:r>
          </w:p>
        </w:tc>
        <w:tc>
          <w:tcPr>
            <w:tcW w:w="0" w:type="auto"/>
            <w:hideMark/>
          </w:tcPr>
          <w:p w14:paraId="5D30891F" w14:textId="77777777" w:rsidR="00C20D34" w:rsidRPr="00C20D34" w:rsidRDefault="00C20D34" w:rsidP="00C20D34">
            <w:r w:rsidRPr="00C20D34">
              <w:t>添加日志、查询日志</w:t>
            </w:r>
          </w:p>
        </w:tc>
      </w:tr>
    </w:tbl>
    <w:p w14:paraId="402A6F42" w14:textId="77777777" w:rsidR="00C20D34" w:rsidRPr="00C20D34" w:rsidRDefault="00C20D34" w:rsidP="00C20D34">
      <w:pPr>
        <w:numPr>
          <w:ilvl w:val="0"/>
          <w:numId w:val="228"/>
        </w:numPr>
        <w:spacing w:before="100" w:beforeAutospacing="1" w:after="100" w:afterAutospacing="1"/>
      </w:pPr>
      <w:r w:rsidRPr="00C20D34">
        <w:rPr>
          <w:b/>
          <w:bCs/>
        </w:rPr>
        <w:t>类之间的关系</w:t>
      </w:r>
    </w:p>
    <w:p w14:paraId="36FAFACA" w14:textId="77777777" w:rsidR="00C20D34" w:rsidRPr="00C20D34" w:rsidRDefault="00C20D34" w:rsidP="00C20D34">
      <w:pPr>
        <w:numPr>
          <w:ilvl w:val="0"/>
          <w:numId w:val="229"/>
        </w:numPr>
        <w:spacing w:before="100" w:beforeAutospacing="1" w:after="100" w:afterAutospacing="1"/>
      </w:pPr>
      <w:r w:rsidRPr="00C20D34">
        <w:t>用户拥有一个或多个角色，角色拥有一个或多个权限，权限对应一个或多个菜单。</w:t>
      </w:r>
    </w:p>
    <w:p w14:paraId="5573D99E" w14:textId="77777777" w:rsidR="00C20D34" w:rsidRPr="00C20D34" w:rsidRDefault="00C20D34" w:rsidP="00C20D34">
      <w:pPr>
        <w:numPr>
          <w:ilvl w:val="0"/>
          <w:numId w:val="229"/>
        </w:numPr>
        <w:spacing w:before="100" w:beforeAutospacing="1" w:after="100" w:afterAutospacing="1"/>
      </w:pPr>
      <w:r w:rsidRPr="00C20D34">
        <w:t>用户的操作记录在日志中，管理员可以查看和管理日志。</w:t>
      </w:r>
    </w:p>
    <w:p w14:paraId="5870721E" w14:textId="77777777" w:rsidR="00C20D34" w:rsidRPr="00C20D34" w:rsidRDefault="00C20D34" w:rsidP="00C20D34">
      <w:pPr>
        <w:spacing w:before="100" w:beforeAutospacing="1" w:after="100" w:afterAutospacing="1"/>
        <w:outlineLvl w:val="3"/>
        <w:rPr>
          <w:b/>
          <w:bCs/>
        </w:rPr>
      </w:pPr>
      <w:r w:rsidRPr="00C20D34">
        <w:rPr>
          <w:b/>
          <w:bCs/>
        </w:rPr>
        <w:t>4.2.2 数据库设计</w:t>
      </w:r>
    </w:p>
    <w:p w14:paraId="6CD6BC11" w14:textId="77777777" w:rsidR="00C20D34" w:rsidRPr="00C20D34" w:rsidRDefault="00C20D34" w:rsidP="00C20D34">
      <w:pPr>
        <w:numPr>
          <w:ilvl w:val="0"/>
          <w:numId w:val="230"/>
        </w:numPr>
        <w:spacing w:before="100" w:beforeAutospacing="1" w:after="100" w:afterAutospacing="1"/>
      </w:pPr>
      <w:r w:rsidRPr="00C20D34">
        <w:rPr>
          <w:b/>
          <w:bCs/>
        </w:rPr>
        <w:lastRenderedPageBreak/>
        <w:t>数据库逻辑设计</w:t>
      </w:r>
    </w:p>
    <w:p w14:paraId="04F9C9D9" w14:textId="77777777" w:rsidR="00C20D34" w:rsidRPr="00C20D34" w:rsidRDefault="00C20D34" w:rsidP="00C20D34">
      <w:pPr>
        <w:spacing w:before="100" w:beforeAutospacing="1" w:after="100" w:afterAutospacing="1"/>
      </w:pPr>
      <w:r w:rsidRPr="00C20D34">
        <w:t>绘制部分重要的E-R图：</w:t>
      </w:r>
    </w:p>
    <w:p w14:paraId="7DC12C12" w14:textId="77777777" w:rsidR="00C20D34" w:rsidRPr="00C20D34" w:rsidRDefault="00C20D34" w:rsidP="00C20D34">
      <w:pPr>
        <w:numPr>
          <w:ilvl w:val="0"/>
          <w:numId w:val="231"/>
        </w:numPr>
        <w:spacing w:before="100" w:beforeAutospacing="1" w:after="100" w:afterAutospacing="1"/>
      </w:pPr>
      <w:r w:rsidRPr="00C20D34">
        <w:rPr>
          <w:b/>
          <w:bCs/>
        </w:rPr>
        <w:t>用户实体属性图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00"/>
        <w:gridCol w:w="3300"/>
        <w:gridCol w:w="810"/>
      </w:tblGrid>
      <w:tr w:rsidR="00C20D34" w:rsidRPr="00C20D34" w14:paraId="4F62E86C" w14:textId="77777777" w:rsidTr="00C20D34">
        <w:trPr>
          <w:tblHeader/>
          <w:tblCellSpacing w:w="15" w:type="dxa"/>
        </w:trPr>
        <w:tc>
          <w:tcPr>
            <w:tcW w:w="0" w:type="auto"/>
            <w:vAlign w:val="center"/>
            <w:hideMark/>
          </w:tcPr>
          <w:p w14:paraId="76C4AF1D" w14:textId="77777777" w:rsidR="00C20D34" w:rsidRPr="00C20D34" w:rsidRDefault="00C20D34" w:rsidP="00C20D34">
            <w:pPr>
              <w:jc w:val="center"/>
              <w:rPr>
                <w:b/>
                <w:bCs/>
              </w:rPr>
            </w:pPr>
            <w:r w:rsidRPr="00C20D34">
              <w:rPr>
                <w:b/>
                <w:bCs/>
              </w:rPr>
              <w:t>属性</w:t>
            </w:r>
          </w:p>
        </w:tc>
        <w:tc>
          <w:tcPr>
            <w:tcW w:w="0" w:type="auto"/>
            <w:vAlign w:val="center"/>
            <w:hideMark/>
          </w:tcPr>
          <w:p w14:paraId="727EE00C" w14:textId="77777777" w:rsidR="00C20D34" w:rsidRPr="00C20D34" w:rsidRDefault="00C20D34" w:rsidP="00C20D34">
            <w:pPr>
              <w:jc w:val="center"/>
              <w:rPr>
                <w:b/>
                <w:bCs/>
              </w:rPr>
            </w:pPr>
            <w:r w:rsidRPr="00C20D34">
              <w:rPr>
                <w:b/>
                <w:bCs/>
              </w:rPr>
              <w:t>数据类型</w:t>
            </w:r>
          </w:p>
        </w:tc>
        <w:tc>
          <w:tcPr>
            <w:tcW w:w="0" w:type="auto"/>
            <w:vAlign w:val="center"/>
            <w:hideMark/>
          </w:tcPr>
          <w:p w14:paraId="08661796" w14:textId="77777777" w:rsidR="00C20D34" w:rsidRPr="00C20D34" w:rsidRDefault="00C20D34" w:rsidP="00C20D34">
            <w:pPr>
              <w:jc w:val="center"/>
              <w:rPr>
                <w:b/>
                <w:bCs/>
              </w:rPr>
            </w:pPr>
            <w:r w:rsidRPr="00C20D34">
              <w:rPr>
                <w:b/>
                <w:bCs/>
              </w:rPr>
              <w:t>说明</w:t>
            </w:r>
          </w:p>
        </w:tc>
        <w:tc>
          <w:tcPr>
            <w:tcW w:w="0" w:type="auto"/>
            <w:vAlign w:val="center"/>
            <w:hideMark/>
          </w:tcPr>
          <w:p w14:paraId="4FA38645" w14:textId="77777777" w:rsidR="00C20D34" w:rsidRPr="00C20D34" w:rsidRDefault="00C20D34" w:rsidP="00C20D34">
            <w:pPr>
              <w:jc w:val="center"/>
              <w:rPr>
                <w:b/>
                <w:bCs/>
              </w:rPr>
            </w:pPr>
            <w:r w:rsidRPr="00C20D34">
              <w:rPr>
                <w:b/>
                <w:bCs/>
              </w:rPr>
              <w:t>允许空</w:t>
            </w:r>
          </w:p>
        </w:tc>
      </w:tr>
      <w:tr w:rsidR="00C20D34" w:rsidRPr="00C20D34" w14:paraId="4C01E2E7" w14:textId="77777777" w:rsidTr="00C20D34">
        <w:trPr>
          <w:tblCellSpacing w:w="15" w:type="dxa"/>
        </w:trPr>
        <w:tc>
          <w:tcPr>
            <w:tcW w:w="0" w:type="auto"/>
            <w:vAlign w:val="center"/>
            <w:hideMark/>
          </w:tcPr>
          <w:p w14:paraId="207B4B88" w14:textId="77777777" w:rsidR="00C20D34" w:rsidRPr="00C20D34" w:rsidRDefault="00C20D34" w:rsidP="00C20D34">
            <w:r w:rsidRPr="00C20D34">
              <w:t>用户ID</w:t>
            </w:r>
          </w:p>
        </w:tc>
        <w:tc>
          <w:tcPr>
            <w:tcW w:w="0" w:type="auto"/>
            <w:vAlign w:val="center"/>
            <w:hideMark/>
          </w:tcPr>
          <w:p w14:paraId="350D6125" w14:textId="77777777" w:rsidR="00C20D34" w:rsidRPr="00C20D34" w:rsidRDefault="00C20D34" w:rsidP="00C20D34">
            <w:r w:rsidRPr="00C20D34">
              <w:t>VARCHAR(100)</w:t>
            </w:r>
          </w:p>
        </w:tc>
        <w:tc>
          <w:tcPr>
            <w:tcW w:w="0" w:type="auto"/>
            <w:vAlign w:val="center"/>
            <w:hideMark/>
          </w:tcPr>
          <w:p w14:paraId="5D549FE2" w14:textId="77777777" w:rsidR="00C20D34" w:rsidRPr="00C20D34" w:rsidRDefault="00C20D34" w:rsidP="00C20D34">
            <w:r w:rsidRPr="00C20D34">
              <w:t>用户标识</w:t>
            </w:r>
          </w:p>
        </w:tc>
        <w:tc>
          <w:tcPr>
            <w:tcW w:w="0" w:type="auto"/>
            <w:vAlign w:val="center"/>
            <w:hideMark/>
          </w:tcPr>
          <w:p w14:paraId="128679F8" w14:textId="77777777" w:rsidR="00C20D34" w:rsidRPr="00C20D34" w:rsidRDefault="00C20D34" w:rsidP="00C20D34">
            <w:r w:rsidRPr="00C20D34">
              <w:t>否</w:t>
            </w:r>
          </w:p>
        </w:tc>
      </w:tr>
      <w:tr w:rsidR="00C20D34" w:rsidRPr="00C20D34" w14:paraId="584681AA" w14:textId="77777777" w:rsidTr="00C20D34">
        <w:trPr>
          <w:tblCellSpacing w:w="15" w:type="dxa"/>
        </w:trPr>
        <w:tc>
          <w:tcPr>
            <w:tcW w:w="0" w:type="auto"/>
            <w:vAlign w:val="center"/>
            <w:hideMark/>
          </w:tcPr>
          <w:p w14:paraId="7F6AA084" w14:textId="77777777" w:rsidR="00C20D34" w:rsidRPr="00C20D34" w:rsidRDefault="00C20D34" w:rsidP="00C20D34">
            <w:r w:rsidRPr="00C20D34">
              <w:t>用户名</w:t>
            </w:r>
          </w:p>
        </w:tc>
        <w:tc>
          <w:tcPr>
            <w:tcW w:w="0" w:type="auto"/>
            <w:vAlign w:val="center"/>
            <w:hideMark/>
          </w:tcPr>
          <w:p w14:paraId="389CD7AC" w14:textId="77777777" w:rsidR="00C20D34" w:rsidRPr="00C20D34" w:rsidRDefault="00C20D34" w:rsidP="00C20D34">
            <w:r w:rsidRPr="00C20D34">
              <w:t>VARCHAR(20)</w:t>
            </w:r>
          </w:p>
        </w:tc>
        <w:tc>
          <w:tcPr>
            <w:tcW w:w="0" w:type="auto"/>
            <w:vAlign w:val="center"/>
            <w:hideMark/>
          </w:tcPr>
          <w:p w14:paraId="740AB4BA" w14:textId="77777777" w:rsidR="00C20D34" w:rsidRPr="00C20D34" w:rsidRDefault="00C20D34" w:rsidP="00C20D34">
            <w:r w:rsidRPr="00C20D34">
              <w:t>用户名</w:t>
            </w:r>
          </w:p>
        </w:tc>
        <w:tc>
          <w:tcPr>
            <w:tcW w:w="0" w:type="auto"/>
            <w:vAlign w:val="center"/>
            <w:hideMark/>
          </w:tcPr>
          <w:p w14:paraId="59C43C34" w14:textId="77777777" w:rsidR="00C20D34" w:rsidRPr="00C20D34" w:rsidRDefault="00C20D34" w:rsidP="00C20D34">
            <w:r w:rsidRPr="00C20D34">
              <w:t>否</w:t>
            </w:r>
          </w:p>
        </w:tc>
      </w:tr>
      <w:tr w:rsidR="00C20D34" w:rsidRPr="00C20D34" w14:paraId="55BCB6FB" w14:textId="77777777" w:rsidTr="00C20D34">
        <w:trPr>
          <w:tblCellSpacing w:w="15" w:type="dxa"/>
        </w:trPr>
        <w:tc>
          <w:tcPr>
            <w:tcW w:w="0" w:type="auto"/>
            <w:vAlign w:val="center"/>
            <w:hideMark/>
          </w:tcPr>
          <w:p w14:paraId="23E92A61" w14:textId="77777777" w:rsidR="00C20D34" w:rsidRPr="00C20D34" w:rsidRDefault="00C20D34" w:rsidP="00C20D34">
            <w:r w:rsidRPr="00C20D34">
              <w:t>密码</w:t>
            </w:r>
          </w:p>
        </w:tc>
        <w:tc>
          <w:tcPr>
            <w:tcW w:w="0" w:type="auto"/>
            <w:vAlign w:val="center"/>
            <w:hideMark/>
          </w:tcPr>
          <w:p w14:paraId="430B99FD" w14:textId="77777777" w:rsidR="00C20D34" w:rsidRPr="00C20D34" w:rsidRDefault="00C20D34" w:rsidP="00C20D34">
            <w:r w:rsidRPr="00C20D34">
              <w:t>VARCHAR(32)</w:t>
            </w:r>
          </w:p>
        </w:tc>
        <w:tc>
          <w:tcPr>
            <w:tcW w:w="0" w:type="auto"/>
            <w:vAlign w:val="center"/>
            <w:hideMark/>
          </w:tcPr>
          <w:p w14:paraId="2F1F5514" w14:textId="77777777" w:rsidR="00C20D34" w:rsidRPr="00C20D34" w:rsidRDefault="00C20D34" w:rsidP="00C20D34">
            <w:r w:rsidRPr="00C20D34">
              <w:t>用户密码</w:t>
            </w:r>
          </w:p>
        </w:tc>
        <w:tc>
          <w:tcPr>
            <w:tcW w:w="0" w:type="auto"/>
            <w:vAlign w:val="center"/>
            <w:hideMark/>
          </w:tcPr>
          <w:p w14:paraId="600FB5C2" w14:textId="77777777" w:rsidR="00C20D34" w:rsidRPr="00C20D34" w:rsidRDefault="00C20D34" w:rsidP="00C20D34">
            <w:r w:rsidRPr="00C20D34">
              <w:t>否</w:t>
            </w:r>
          </w:p>
        </w:tc>
      </w:tr>
      <w:tr w:rsidR="00C20D34" w:rsidRPr="00C20D34" w14:paraId="25E59BED" w14:textId="77777777" w:rsidTr="00C20D34">
        <w:trPr>
          <w:tblCellSpacing w:w="15" w:type="dxa"/>
        </w:trPr>
        <w:tc>
          <w:tcPr>
            <w:tcW w:w="0" w:type="auto"/>
            <w:vAlign w:val="center"/>
            <w:hideMark/>
          </w:tcPr>
          <w:p w14:paraId="43C49D6A" w14:textId="77777777" w:rsidR="00C20D34" w:rsidRPr="00C20D34" w:rsidRDefault="00C20D34" w:rsidP="00C20D34">
            <w:r w:rsidRPr="00C20D34">
              <w:t>姓名</w:t>
            </w:r>
          </w:p>
        </w:tc>
        <w:tc>
          <w:tcPr>
            <w:tcW w:w="0" w:type="auto"/>
            <w:vAlign w:val="center"/>
            <w:hideMark/>
          </w:tcPr>
          <w:p w14:paraId="68D7CA5D" w14:textId="77777777" w:rsidR="00C20D34" w:rsidRPr="00C20D34" w:rsidRDefault="00C20D34" w:rsidP="00C20D34">
            <w:r w:rsidRPr="00C20D34">
              <w:t>VARCHAR(50)</w:t>
            </w:r>
          </w:p>
        </w:tc>
        <w:tc>
          <w:tcPr>
            <w:tcW w:w="0" w:type="auto"/>
            <w:vAlign w:val="center"/>
            <w:hideMark/>
          </w:tcPr>
          <w:p w14:paraId="397B5057" w14:textId="77777777" w:rsidR="00C20D34" w:rsidRPr="00C20D34" w:rsidRDefault="00C20D34" w:rsidP="00C20D34">
            <w:r w:rsidRPr="00C20D34">
              <w:t>用户姓名</w:t>
            </w:r>
          </w:p>
        </w:tc>
        <w:tc>
          <w:tcPr>
            <w:tcW w:w="0" w:type="auto"/>
            <w:vAlign w:val="center"/>
            <w:hideMark/>
          </w:tcPr>
          <w:p w14:paraId="4AC5EB6D" w14:textId="77777777" w:rsidR="00C20D34" w:rsidRPr="00C20D34" w:rsidRDefault="00C20D34" w:rsidP="00C20D34">
            <w:r w:rsidRPr="00C20D34">
              <w:t>是</w:t>
            </w:r>
          </w:p>
        </w:tc>
      </w:tr>
      <w:tr w:rsidR="00C20D34" w:rsidRPr="00C20D34" w14:paraId="1DC887BF" w14:textId="77777777" w:rsidTr="00C20D34">
        <w:trPr>
          <w:tblCellSpacing w:w="15" w:type="dxa"/>
        </w:trPr>
        <w:tc>
          <w:tcPr>
            <w:tcW w:w="0" w:type="auto"/>
            <w:vAlign w:val="center"/>
            <w:hideMark/>
          </w:tcPr>
          <w:p w14:paraId="749B9914" w14:textId="77777777" w:rsidR="00C20D34" w:rsidRPr="00C20D34" w:rsidRDefault="00C20D34" w:rsidP="00C20D34">
            <w:r w:rsidRPr="00C20D34">
              <w:t>电话</w:t>
            </w:r>
          </w:p>
        </w:tc>
        <w:tc>
          <w:tcPr>
            <w:tcW w:w="0" w:type="auto"/>
            <w:vAlign w:val="center"/>
            <w:hideMark/>
          </w:tcPr>
          <w:p w14:paraId="104C8722" w14:textId="77777777" w:rsidR="00C20D34" w:rsidRPr="00C20D34" w:rsidRDefault="00C20D34" w:rsidP="00C20D34">
            <w:r w:rsidRPr="00C20D34">
              <w:t>VARCHAR(11)</w:t>
            </w:r>
          </w:p>
        </w:tc>
        <w:tc>
          <w:tcPr>
            <w:tcW w:w="0" w:type="auto"/>
            <w:vAlign w:val="center"/>
            <w:hideMark/>
          </w:tcPr>
          <w:p w14:paraId="62E8E85C" w14:textId="77777777" w:rsidR="00C20D34" w:rsidRPr="00C20D34" w:rsidRDefault="00C20D34" w:rsidP="00C20D34">
            <w:r w:rsidRPr="00C20D34">
              <w:t>用户电话</w:t>
            </w:r>
          </w:p>
        </w:tc>
        <w:tc>
          <w:tcPr>
            <w:tcW w:w="0" w:type="auto"/>
            <w:vAlign w:val="center"/>
            <w:hideMark/>
          </w:tcPr>
          <w:p w14:paraId="1C26F66D" w14:textId="77777777" w:rsidR="00C20D34" w:rsidRPr="00C20D34" w:rsidRDefault="00C20D34" w:rsidP="00C20D34">
            <w:r w:rsidRPr="00C20D34">
              <w:t>是</w:t>
            </w:r>
          </w:p>
        </w:tc>
      </w:tr>
      <w:tr w:rsidR="00C20D34" w:rsidRPr="00C20D34" w14:paraId="4BA948E1" w14:textId="77777777" w:rsidTr="00C20D34">
        <w:trPr>
          <w:tblCellSpacing w:w="15" w:type="dxa"/>
        </w:trPr>
        <w:tc>
          <w:tcPr>
            <w:tcW w:w="0" w:type="auto"/>
            <w:vAlign w:val="center"/>
            <w:hideMark/>
          </w:tcPr>
          <w:p w14:paraId="310C5D30" w14:textId="77777777" w:rsidR="00C20D34" w:rsidRPr="00C20D34" w:rsidRDefault="00C20D34" w:rsidP="00C20D34">
            <w:r w:rsidRPr="00C20D34">
              <w:t>邮箱</w:t>
            </w:r>
          </w:p>
        </w:tc>
        <w:tc>
          <w:tcPr>
            <w:tcW w:w="0" w:type="auto"/>
            <w:vAlign w:val="center"/>
            <w:hideMark/>
          </w:tcPr>
          <w:p w14:paraId="425FDA1F" w14:textId="77777777" w:rsidR="00C20D34" w:rsidRPr="00C20D34" w:rsidRDefault="00C20D34" w:rsidP="00C20D34">
            <w:r w:rsidRPr="00C20D34">
              <w:t>VARCHAR(255)</w:t>
            </w:r>
          </w:p>
        </w:tc>
        <w:tc>
          <w:tcPr>
            <w:tcW w:w="0" w:type="auto"/>
            <w:vAlign w:val="center"/>
            <w:hideMark/>
          </w:tcPr>
          <w:p w14:paraId="723FAF60" w14:textId="77777777" w:rsidR="00C20D34" w:rsidRPr="00C20D34" w:rsidRDefault="00C20D34" w:rsidP="00C20D34">
            <w:r w:rsidRPr="00C20D34">
              <w:t>用户邮箱</w:t>
            </w:r>
          </w:p>
        </w:tc>
        <w:tc>
          <w:tcPr>
            <w:tcW w:w="0" w:type="auto"/>
            <w:vAlign w:val="center"/>
            <w:hideMark/>
          </w:tcPr>
          <w:p w14:paraId="1037E718" w14:textId="77777777" w:rsidR="00C20D34" w:rsidRPr="00C20D34" w:rsidRDefault="00C20D34" w:rsidP="00C20D34">
            <w:r w:rsidRPr="00C20D34">
              <w:t>是</w:t>
            </w:r>
          </w:p>
        </w:tc>
      </w:tr>
      <w:tr w:rsidR="00C20D34" w:rsidRPr="00C20D34" w14:paraId="21CE7437" w14:textId="77777777" w:rsidTr="00C20D34">
        <w:trPr>
          <w:tblCellSpacing w:w="15" w:type="dxa"/>
        </w:trPr>
        <w:tc>
          <w:tcPr>
            <w:tcW w:w="0" w:type="auto"/>
            <w:vAlign w:val="center"/>
            <w:hideMark/>
          </w:tcPr>
          <w:p w14:paraId="385DAC51" w14:textId="77777777" w:rsidR="00C20D34" w:rsidRPr="00C20D34" w:rsidRDefault="00C20D34" w:rsidP="00C20D34">
            <w:r w:rsidRPr="00C20D34">
              <w:t>头像地址</w:t>
            </w:r>
          </w:p>
        </w:tc>
        <w:tc>
          <w:tcPr>
            <w:tcW w:w="0" w:type="auto"/>
            <w:vAlign w:val="center"/>
            <w:hideMark/>
          </w:tcPr>
          <w:p w14:paraId="7CA86B53" w14:textId="77777777" w:rsidR="00C20D34" w:rsidRPr="00C20D34" w:rsidRDefault="00C20D34" w:rsidP="00C20D34">
            <w:r w:rsidRPr="00C20D34">
              <w:t>VARCHAR(200)</w:t>
            </w:r>
          </w:p>
        </w:tc>
        <w:tc>
          <w:tcPr>
            <w:tcW w:w="0" w:type="auto"/>
            <w:vAlign w:val="center"/>
            <w:hideMark/>
          </w:tcPr>
          <w:p w14:paraId="642A4F6D" w14:textId="77777777" w:rsidR="00C20D34" w:rsidRPr="00C20D34" w:rsidRDefault="00C20D34" w:rsidP="00C20D34">
            <w:r w:rsidRPr="00C20D34">
              <w:t>头像地址</w:t>
            </w:r>
          </w:p>
        </w:tc>
        <w:tc>
          <w:tcPr>
            <w:tcW w:w="0" w:type="auto"/>
            <w:vAlign w:val="center"/>
            <w:hideMark/>
          </w:tcPr>
          <w:p w14:paraId="4636079A" w14:textId="77777777" w:rsidR="00C20D34" w:rsidRPr="00C20D34" w:rsidRDefault="00C20D34" w:rsidP="00C20D34">
            <w:r w:rsidRPr="00C20D34">
              <w:t>是</w:t>
            </w:r>
          </w:p>
        </w:tc>
      </w:tr>
      <w:tr w:rsidR="00C20D34" w:rsidRPr="00C20D34" w14:paraId="2B7571CC" w14:textId="77777777" w:rsidTr="00C20D34">
        <w:trPr>
          <w:tblCellSpacing w:w="15" w:type="dxa"/>
        </w:trPr>
        <w:tc>
          <w:tcPr>
            <w:tcW w:w="0" w:type="auto"/>
            <w:vAlign w:val="center"/>
            <w:hideMark/>
          </w:tcPr>
          <w:p w14:paraId="084D3095" w14:textId="77777777" w:rsidR="00C20D34" w:rsidRPr="00C20D34" w:rsidRDefault="00C20D34" w:rsidP="00C20D34">
            <w:r w:rsidRPr="00C20D34">
              <w:t>部门ID</w:t>
            </w:r>
          </w:p>
        </w:tc>
        <w:tc>
          <w:tcPr>
            <w:tcW w:w="0" w:type="auto"/>
            <w:vAlign w:val="center"/>
            <w:hideMark/>
          </w:tcPr>
          <w:p w14:paraId="144D8C5D" w14:textId="77777777" w:rsidR="00C20D34" w:rsidRPr="00C20D34" w:rsidRDefault="00C20D34" w:rsidP="00C20D34">
            <w:r w:rsidRPr="00C20D34">
              <w:t>VARCHAR(100)</w:t>
            </w:r>
          </w:p>
        </w:tc>
        <w:tc>
          <w:tcPr>
            <w:tcW w:w="0" w:type="auto"/>
            <w:vAlign w:val="center"/>
            <w:hideMark/>
          </w:tcPr>
          <w:p w14:paraId="7E0E8327" w14:textId="77777777" w:rsidR="00C20D34" w:rsidRPr="00C20D34" w:rsidRDefault="00C20D34" w:rsidP="00C20D34">
            <w:r w:rsidRPr="00C20D34">
              <w:t>部门ID</w:t>
            </w:r>
          </w:p>
        </w:tc>
        <w:tc>
          <w:tcPr>
            <w:tcW w:w="0" w:type="auto"/>
            <w:vAlign w:val="center"/>
            <w:hideMark/>
          </w:tcPr>
          <w:p w14:paraId="0DCA784A" w14:textId="77777777" w:rsidR="00C20D34" w:rsidRPr="00C20D34" w:rsidRDefault="00C20D34" w:rsidP="00C20D34">
            <w:r w:rsidRPr="00C20D34">
              <w:t>是</w:t>
            </w:r>
          </w:p>
        </w:tc>
      </w:tr>
      <w:tr w:rsidR="00C20D34" w:rsidRPr="00C20D34" w14:paraId="46156AFA" w14:textId="77777777" w:rsidTr="00C20D34">
        <w:trPr>
          <w:tblCellSpacing w:w="15" w:type="dxa"/>
        </w:trPr>
        <w:tc>
          <w:tcPr>
            <w:tcW w:w="0" w:type="auto"/>
            <w:vAlign w:val="center"/>
            <w:hideMark/>
          </w:tcPr>
          <w:p w14:paraId="539B5A74" w14:textId="77777777" w:rsidR="00C20D34" w:rsidRPr="00C20D34" w:rsidRDefault="00C20D34" w:rsidP="00C20D34">
            <w:r w:rsidRPr="00C20D34">
              <w:t>描述</w:t>
            </w:r>
          </w:p>
        </w:tc>
        <w:tc>
          <w:tcPr>
            <w:tcW w:w="0" w:type="auto"/>
            <w:vAlign w:val="center"/>
            <w:hideMark/>
          </w:tcPr>
          <w:p w14:paraId="09E9E897" w14:textId="77777777" w:rsidR="00C20D34" w:rsidRPr="00C20D34" w:rsidRDefault="00C20D34" w:rsidP="00C20D34">
            <w:r w:rsidRPr="00C20D34">
              <w:t>VARCHAR(255)</w:t>
            </w:r>
          </w:p>
        </w:tc>
        <w:tc>
          <w:tcPr>
            <w:tcW w:w="0" w:type="auto"/>
            <w:vAlign w:val="center"/>
            <w:hideMark/>
          </w:tcPr>
          <w:p w14:paraId="6D8C912A" w14:textId="77777777" w:rsidR="00C20D34" w:rsidRPr="00C20D34" w:rsidRDefault="00C20D34" w:rsidP="00C20D34">
            <w:r w:rsidRPr="00C20D34">
              <w:t>描述</w:t>
            </w:r>
          </w:p>
        </w:tc>
        <w:tc>
          <w:tcPr>
            <w:tcW w:w="0" w:type="auto"/>
            <w:vAlign w:val="center"/>
            <w:hideMark/>
          </w:tcPr>
          <w:p w14:paraId="44A9EDD2" w14:textId="77777777" w:rsidR="00C20D34" w:rsidRPr="00C20D34" w:rsidRDefault="00C20D34" w:rsidP="00C20D34">
            <w:r w:rsidRPr="00C20D34">
              <w:t>是</w:t>
            </w:r>
          </w:p>
        </w:tc>
      </w:tr>
      <w:tr w:rsidR="00C20D34" w:rsidRPr="00C20D34" w14:paraId="1A7DD8BF" w14:textId="77777777" w:rsidTr="00C20D34">
        <w:trPr>
          <w:tblCellSpacing w:w="15" w:type="dxa"/>
        </w:trPr>
        <w:tc>
          <w:tcPr>
            <w:tcW w:w="0" w:type="auto"/>
            <w:vAlign w:val="center"/>
            <w:hideMark/>
          </w:tcPr>
          <w:p w14:paraId="3EB5E2EB" w14:textId="77777777" w:rsidR="00C20D34" w:rsidRPr="00C20D34" w:rsidRDefault="00C20D34" w:rsidP="00C20D34">
            <w:r w:rsidRPr="00C20D34">
              <w:t>状态</w:t>
            </w:r>
          </w:p>
        </w:tc>
        <w:tc>
          <w:tcPr>
            <w:tcW w:w="0" w:type="auto"/>
            <w:vAlign w:val="center"/>
            <w:hideMark/>
          </w:tcPr>
          <w:p w14:paraId="62CF3300" w14:textId="77777777" w:rsidR="00C20D34" w:rsidRPr="00C20D34" w:rsidRDefault="00C20D34" w:rsidP="00C20D34">
            <w:r w:rsidRPr="00C20D34">
              <w:t>TINYINT</w:t>
            </w:r>
          </w:p>
        </w:tc>
        <w:tc>
          <w:tcPr>
            <w:tcW w:w="0" w:type="auto"/>
            <w:vAlign w:val="center"/>
            <w:hideMark/>
          </w:tcPr>
          <w:p w14:paraId="41E47AD7" w14:textId="77777777" w:rsidR="00C20D34" w:rsidRPr="00C20D34" w:rsidRDefault="00C20D34" w:rsidP="00C20D34">
            <w:r w:rsidRPr="00C20D34">
              <w:t>状态（1：正常 0：停用）</w:t>
            </w:r>
          </w:p>
        </w:tc>
        <w:tc>
          <w:tcPr>
            <w:tcW w:w="0" w:type="auto"/>
            <w:vAlign w:val="center"/>
            <w:hideMark/>
          </w:tcPr>
          <w:p w14:paraId="75495CE6" w14:textId="77777777" w:rsidR="00C20D34" w:rsidRPr="00C20D34" w:rsidRDefault="00C20D34" w:rsidP="00C20D34">
            <w:r w:rsidRPr="00C20D34">
              <w:t>是</w:t>
            </w:r>
          </w:p>
        </w:tc>
      </w:tr>
      <w:tr w:rsidR="00C20D34" w:rsidRPr="00C20D34" w14:paraId="5450BC3B" w14:textId="77777777" w:rsidTr="00C20D34">
        <w:trPr>
          <w:tblCellSpacing w:w="15" w:type="dxa"/>
        </w:trPr>
        <w:tc>
          <w:tcPr>
            <w:tcW w:w="0" w:type="auto"/>
            <w:vAlign w:val="center"/>
            <w:hideMark/>
          </w:tcPr>
          <w:p w14:paraId="68F0CE28" w14:textId="77777777" w:rsidR="00C20D34" w:rsidRPr="00C20D34" w:rsidRDefault="00C20D34" w:rsidP="00C20D34">
            <w:r w:rsidRPr="00C20D34">
              <w:t>创建时间</w:t>
            </w:r>
          </w:p>
        </w:tc>
        <w:tc>
          <w:tcPr>
            <w:tcW w:w="0" w:type="auto"/>
            <w:vAlign w:val="center"/>
            <w:hideMark/>
          </w:tcPr>
          <w:p w14:paraId="7921CC43" w14:textId="77777777" w:rsidR="00C20D34" w:rsidRPr="00C20D34" w:rsidRDefault="00C20D34" w:rsidP="00C20D34">
            <w:r w:rsidRPr="00C20D34">
              <w:t>TIMESTAMP</w:t>
            </w:r>
          </w:p>
        </w:tc>
        <w:tc>
          <w:tcPr>
            <w:tcW w:w="0" w:type="auto"/>
            <w:vAlign w:val="center"/>
            <w:hideMark/>
          </w:tcPr>
          <w:p w14:paraId="20A63096" w14:textId="77777777" w:rsidR="00C20D34" w:rsidRPr="00C20D34" w:rsidRDefault="00C20D34" w:rsidP="00C20D34">
            <w:r w:rsidRPr="00C20D34">
              <w:t>创建时间</w:t>
            </w:r>
          </w:p>
        </w:tc>
        <w:tc>
          <w:tcPr>
            <w:tcW w:w="0" w:type="auto"/>
            <w:vAlign w:val="center"/>
            <w:hideMark/>
          </w:tcPr>
          <w:p w14:paraId="22A2A2EA" w14:textId="77777777" w:rsidR="00C20D34" w:rsidRPr="00C20D34" w:rsidRDefault="00C20D34" w:rsidP="00C20D34">
            <w:r w:rsidRPr="00C20D34">
              <w:t>否</w:t>
            </w:r>
          </w:p>
        </w:tc>
      </w:tr>
      <w:tr w:rsidR="00C20D34" w:rsidRPr="00C20D34" w14:paraId="1B3F7FA9" w14:textId="77777777" w:rsidTr="00C20D34">
        <w:trPr>
          <w:tblCellSpacing w:w="15" w:type="dxa"/>
        </w:trPr>
        <w:tc>
          <w:tcPr>
            <w:tcW w:w="0" w:type="auto"/>
            <w:vAlign w:val="center"/>
            <w:hideMark/>
          </w:tcPr>
          <w:p w14:paraId="3851F961" w14:textId="77777777" w:rsidR="00C20D34" w:rsidRPr="00C20D34" w:rsidRDefault="00C20D34" w:rsidP="00C20D34">
            <w:r w:rsidRPr="00C20D34">
              <w:t>更新时间</w:t>
            </w:r>
          </w:p>
        </w:tc>
        <w:tc>
          <w:tcPr>
            <w:tcW w:w="0" w:type="auto"/>
            <w:vAlign w:val="center"/>
            <w:hideMark/>
          </w:tcPr>
          <w:p w14:paraId="3BD8BED4" w14:textId="77777777" w:rsidR="00C20D34" w:rsidRPr="00C20D34" w:rsidRDefault="00C20D34" w:rsidP="00C20D34">
            <w:r w:rsidRPr="00C20D34">
              <w:t>TIMESTAMP</w:t>
            </w:r>
          </w:p>
        </w:tc>
        <w:tc>
          <w:tcPr>
            <w:tcW w:w="0" w:type="auto"/>
            <w:vAlign w:val="center"/>
            <w:hideMark/>
          </w:tcPr>
          <w:p w14:paraId="051D9486" w14:textId="77777777" w:rsidR="00C20D34" w:rsidRPr="00C20D34" w:rsidRDefault="00C20D34" w:rsidP="00C20D34">
            <w:r w:rsidRPr="00C20D34">
              <w:t>更新时间</w:t>
            </w:r>
          </w:p>
        </w:tc>
        <w:tc>
          <w:tcPr>
            <w:tcW w:w="0" w:type="auto"/>
            <w:vAlign w:val="center"/>
            <w:hideMark/>
          </w:tcPr>
          <w:p w14:paraId="5AD7936C" w14:textId="77777777" w:rsidR="00C20D34" w:rsidRPr="00C20D34" w:rsidRDefault="00C20D34" w:rsidP="00C20D34">
            <w:r w:rsidRPr="00C20D34">
              <w:t>否</w:t>
            </w:r>
          </w:p>
        </w:tc>
      </w:tr>
      <w:tr w:rsidR="00C20D34" w:rsidRPr="00C20D34" w14:paraId="6EAB7106" w14:textId="77777777" w:rsidTr="00C20D34">
        <w:trPr>
          <w:tblCellSpacing w:w="15" w:type="dxa"/>
        </w:trPr>
        <w:tc>
          <w:tcPr>
            <w:tcW w:w="0" w:type="auto"/>
            <w:vAlign w:val="center"/>
            <w:hideMark/>
          </w:tcPr>
          <w:p w14:paraId="6E113FAC" w14:textId="77777777" w:rsidR="00C20D34" w:rsidRPr="00C20D34" w:rsidRDefault="00C20D34" w:rsidP="00C20D34">
            <w:r w:rsidRPr="00C20D34">
              <w:t>删除标记</w:t>
            </w:r>
          </w:p>
        </w:tc>
        <w:tc>
          <w:tcPr>
            <w:tcW w:w="0" w:type="auto"/>
            <w:vAlign w:val="center"/>
            <w:hideMark/>
          </w:tcPr>
          <w:p w14:paraId="26C49C0D" w14:textId="77777777" w:rsidR="00C20D34" w:rsidRPr="00C20D34" w:rsidRDefault="00C20D34" w:rsidP="00C20D34">
            <w:r w:rsidRPr="00C20D34">
              <w:t>TINYINT</w:t>
            </w:r>
          </w:p>
        </w:tc>
        <w:tc>
          <w:tcPr>
            <w:tcW w:w="0" w:type="auto"/>
            <w:vAlign w:val="center"/>
            <w:hideMark/>
          </w:tcPr>
          <w:p w14:paraId="5FA36E38" w14:textId="77777777" w:rsidR="00C20D34" w:rsidRPr="00C20D34" w:rsidRDefault="00C20D34" w:rsidP="00C20D34">
            <w:r w:rsidRPr="00C20D34">
              <w:t>删除标记（0:可用 1:已删除）</w:t>
            </w:r>
          </w:p>
        </w:tc>
        <w:tc>
          <w:tcPr>
            <w:tcW w:w="0" w:type="auto"/>
            <w:vAlign w:val="center"/>
            <w:hideMark/>
          </w:tcPr>
          <w:p w14:paraId="1BC84FD5" w14:textId="77777777" w:rsidR="00C20D34" w:rsidRPr="00C20D34" w:rsidRDefault="00C20D34" w:rsidP="00C20D34">
            <w:r w:rsidRPr="00C20D34">
              <w:t>否</w:t>
            </w:r>
          </w:p>
        </w:tc>
      </w:tr>
      <w:tr w:rsidR="00C20D34" w:rsidRPr="00C20D34" w14:paraId="061A49E9" w14:textId="77777777" w:rsidTr="00C20D34">
        <w:trPr>
          <w:tblCellSpacing w:w="15" w:type="dxa"/>
        </w:trPr>
        <w:tc>
          <w:tcPr>
            <w:tcW w:w="0" w:type="auto"/>
            <w:vAlign w:val="center"/>
            <w:hideMark/>
          </w:tcPr>
          <w:p w14:paraId="421BDA6E" w14:textId="77777777" w:rsidR="00C20D34" w:rsidRPr="00C20D34" w:rsidRDefault="00C20D34" w:rsidP="00C20D34">
            <w:r w:rsidRPr="00C20D34">
              <w:t>版本号</w:t>
            </w:r>
          </w:p>
        </w:tc>
        <w:tc>
          <w:tcPr>
            <w:tcW w:w="0" w:type="auto"/>
            <w:vAlign w:val="center"/>
            <w:hideMark/>
          </w:tcPr>
          <w:p w14:paraId="41979357" w14:textId="77777777" w:rsidR="00C20D34" w:rsidRPr="00C20D34" w:rsidRDefault="00C20D34" w:rsidP="00C20D34">
            <w:r w:rsidRPr="00C20D34">
              <w:t>BIGINT</w:t>
            </w:r>
          </w:p>
        </w:tc>
        <w:tc>
          <w:tcPr>
            <w:tcW w:w="0" w:type="auto"/>
            <w:vAlign w:val="center"/>
            <w:hideMark/>
          </w:tcPr>
          <w:p w14:paraId="6EFC413A" w14:textId="77777777" w:rsidR="00C20D34" w:rsidRPr="00C20D34" w:rsidRDefault="00C20D34" w:rsidP="00C20D34">
            <w:r w:rsidRPr="00C20D34">
              <w:t>版本号</w:t>
            </w:r>
          </w:p>
        </w:tc>
        <w:tc>
          <w:tcPr>
            <w:tcW w:w="0" w:type="auto"/>
            <w:vAlign w:val="center"/>
            <w:hideMark/>
          </w:tcPr>
          <w:p w14:paraId="5E5F38FE" w14:textId="77777777" w:rsidR="00C20D34" w:rsidRPr="00C20D34" w:rsidRDefault="00C20D34" w:rsidP="00C20D34">
            <w:r w:rsidRPr="00C20D34">
              <w:t>否</w:t>
            </w:r>
          </w:p>
        </w:tc>
      </w:tr>
    </w:tbl>
    <w:p w14:paraId="399216C2" w14:textId="77777777" w:rsidR="00C20D34" w:rsidRPr="00C20D34" w:rsidRDefault="00C20D34" w:rsidP="00C20D34">
      <w:pPr>
        <w:numPr>
          <w:ilvl w:val="0"/>
          <w:numId w:val="232"/>
        </w:numPr>
        <w:spacing w:before="100" w:beforeAutospacing="1" w:after="100" w:afterAutospacing="1"/>
      </w:pPr>
      <w:r w:rsidRPr="00C20D34">
        <w:rPr>
          <w:b/>
          <w:bCs/>
        </w:rPr>
        <w:t>角色实体属性图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00"/>
        <w:gridCol w:w="3300"/>
        <w:gridCol w:w="810"/>
      </w:tblGrid>
      <w:tr w:rsidR="00C20D34" w:rsidRPr="00C20D34" w14:paraId="0F9A1D25" w14:textId="77777777" w:rsidTr="00C20D34">
        <w:trPr>
          <w:tblHeader/>
          <w:tblCellSpacing w:w="15" w:type="dxa"/>
        </w:trPr>
        <w:tc>
          <w:tcPr>
            <w:tcW w:w="0" w:type="auto"/>
            <w:vAlign w:val="center"/>
            <w:hideMark/>
          </w:tcPr>
          <w:p w14:paraId="347FE346" w14:textId="77777777" w:rsidR="00C20D34" w:rsidRPr="00C20D34" w:rsidRDefault="00C20D34" w:rsidP="00C20D34">
            <w:pPr>
              <w:jc w:val="center"/>
              <w:rPr>
                <w:b/>
                <w:bCs/>
              </w:rPr>
            </w:pPr>
            <w:r w:rsidRPr="00C20D34">
              <w:rPr>
                <w:b/>
                <w:bCs/>
              </w:rPr>
              <w:t>属性</w:t>
            </w:r>
          </w:p>
        </w:tc>
        <w:tc>
          <w:tcPr>
            <w:tcW w:w="0" w:type="auto"/>
            <w:vAlign w:val="center"/>
            <w:hideMark/>
          </w:tcPr>
          <w:p w14:paraId="293EC342" w14:textId="77777777" w:rsidR="00C20D34" w:rsidRPr="00C20D34" w:rsidRDefault="00C20D34" w:rsidP="00C20D34">
            <w:pPr>
              <w:jc w:val="center"/>
              <w:rPr>
                <w:b/>
                <w:bCs/>
              </w:rPr>
            </w:pPr>
            <w:r w:rsidRPr="00C20D34">
              <w:rPr>
                <w:b/>
                <w:bCs/>
              </w:rPr>
              <w:t>数据类型</w:t>
            </w:r>
          </w:p>
        </w:tc>
        <w:tc>
          <w:tcPr>
            <w:tcW w:w="0" w:type="auto"/>
            <w:vAlign w:val="center"/>
            <w:hideMark/>
          </w:tcPr>
          <w:p w14:paraId="67D571BF" w14:textId="77777777" w:rsidR="00C20D34" w:rsidRPr="00C20D34" w:rsidRDefault="00C20D34" w:rsidP="00C20D34">
            <w:pPr>
              <w:jc w:val="center"/>
              <w:rPr>
                <w:b/>
                <w:bCs/>
              </w:rPr>
            </w:pPr>
            <w:r w:rsidRPr="00C20D34">
              <w:rPr>
                <w:b/>
                <w:bCs/>
              </w:rPr>
              <w:t>说明</w:t>
            </w:r>
          </w:p>
        </w:tc>
        <w:tc>
          <w:tcPr>
            <w:tcW w:w="0" w:type="auto"/>
            <w:vAlign w:val="center"/>
            <w:hideMark/>
          </w:tcPr>
          <w:p w14:paraId="0279A420" w14:textId="77777777" w:rsidR="00C20D34" w:rsidRPr="00C20D34" w:rsidRDefault="00C20D34" w:rsidP="00C20D34">
            <w:pPr>
              <w:jc w:val="center"/>
              <w:rPr>
                <w:b/>
                <w:bCs/>
              </w:rPr>
            </w:pPr>
            <w:r w:rsidRPr="00C20D34">
              <w:rPr>
                <w:b/>
                <w:bCs/>
              </w:rPr>
              <w:t>允许空</w:t>
            </w:r>
          </w:p>
        </w:tc>
      </w:tr>
      <w:tr w:rsidR="00C20D34" w:rsidRPr="00C20D34" w14:paraId="64BDEFC9" w14:textId="77777777" w:rsidTr="00C20D34">
        <w:trPr>
          <w:tblCellSpacing w:w="15" w:type="dxa"/>
        </w:trPr>
        <w:tc>
          <w:tcPr>
            <w:tcW w:w="0" w:type="auto"/>
            <w:vAlign w:val="center"/>
            <w:hideMark/>
          </w:tcPr>
          <w:p w14:paraId="265CCCCB" w14:textId="77777777" w:rsidR="00C20D34" w:rsidRPr="00C20D34" w:rsidRDefault="00C20D34" w:rsidP="00C20D34">
            <w:r w:rsidRPr="00C20D34">
              <w:t>角色ID</w:t>
            </w:r>
          </w:p>
        </w:tc>
        <w:tc>
          <w:tcPr>
            <w:tcW w:w="0" w:type="auto"/>
            <w:vAlign w:val="center"/>
            <w:hideMark/>
          </w:tcPr>
          <w:p w14:paraId="512942A4" w14:textId="77777777" w:rsidR="00C20D34" w:rsidRPr="00C20D34" w:rsidRDefault="00C20D34" w:rsidP="00C20D34">
            <w:r w:rsidRPr="00C20D34">
              <w:t>VARCHAR(255)</w:t>
            </w:r>
          </w:p>
        </w:tc>
        <w:tc>
          <w:tcPr>
            <w:tcW w:w="0" w:type="auto"/>
            <w:vAlign w:val="center"/>
            <w:hideMark/>
          </w:tcPr>
          <w:p w14:paraId="36EE5E94" w14:textId="77777777" w:rsidR="00C20D34" w:rsidRPr="00C20D34" w:rsidRDefault="00C20D34" w:rsidP="00C20D34">
            <w:r w:rsidRPr="00C20D34">
              <w:t>角色标识</w:t>
            </w:r>
          </w:p>
        </w:tc>
        <w:tc>
          <w:tcPr>
            <w:tcW w:w="0" w:type="auto"/>
            <w:vAlign w:val="center"/>
            <w:hideMark/>
          </w:tcPr>
          <w:p w14:paraId="71AF14CD" w14:textId="77777777" w:rsidR="00C20D34" w:rsidRPr="00C20D34" w:rsidRDefault="00C20D34" w:rsidP="00C20D34">
            <w:r w:rsidRPr="00C20D34">
              <w:t>否</w:t>
            </w:r>
          </w:p>
        </w:tc>
      </w:tr>
      <w:tr w:rsidR="00C20D34" w:rsidRPr="00C20D34" w14:paraId="334FDC17" w14:textId="77777777" w:rsidTr="00C20D34">
        <w:trPr>
          <w:tblCellSpacing w:w="15" w:type="dxa"/>
        </w:trPr>
        <w:tc>
          <w:tcPr>
            <w:tcW w:w="0" w:type="auto"/>
            <w:vAlign w:val="center"/>
            <w:hideMark/>
          </w:tcPr>
          <w:p w14:paraId="65A4E0D6" w14:textId="77777777" w:rsidR="00C20D34" w:rsidRPr="00C20D34" w:rsidRDefault="00C20D34" w:rsidP="00C20D34">
            <w:r w:rsidRPr="00C20D34">
              <w:t>角色名称</w:t>
            </w:r>
          </w:p>
        </w:tc>
        <w:tc>
          <w:tcPr>
            <w:tcW w:w="0" w:type="auto"/>
            <w:vAlign w:val="center"/>
            <w:hideMark/>
          </w:tcPr>
          <w:p w14:paraId="01526463" w14:textId="77777777" w:rsidR="00C20D34" w:rsidRPr="00C20D34" w:rsidRDefault="00C20D34" w:rsidP="00C20D34">
            <w:r w:rsidRPr="00C20D34">
              <w:t>VARCHAR(20)</w:t>
            </w:r>
          </w:p>
        </w:tc>
        <w:tc>
          <w:tcPr>
            <w:tcW w:w="0" w:type="auto"/>
            <w:vAlign w:val="center"/>
            <w:hideMark/>
          </w:tcPr>
          <w:p w14:paraId="50E1D9FE" w14:textId="77777777" w:rsidR="00C20D34" w:rsidRPr="00C20D34" w:rsidRDefault="00C20D34" w:rsidP="00C20D34">
            <w:r w:rsidRPr="00C20D34">
              <w:t>角色名称</w:t>
            </w:r>
          </w:p>
        </w:tc>
        <w:tc>
          <w:tcPr>
            <w:tcW w:w="0" w:type="auto"/>
            <w:vAlign w:val="center"/>
            <w:hideMark/>
          </w:tcPr>
          <w:p w14:paraId="0374CFAD" w14:textId="77777777" w:rsidR="00C20D34" w:rsidRPr="00C20D34" w:rsidRDefault="00C20D34" w:rsidP="00C20D34">
            <w:r w:rsidRPr="00C20D34">
              <w:t>否</w:t>
            </w:r>
          </w:p>
        </w:tc>
      </w:tr>
      <w:tr w:rsidR="00C20D34" w:rsidRPr="00C20D34" w14:paraId="499A20E6" w14:textId="77777777" w:rsidTr="00C20D34">
        <w:trPr>
          <w:tblCellSpacing w:w="15" w:type="dxa"/>
        </w:trPr>
        <w:tc>
          <w:tcPr>
            <w:tcW w:w="0" w:type="auto"/>
            <w:vAlign w:val="center"/>
            <w:hideMark/>
          </w:tcPr>
          <w:p w14:paraId="19BB39B2" w14:textId="77777777" w:rsidR="00C20D34" w:rsidRPr="00C20D34" w:rsidRDefault="00C20D34" w:rsidP="00C20D34">
            <w:r w:rsidRPr="00C20D34">
              <w:t>角色编码</w:t>
            </w:r>
          </w:p>
        </w:tc>
        <w:tc>
          <w:tcPr>
            <w:tcW w:w="0" w:type="auto"/>
            <w:vAlign w:val="center"/>
            <w:hideMark/>
          </w:tcPr>
          <w:p w14:paraId="3EA12540" w14:textId="77777777" w:rsidR="00C20D34" w:rsidRPr="00C20D34" w:rsidRDefault="00C20D34" w:rsidP="00C20D34">
            <w:r w:rsidRPr="00C20D34">
              <w:t>VARCHAR(20)</w:t>
            </w:r>
          </w:p>
        </w:tc>
        <w:tc>
          <w:tcPr>
            <w:tcW w:w="0" w:type="auto"/>
            <w:vAlign w:val="center"/>
            <w:hideMark/>
          </w:tcPr>
          <w:p w14:paraId="471EDBF2" w14:textId="77777777" w:rsidR="00C20D34" w:rsidRPr="00C20D34" w:rsidRDefault="00C20D34" w:rsidP="00C20D34">
            <w:r w:rsidRPr="00C20D34">
              <w:t>角色编码</w:t>
            </w:r>
          </w:p>
        </w:tc>
        <w:tc>
          <w:tcPr>
            <w:tcW w:w="0" w:type="auto"/>
            <w:vAlign w:val="center"/>
            <w:hideMark/>
          </w:tcPr>
          <w:p w14:paraId="05E8A8A3" w14:textId="77777777" w:rsidR="00C20D34" w:rsidRPr="00C20D34" w:rsidRDefault="00C20D34" w:rsidP="00C20D34">
            <w:r w:rsidRPr="00C20D34">
              <w:t>是</w:t>
            </w:r>
          </w:p>
        </w:tc>
      </w:tr>
      <w:tr w:rsidR="00C20D34" w:rsidRPr="00C20D34" w14:paraId="66B86E99" w14:textId="77777777" w:rsidTr="00C20D34">
        <w:trPr>
          <w:tblCellSpacing w:w="15" w:type="dxa"/>
        </w:trPr>
        <w:tc>
          <w:tcPr>
            <w:tcW w:w="0" w:type="auto"/>
            <w:vAlign w:val="center"/>
            <w:hideMark/>
          </w:tcPr>
          <w:p w14:paraId="38ECED6C" w14:textId="77777777" w:rsidR="00C20D34" w:rsidRPr="00C20D34" w:rsidRDefault="00C20D34" w:rsidP="00C20D34">
            <w:r w:rsidRPr="00C20D34">
              <w:t>描述</w:t>
            </w:r>
          </w:p>
        </w:tc>
        <w:tc>
          <w:tcPr>
            <w:tcW w:w="0" w:type="auto"/>
            <w:vAlign w:val="center"/>
            <w:hideMark/>
          </w:tcPr>
          <w:p w14:paraId="745D2837" w14:textId="77777777" w:rsidR="00C20D34" w:rsidRPr="00C20D34" w:rsidRDefault="00C20D34" w:rsidP="00C20D34">
            <w:r w:rsidRPr="00C20D34">
              <w:t>VARCHAR(255)</w:t>
            </w:r>
          </w:p>
        </w:tc>
        <w:tc>
          <w:tcPr>
            <w:tcW w:w="0" w:type="auto"/>
            <w:vAlign w:val="center"/>
            <w:hideMark/>
          </w:tcPr>
          <w:p w14:paraId="34DCB9F8" w14:textId="77777777" w:rsidR="00C20D34" w:rsidRPr="00C20D34" w:rsidRDefault="00C20D34" w:rsidP="00C20D34">
            <w:r w:rsidRPr="00C20D34">
              <w:t>描述</w:t>
            </w:r>
          </w:p>
        </w:tc>
        <w:tc>
          <w:tcPr>
            <w:tcW w:w="0" w:type="auto"/>
            <w:vAlign w:val="center"/>
            <w:hideMark/>
          </w:tcPr>
          <w:p w14:paraId="12D73FD4" w14:textId="77777777" w:rsidR="00C20D34" w:rsidRPr="00C20D34" w:rsidRDefault="00C20D34" w:rsidP="00C20D34">
            <w:r w:rsidRPr="00C20D34">
              <w:t>是</w:t>
            </w:r>
          </w:p>
        </w:tc>
      </w:tr>
      <w:tr w:rsidR="00C20D34" w:rsidRPr="00C20D34" w14:paraId="24B9D5CC" w14:textId="77777777" w:rsidTr="00C20D34">
        <w:trPr>
          <w:tblCellSpacing w:w="15" w:type="dxa"/>
        </w:trPr>
        <w:tc>
          <w:tcPr>
            <w:tcW w:w="0" w:type="auto"/>
            <w:vAlign w:val="center"/>
            <w:hideMark/>
          </w:tcPr>
          <w:p w14:paraId="4C77C177" w14:textId="77777777" w:rsidR="00C20D34" w:rsidRPr="00C20D34" w:rsidRDefault="00C20D34" w:rsidP="00C20D34">
            <w:r w:rsidRPr="00C20D34">
              <w:t>创建时间</w:t>
            </w:r>
          </w:p>
        </w:tc>
        <w:tc>
          <w:tcPr>
            <w:tcW w:w="0" w:type="auto"/>
            <w:vAlign w:val="center"/>
            <w:hideMark/>
          </w:tcPr>
          <w:p w14:paraId="2945E2ED" w14:textId="77777777" w:rsidR="00C20D34" w:rsidRPr="00C20D34" w:rsidRDefault="00C20D34" w:rsidP="00C20D34">
            <w:r w:rsidRPr="00C20D34">
              <w:t>TIMESTAMP</w:t>
            </w:r>
          </w:p>
        </w:tc>
        <w:tc>
          <w:tcPr>
            <w:tcW w:w="0" w:type="auto"/>
            <w:vAlign w:val="center"/>
            <w:hideMark/>
          </w:tcPr>
          <w:p w14:paraId="791F58C3" w14:textId="77777777" w:rsidR="00C20D34" w:rsidRPr="00C20D34" w:rsidRDefault="00C20D34" w:rsidP="00C20D34">
            <w:r w:rsidRPr="00C20D34">
              <w:t>创建时间</w:t>
            </w:r>
          </w:p>
        </w:tc>
        <w:tc>
          <w:tcPr>
            <w:tcW w:w="0" w:type="auto"/>
            <w:vAlign w:val="center"/>
            <w:hideMark/>
          </w:tcPr>
          <w:p w14:paraId="429D39A9" w14:textId="77777777" w:rsidR="00C20D34" w:rsidRPr="00C20D34" w:rsidRDefault="00C20D34" w:rsidP="00C20D34">
            <w:r w:rsidRPr="00C20D34">
              <w:t>否</w:t>
            </w:r>
          </w:p>
        </w:tc>
      </w:tr>
      <w:tr w:rsidR="00C20D34" w:rsidRPr="00C20D34" w14:paraId="6E0F1414" w14:textId="77777777" w:rsidTr="00C20D34">
        <w:trPr>
          <w:tblCellSpacing w:w="15" w:type="dxa"/>
        </w:trPr>
        <w:tc>
          <w:tcPr>
            <w:tcW w:w="0" w:type="auto"/>
            <w:vAlign w:val="center"/>
            <w:hideMark/>
          </w:tcPr>
          <w:p w14:paraId="084BBEF1" w14:textId="77777777" w:rsidR="00C20D34" w:rsidRPr="00C20D34" w:rsidRDefault="00C20D34" w:rsidP="00C20D34">
            <w:r w:rsidRPr="00C20D34">
              <w:t>更新时间</w:t>
            </w:r>
          </w:p>
        </w:tc>
        <w:tc>
          <w:tcPr>
            <w:tcW w:w="0" w:type="auto"/>
            <w:vAlign w:val="center"/>
            <w:hideMark/>
          </w:tcPr>
          <w:p w14:paraId="5CE8D022" w14:textId="77777777" w:rsidR="00C20D34" w:rsidRPr="00C20D34" w:rsidRDefault="00C20D34" w:rsidP="00C20D34">
            <w:r w:rsidRPr="00C20D34">
              <w:t>TIMESTAMP</w:t>
            </w:r>
          </w:p>
        </w:tc>
        <w:tc>
          <w:tcPr>
            <w:tcW w:w="0" w:type="auto"/>
            <w:vAlign w:val="center"/>
            <w:hideMark/>
          </w:tcPr>
          <w:p w14:paraId="6A85851C" w14:textId="77777777" w:rsidR="00C20D34" w:rsidRPr="00C20D34" w:rsidRDefault="00C20D34" w:rsidP="00C20D34">
            <w:r w:rsidRPr="00C20D34">
              <w:t>更新时间</w:t>
            </w:r>
          </w:p>
        </w:tc>
        <w:tc>
          <w:tcPr>
            <w:tcW w:w="0" w:type="auto"/>
            <w:vAlign w:val="center"/>
            <w:hideMark/>
          </w:tcPr>
          <w:p w14:paraId="1F507E6E" w14:textId="77777777" w:rsidR="00C20D34" w:rsidRPr="00C20D34" w:rsidRDefault="00C20D34" w:rsidP="00C20D34">
            <w:r w:rsidRPr="00C20D34">
              <w:t>否</w:t>
            </w:r>
          </w:p>
        </w:tc>
      </w:tr>
      <w:tr w:rsidR="00C20D34" w:rsidRPr="00C20D34" w14:paraId="2E40A2B5" w14:textId="77777777" w:rsidTr="00C20D34">
        <w:trPr>
          <w:tblCellSpacing w:w="15" w:type="dxa"/>
        </w:trPr>
        <w:tc>
          <w:tcPr>
            <w:tcW w:w="0" w:type="auto"/>
            <w:vAlign w:val="center"/>
            <w:hideMark/>
          </w:tcPr>
          <w:p w14:paraId="53824677" w14:textId="77777777" w:rsidR="00C20D34" w:rsidRPr="00C20D34" w:rsidRDefault="00C20D34" w:rsidP="00C20D34">
            <w:r w:rsidRPr="00C20D34">
              <w:t>删除标记</w:t>
            </w:r>
          </w:p>
        </w:tc>
        <w:tc>
          <w:tcPr>
            <w:tcW w:w="0" w:type="auto"/>
            <w:vAlign w:val="center"/>
            <w:hideMark/>
          </w:tcPr>
          <w:p w14:paraId="47D61F2B" w14:textId="77777777" w:rsidR="00C20D34" w:rsidRPr="00C20D34" w:rsidRDefault="00C20D34" w:rsidP="00C20D34">
            <w:r w:rsidRPr="00C20D34">
              <w:t>TINYINT</w:t>
            </w:r>
          </w:p>
        </w:tc>
        <w:tc>
          <w:tcPr>
            <w:tcW w:w="0" w:type="auto"/>
            <w:vAlign w:val="center"/>
            <w:hideMark/>
          </w:tcPr>
          <w:p w14:paraId="7C768996" w14:textId="77777777" w:rsidR="00C20D34" w:rsidRPr="00C20D34" w:rsidRDefault="00C20D34" w:rsidP="00C20D34">
            <w:r w:rsidRPr="00C20D34">
              <w:t>删除标记（0:可用 1:已删除）</w:t>
            </w:r>
          </w:p>
        </w:tc>
        <w:tc>
          <w:tcPr>
            <w:tcW w:w="0" w:type="auto"/>
            <w:vAlign w:val="center"/>
            <w:hideMark/>
          </w:tcPr>
          <w:p w14:paraId="6A893EF1" w14:textId="77777777" w:rsidR="00C20D34" w:rsidRPr="00C20D34" w:rsidRDefault="00C20D34" w:rsidP="00C20D34">
            <w:r w:rsidRPr="00C20D34">
              <w:t>否</w:t>
            </w:r>
          </w:p>
        </w:tc>
      </w:tr>
      <w:tr w:rsidR="00C20D34" w:rsidRPr="00C20D34" w14:paraId="01C36E35" w14:textId="77777777" w:rsidTr="00C20D34">
        <w:trPr>
          <w:tblCellSpacing w:w="15" w:type="dxa"/>
        </w:trPr>
        <w:tc>
          <w:tcPr>
            <w:tcW w:w="0" w:type="auto"/>
            <w:vAlign w:val="center"/>
            <w:hideMark/>
          </w:tcPr>
          <w:p w14:paraId="00AEB69A" w14:textId="77777777" w:rsidR="00C20D34" w:rsidRPr="00C20D34" w:rsidRDefault="00C20D34" w:rsidP="00C20D34">
            <w:r w:rsidRPr="00C20D34">
              <w:t>版本号</w:t>
            </w:r>
          </w:p>
        </w:tc>
        <w:tc>
          <w:tcPr>
            <w:tcW w:w="0" w:type="auto"/>
            <w:vAlign w:val="center"/>
            <w:hideMark/>
          </w:tcPr>
          <w:p w14:paraId="499FD1F0" w14:textId="77777777" w:rsidR="00C20D34" w:rsidRPr="00C20D34" w:rsidRDefault="00C20D34" w:rsidP="00C20D34">
            <w:r w:rsidRPr="00C20D34">
              <w:t>BIGINT</w:t>
            </w:r>
          </w:p>
        </w:tc>
        <w:tc>
          <w:tcPr>
            <w:tcW w:w="0" w:type="auto"/>
            <w:vAlign w:val="center"/>
            <w:hideMark/>
          </w:tcPr>
          <w:p w14:paraId="1345D389" w14:textId="77777777" w:rsidR="00C20D34" w:rsidRPr="00C20D34" w:rsidRDefault="00C20D34" w:rsidP="00C20D34">
            <w:r w:rsidRPr="00C20D34">
              <w:t>版本号</w:t>
            </w:r>
          </w:p>
        </w:tc>
        <w:tc>
          <w:tcPr>
            <w:tcW w:w="0" w:type="auto"/>
            <w:vAlign w:val="center"/>
            <w:hideMark/>
          </w:tcPr>
          <w:p w14:paraId="78D0EA8F" w14:textId="77777777" w:rsidR="00C20D34" w:rsidRPr="00C20D34" w:rsidRDefault="00C20D34" w:rsidP="00C20D34">
            <w:r w:rsidRPr="00C20D34">
              <w:t>否</w:t>
            </w:r>
          </w:p>
        </w:tc>
      </w:tr>
    </w:tbl>
    <w:p w14:paraId="41679D47" w14:textId="77777777" w:rsidR="00C20D34" w:rsidRPr="00C20D34" w:rsidRDefault="00C20D34" w:rsidP="00C20D34">
      <w:pPr>
        <w:numPr>
          <w:ilvl w:val="0"/>
          <w:numId w:val="233"/>
        </w:numPr>
        <w:spacing w:before="100" w:beforeAutospacing="1" w:after="100" w:afterAutospacing="1"/>
      </w:pPr>
      <w:r w:rsidRPr="00C20D34">
        <w:rPr>
          <w:b/>
          <w:bCs/>
        </w:rPr>
        <w:t>权限实体属性图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00"/>
        <w:gridCol w:w="1020"/>
        <w:gridCol w:w="810"/>
      </w:tblGrid>
      <w:tr w:rsidR="00C20D34" w:rsidRPr="00C20D34" w14:paraId="381D7911" w14:textId="77777777" w:rsidTr="00C20D34">
        <w:trPr>
          <w:tblHeader/>
          <w:tblCellSpacing w:w="15" w:type="dxa"/>
        </w:trPr>
        <w:tc>
          <w:tcPr>
            <w:tcW w:w="0" w:type="auto"/>
            <w:vAlign w:val="center"/>
            <w:hideMark/>
          </w:tcPr>
          <w:p w14:paraId="3F098536" w14:textId="77777777" w:rsidR="00C20D34" w:rsidRPr="00C20D34" w:rsidRDefault="00C20D34" w:rsidP="00C20D34">
            <w:pPr>
              <w:jc w:val="center"/>
              <w:rPr>
                <w:b/>
                <w:bCs/>
              </w:rPr>
            </w:pPr>
            <w:r w:rsidRPr="00C20D34">
              <w:rPr>
                <w:b/>
                <w:bCs/>
              </w:rPr>
              <w:t>属性</w:t>
            </w:r>
          </w:p>
        </w:tc>
        <w:tc>
          <w:tcPr>
            <w:tcW w:w="0" w:type="auto"/>
            <w:vAlign w:val="center"/>
            <w:hideMark/>
          </w:tcPr>
          <w:p w14:paraId="6B483FFB" w14:textId="77777777" w:rsidR="00C20D34" w:rsidRPr="00C20D34" w:rsidRDefault="00C20D34" w:rsidP="00C20D34">
            <w:pPr>
              <w:jc w:val="center"/>
              <w:rPr>
                <w:b/>
                <w:bCs/>
              </w:rPr>
            </w:pPr>
            <w:r w:rsidRPr="00C20D34">
              <w:rPr>
                <w:b/>
                <w:bCs/>
              </w:rPr>
              <w:t>数据类型</w:t>
            </w:r>
          </w:p>
        </w:tc>
        <w:tc>
          <w:tcPr>
            <w:tcW w:w="0" w:type="auto"/>
            <w:vAlign w:val="center"/>
            <w:hideMark/>
          </w:tcPr>
          <w:p w14:paraId="4DCB7871" w14:textId="77777777" w:rsidR="00C20D34" w:rsidRPr="00C20D34" w:rsidRDefault="00C20D34" w:rsidP="00C20D34">
            <w:pPr>
              <w:jc w:val="center"/>
              <w:rPr>
                <w:b/>
                <w:bCs/>
              </w:rPr>
            </w:pPr>
            <w:r w:rsidRPr="00C20D34">
              <w:rPr>
                <w:b/>
                <w:bCs/>
              </w:rPr>
              <w:t>说明</w:t>
            </w:r>
          </w:p>
        </w:tc>
        <w:tc>
          <w:tcPr>
            <w:tcW w:w="0" w:type="auto"/>
            <w:vAlign w:val="center"/>
            <w:hideMark/>
          </w:tcPr>
          <w:p w14:paraId="11D8756C" w14:textId="77777777" w:rsidR="00C20D34" w:rsidRPr="00C20D34" w:rsidRDefault="00C20D34" w:rsidP="00C20D34">
            <w:pPr>
              <w:jc w:val="center"/>
              <w:rPr>
                <w:b/>
                <w:bCs/>
              </w:rPr>
            </w:pPr>
            <w:r w:rsidRPr="00C20D34">
              <w:rPr>
                <w:b/>
                <w:bCs/>
              </w:rPr>
              <w:t>允许空</w:t>
            </w:r>
          </w:p>
        </w:tc>
      </w:tr>
      <w:tr w:rsidR="00C20D34" w:rsidRPr="00C20D34" w14:paraId="7B5768D4" w14:textId="77777777" w:rsidTr="00C20D34">
        <w:trPr>
          <w:tblCellSpacing w:w="15" w:type="dxa"/>
        </w:trPr>
        <w:tc>
          <w:tcPr>
            <w:tcW w:w="0" w:type="auto"/>
            <w:vAlign w:val="center"/>
            <w:hideMark/>
          </w:tcPr>
          <w:p w14:paraId="5DBA49EE" w14:textId="77777777" w:rsidR="00C20D34" w:rsidRPr="00C20D34" w:rsidRDefault="00C20D34" w:rsidP="00C20D34">
            <w:r w:rsidRPr="00C20D34">
              <w:t>权限ID</w:t>
            </w:r>
          </w:p>
        </w:tc>
        <w:tc>
          <w:tcPr>
            <w:tcW w:w="0" w:type="auto"/>
            <w:vAlign w:val="center"/>
            <w:hideMark/>
          </w:tcPr>
          <w:p w14:paraId="4EB3179C" w14:textId="77777777" w:rsidR="00C20D34" w:rsidRPr="00C20D34" w:rsidRDefault="00C20D34" w:rsidP="00C20D34">
            <w:r w:rsidRPr="00C20D34">
              <w:t>VARCHAR(255)</w:t>
            </w:r>
          </w:p>
        </w:tc>
        <w:tc>
          <w:tcPr>
            <w:tcW w:w="0" w:type="auto"/>
            <w:vAlign w:val="center"/>
            <w:hideMark/>
          </w:tcPr>
          <w:p w14:paraId="479DA7F1" w14:textId="77777777" w:rsidR="00C20D34" w:rsidRPr="00C20D34" w:rsidRDefault="00C20D34" w:rsidP="00C20D34">
            <w:r w:rsidRPr="00C20D34">
              <w:t>权限标识</w:t>
            </w:r>
          </w:p>
        </w:tc>
        <w:tc>
          <w:tcPr>
            <w:tcW w:w="0" w:type="auto"/>
            <w:vAlign w:val="center"/>
            <w:hideMark/>
          </w:tcPr>
          <w:p w14:paraId="0640B474" w14:textId="77777777" w:rsidR="00C20D34" w:rsidRPr="00C20D34" w:rsidRDefault="00C20D34" w:rsidP="00C20D34">
            <w:r w:rsidRPr="00C20D34">
              <w:t>否</w:t>
            </w:r>
          </w:p>
        </w:tc>
      </w:tr>
      <w:tr w:rsidR="00C20D34" w:rsidRPr="00C20D34" w14:paraId="3891093C" w14:textId="77777777" w:rsidTr="00C20D34">
        <w:trPr>
          <w:tblCellSpacing w:w="15" w:type="dxa"/>
        </w:trPr>
        <w:tc>
          <w:tcPr>
            <w:tcW w:w="0" w:type="auto"/>
            <w:vAlign w:val="center"/>
            <w:hideMark/>
          </w:tcPr>
          <w:p w14:paraId="635D910A" w14:textId="77777777" w:rsidR="00C20D34" w:rsidRPr="00C20D34" w:rsidRDefault="00C20D34" w:rsidP="00C20D34">
            <w:r w:rsidRPr="00C20D34">
              <w:t>权限名称</w:t>
            </w:r>
          </w:p>
        </w:tc>
        <w:tc>
          <w:tcPr>
            <w:tcW w:w="0" w:type="auto"/>
            <w:vAlign w:val="center"/>
            <w:hideMark/>
          </w:tcPr>
          <w:p w14:paraId="1792086C" w14:textId="77777777" w:rsidR="00C20D34" w:rsidRPr="00C20D34" w:rsidRDefault="00C20D34" w:rsidP="00C20D34">
            <w:r w:rsidRPr="00C20D34">
              <w:t>VARCHAR(50)</w:t>
            </w:r>
          </w:p>
        </w:tc>
        <w:tc>
          <w:tcPr>
            <w:tcW w:w="0" w:type="auto"/>
            <w:vAlign w:val="center"/>
            <w:hideMark/>
          </w:tcPr>
          <w:p w14:paraId="5859DE44" w14:textId="77777777" w:rsidR="00C20D34" w:rsidRPr="00C20D34" w:rsidRDefault="00C20D34" w:rsidP="00C20D34">
            <w:r w:rsidRPr="00C20D34">
              <w:t>权限名称</w:t>
            </w:r>
          </w:p>
        </w:tc>
        <w:tc>
          <w:tcPr>
            <w:tcW w:w="0" w:type="auto"/>
            <w:vAlign w:val="center"/>
            <w:hideMark/>
          </w:tcPr>
          <w:p w14:paraId="0AB0B80A" w14:textId="77777777" w:rsidR="00C20D34" w:rsidRPr="00C20D34" w:rsidRDefault="00C20D34" w:rsidP="00C20D34">
            <w:r w:rsidRPr="00C20D34">
              <w:t>否</w:t>
            </w:r>
          </w:p>
        </w:tc>
      </w:tr>
      <w:tr w:rsidR="00C20D34" w:rsidRPr="00C20D34" w14:paraId="56D74544" w14:textId="77777777" w:rsidTr="00C20D34">
        <w:trPr>
          <w:tblCellSpacing w:w="15" w:type="dxa"/>
        </w:trPr>
        <w:tc>
          <w:tcPr>
            <w:tcW w:w="0" w:type="auto"/>
            <w:vAlign w:val="center"/>
            <w:hideMark/>
          </w:tcPr>
          <w:p w14:paraId="2F1C2614" w14:textId="77777777" w:rsidR="00C20D34" w:rsidRPr="00C20D34" w:rsidRDefault="00C20D34" w:rsidP="00C20D34">
            <w:r w:rsidRPr="00C20D34">
              <w:lastRenderedPageBreak/>
              <w:t>权限描述</w:t>
            </w:r>
          </w:p>
        </w:tc>
        <w:tc>
          <w:tcPr>
            <w:tcW w:w="0" w:type="auto"/>
            <w:vAlign w:val="center"/>
            <w:hideMark/>
          </w:tcPr>
          <w:p w14:paraId="65ED9A97" w14:textId="77777777" w:rsidR="00C20D34" w:rsidRPr="00C20D34" w:rsidRDefault="00C20D34" w:rsidP="00C20D34">
            <w:r w:rsidRPr="00C20D34">
              <w:t>VARCHAR(200)</w:t>
            </w:r>
          </w:p>
        </w:tc>
        <w:tc>
          <w:tcPr>
            <w:tcW w:w="0" w:type="auto"/>
            <w:vAlign w:val="center"/>
            <w:hideMark/>
          </w:tcPr>
          <w:p w14:paraId="67507E13" w14:textId="77777777" w:rsidR="00C20D34" w:rsidRPr="00C20D34" w:rsidRDefault="00C20D34" w:rsidP="00C20D34">
            <w:r w:rsidRPr="00C20D34">
              <w:t>权限描述</w:t>
            </w:r>
          </w:p>
        </w:tc>
        <w:tc>
          <w:tcPr>
            <w:tcW w:w="0" w:type="auto"/>
            <w:vAlign w:val="center"/>
            <w:hideMark/>
          </w:tcPr>
          <w:p w14:paraId="16019C56" w14:textId="77777777" w:rsidR="00C20D34" w:rsidRPr="00C20D34" w:rsidRDefault="00C20D34" w:rsidP="00C20D34">
            <w:r w:rsidRPr="00C20D34">
              <w:t>是</w:t>
            </w:r>
          </w:p>
        </w:tc>
      </w:tr>
    </w:tbl>
    <w:p w14:paraId="1B891A1F" w14:textId="77777777" w:rsidR="00C20D34" w:rsidRPr="00C20D34" w:rsidRDefault="00C20D34" w:rsidP="00C20D34">
      <w:pPr>
        <w:numPr>
          <w:ilvl w:val="0"/>
          <w:numId w:val="234"/>
        </w:numPr>
        <w:spacing w:before="100" w:beforeAutospacing="1" w:after="100" w:afterAutospacing="1"/>
      </w:pPr>
      <w:r w:rsidRPr="00C20D34">
        <w:rPr>
          <w:b/>
          <w:bCs/>
        </w:rPr>
        <w:t>菜单实体属性图</w:t>
      </w:r>
    </w:p>
    <w:tbl>
      <w:tblPr>
        <w:tblStyle w:val="af0"/>
        <w:tblW w:w="0" w:type="auto"/>
        <w:tblLook w:val="04A0" w:firstRow="1" w:lastRow="0" w:firstColumn="1" w:lastColumn="0" w:noHBand="0" w:noVBand="1"/>
      </w:tblPr>
      <w:tblGrid>
        <w:gridCol w:w="1476"/>
        <w:gridCol w:w="1656"/>
        <w:gridCol w:w="3816"/>
        <w:gridCol w:w="951"/>
      </w:tblGrid>
      <w:tr w:rsidR="00C20D34" w:rsidRPr="00C20D34" w14:paraId="2F679178" w14:textId="77777777" w:rsidTr="00DD1D12">
        <w:tc>
          <w:tcPr>
            <w:tcW w:w="0" w:type="auto"/>
            <w:hideMark/>
          </w:tcPr>
          <w:p w14:paraId="75BBD79F" w14:textId="77777777" w:rsidR="00C20D34" w:rsidRPr="00C20D34" w:rsidRDefault="00C20D34" w:rsidP="00C20D34">
            <w:pPr>
              <w:jc w:val="center"/>
              <w:rPr>
                <w:b/>
                <w:bCs/>
              </w:rPr>
            </w:pPr>
            <w:r w:rsidRPr="00C20D34">
              <w:rPr>
                <w:b/>
                <w:bCs/>
              </w:rPr>
              <w:t>属性</w:t>
            </w:r>
          </w:p>
        </w:tc>
        <w:tc>
          <w:tcPr>
            <w:tcW w:w="0" w:type="auto"/>
            <w:hideMark/>
          </w:tcPr>
          <w:p w14:paraId="424BF017" w14:textId="77777777" w:rsidR="00C20D34" w:rsidRPr="00C20D34" w:rsidRDefault="00C20D34" w:rsidP="00C20D34">
            <w:pPr>
              <w:jc w:val="center"/>
              <w:rPr>
                <w:b/>
                <w:bCs/>
              </w:rPr>
            </w:pPr>
            <w:r w:rsidRPr="00C20D34">
              <w:rPr>
                <w:b/>
                <w:bCs/>
              </w:rPr>
              <w:t>数据类型</w:t>
            </w:r>
          </w:p>
        </w:tc>
        <w:tc>
          <w:tcPr>
            <w:tcW w:w="0" w:type="auto"/>
            <w:hideMark/>
          </w:tcPr>
          <w:p w14:paraId="76466976" w14:textId="77777777" w:rsidR="00C20D34" w:rsidRPr="00C20D34" w:rsidRDefault="00C20D34" w:rsidP="00C20D34">
            <w:pPr>
              <w:jc w:val="center"/>
              <w:rPr>
                <w:b/>
                <w:bCs/>
              </w:rPr>
            </w:pPr>
            <w:r w:rsidRPr="00C20D34">
              <w:rPr>
                <w:b/>
                <w:bCs/>
              </w:rPr>
              <w:t>说明</w:t>
            </w:r>
          </w:p>
        </w:tc>
        <w:tc>
          <w:tcPr>
            <w:tcW w:w="0" w:type="auto"/>
            <w:hideMark/>
          </w:tcPr>
          <w:p w14:paraId="0648BC2C" w14:textId="77777777" w:rsidR="00C20D34" w:rsidRPr="00C20D34" w:rsidRDefault="00C20D34" w:rsidP="00C20D34">
            <w:pPr>
              <w:jc w:val="center"/>
              <w:rPr>
                <w:b/>
                <w:bCs/>
              </w:rPr>
            </w:pPr>
            <w:r w:rsidRPr="00C20D34">
              <w:rPr>
                <w:b/>
                <w:bCs/>
              </w:rPr>
              <w:t>允许空</w:t>
            </w:r>
          </w:p>
        </w:tc>
      </w:tr>
      <w:tr w:rsidR="00C20D34" w:rsidRPr="00C20D34" w14:paraId="1BBCECBC" w14:textId="77777777" w:rsidTr="00DD1D12">
        <w:tc>
          <w:tcPr>
            <w:tcW w:w="0" w:type="auto"/>
            <w:hideMark/>
          </w:tcPr>
          <w:p w14:paraId="334465E3" w14:textId="77777777" w:rsidR="00C20D34" w:rsidRPr="00C20D34" w:rsidRDefault="00C20D34" w:rsidP="00C20D34">
            <w:r w:rsidRPr="00C20D34">
              <w:t>菜单ID</w:t>
            </w:r>
          </w:p>
        </w:tc>
        <w:tc>
          <w:tcPr>
            <w:tcW w:w="0" w:type="auto"/>
            <w:hideMark/>
          </w:tcPr>
          <w:p w14:paraId="62057F44" w14:textId="77777777" w:rsidR="00C20D34" w:rsidRPr="00C20D34" w:rsidRDefault="00C20D34" w:rsidP="00C20D34">
            <w:r w:rsidRPr="00C20D34">
              <w:t>VARCHAR(255)</w:t>
            </w:r>
          </w:p>
        </w:tc>
        <w:tc>
          <w:tcPr>
            <w:tcW w:w="0" w:type="auto"/>
            <w:hideMark/>
          </w:tcPr>
          <w:p w14:paraId="07F050B0" w14:textId="77777777" w:rsidR="00C20D34" w:rsidRPr="00C20D34" w:rsidRDefault="00C20D34" w:rsidP="00C20D34">
            <w:r w:rsidRPr="00C20D34">
              <w:t>菜单标识</w:t>
            </w:r>
          </w:p>
        </w:tc>
        <w:tc>
          <w:tcPr>
            <w:tcW w:w="0" w:type="auto"/>
            <w:hideMark/>
          </w:tcPr>
          <w:p w14:paraId="29542284" w14:textId="77777777" w:rsidR="00C20D34" w:rsidRPr="00C20D34" w:rsidRDefault="00C20D34" w:rsidP="00C20D34">
            <w:r w:rsidRPr="00C20D34">
              <w:t>否</w:t>
            </w:r>
          </w:p>
        </w:tc>
      </w:tr>
      <w:tr w:rsidR="00C20D34" w:rsidRPr="00C20D34" w14:paraId="2AE99BBF" w14:textId="77777777" w:rsidTr="00DD1D12">
        <w:tc>
          <w:tcPr>
            <w:tcW w:w="0" w:type="auto"/>
            <w:hideMark/>
          </w:tcPr>
          <w:p w14:paraId="39D2A66A" w14:textId="77777777" w:rsidR="00C20D34" w:rsidRPr="00C20D34" w:rsidRDefault="00C20D34" w:rsidP="00C20D34">
            <w:r w:rsidRPr="00C20D34">
              <w:t>上级菜单ID</w:t>
            </w:r>
          </w:p>
        </w:tc>
        <w:tc>
          <w:tcPr>
            <w:tcW w:w="0" w:type="auto"/>
            <w:hideMark/>
          </w:tcPr>
          <w:p w14:paraId="6146FA3C" w14:textId="77777777" w:rsidR="00C20D34" w:rsidRPr="00C20D34" w:rsidRDefault="00C20D34" w:rsidP="00C20D34">
            <w:r w:rsidRPr="00C20D34">
              <w:t>VARCHAR(255)</w:t>
            </w:r>
          </w:p>
        </w:tc>
        <w:tc>
          <w:tcPr>
            <w:tcW w:w="0" w:type="auto"/>
            <w:hideMark/>
          </w:tcPr>
          <w:p w14:paraId="7AFAC5CE" w14:textId="77777777" w:rsidR="00C20D34" w:rsidRPr="00C20D34" w:rsidRDefault="00C20D34" w:rsidP="00C20D34">
            <w:r w:rsidRPr="00C20D34">
              <w:t>上级菜单标识</w:t>
            </w:r>
          </w:p>
        </w:tc>
        <w:tc>
          <w:tcPr>
            <w:tcW w:w="0" w:type="auto"/>
            <w:hideMark/>
          </w:tcPr>
          <w:p w14:paraId="01837344" w14:textId="77777777" w:rsidR="00C20D34" w:rsidRPr="00C20D34" w:rsidRDefault="00C20D34" w:rsidP="00C20D34">
            <w:r w:rsidRPr="00C20D34">
              <w:t>否</w:t>
            </w:r>
          </w:p>
        </w:tc>
      </w:tr>
      <w:tr w:rsidR="00C20D34" w:rsidRPr="00C20D34" w14:paraId="67C4ABEF" w14:textId="77777777" w:rsidTr="00DD1D12">
        <w:tc>
          <w:tcPr>
            <w:tcW w:w="0" w:type="auto"/>
            <w:hideMark/>
          </w:tcPr>
          <w:p w14:paraId="5F08B006" w14:textId="77777777" w:rsidR="00C20D34" w:rsidRPr="00C20D34" w:rsidRDefault="00C20D34" w:rsidP="00C20D34">
            <w:r w:rsidRPr="00C20D34">
              <w:t>菜单名称</w:t>
            </w:r>
          </w:p>
        </w:tc>
        <w:tc>
          <w:tcPr>
            <w:tcW w:w="0" w:type="auto"/>
            <w:hideMark/>
          </w:tcPr>
          <w:p w14:paraId="6B55C003" w14:textId="77777777" w:rsidR="00C20D34" w:rsidRPr="00C20D34" w:rsidRDefault="00C20D34" w:rsidP="00C20D34">
            <w:r w:rsidRPr="00C20D34">
              <w:t>VARCHAR(20)</w:t>
            </w:r>
          </w:p>
        </w:tc>
        <w:tc>
          <w:tcPr>
            <w:tcW w:w="0" w:type="auto"/>
            <w:hideMark/>
          </w:tcPr>
          <w:p w14:paraId="53B435EA" w14:textId="77777777" w:rsidR="00C20D34" w:rsidRPr="00C20D34" w:rsidRDefault="00C20D34" w:rsidP="00C20D34">
            <w:r w:rsidRPr="00C20D34">
              <w:t>菜单名称</w:t>
            </w:r>
          </w:p>
        </w:tc>
        <w:tc>
          <w:tcPr>
            <w:tcW w:w="0" w:type="auto"/>
            <w:hideMark/>
          </w:tcPr>
          <w:p w14:paraId="43853164" w14:textId="77777777" w:rsidR="00C20D34" w:rsidRPr="00C20D34" w:rsidRDefault="00C20D34" w:rsidP="00C20D34">
            <w:r w:rsidRPr="00C20D34">
              <w:t>否</w:t>
            </w:r>
          </w:p>
        </w:tc>
      </w:tr>
      <w:tr w:rsidR="00C20D34" w:rsidRPr="00C20D34" w14:paraId="3F340BD0" w14:textId="77777777" w:rsidTr="00DD1D12">
        <w:tc>
          <w:tcPr>
            <w:tcW w:w="0" w:type="auto"/>
            <w:hideMark/>
          </w:tcPr>
          <w:p w14:paraId="7F04CB29" w14:textId="77777777" w:rsidR="00C20D34" w:rsidRPr="00C20D34" w:rsidRDefault="00C20D34" w:rsidP="00C20D34">
            <w:r w:rsidRPr="00C20D34">
              <w:t>菜单类型</w:t>
            </w:r>
          </w:p>
        </w:tc>
        <w:tc>
          <w:tcPr>
            <w:tcW w:w="0" w:type="auto"/>
            <w:hideMark/>
          </w:tcPr>
          <w:p w14:paraId="75F2CDD7" w14:textId="77777777" w:rsidR="00C20D34" w:rsidRPr="00C20D34" w:rsidRDefault="00C20D34" w:rsidP="00C20D34">
            <w:r w:rsidRPr="00C20D34">
              <w:t>TINYINT</w:t>
            </w:r>
          </w:p>
        </w:tc>
        <w:tc>
          <w:tcPr>
            <w:tcW w:w="0" w:type="auto"/>
            <w:hideMark/>
          </w:tcPr>
          <w:p w14:paraId="7ECFAB29" w14:textId="77777777" w:rsidR="00C20D34" w:rsidRPr="00C20D34" w:rsidRDefault="00C20D34" w:rsidP="00C20D34">
            <w:r w:rsidRPr="00C20D34">
              <w:t>菜单类型(0:目录,1:菜单,2:按钮)</w:t>
            </w:r>
          </w:p>
        </w:tc>
        <w:tc>
          <w:tcPr>
            <w:tcW w:w="0" w:type="auto"/>
            <w:hideMark/>
          </w:tcPr>
          <w:p w14:paraId="7FE6400C" w14:textId="77777777" w:rsidR="00C20D34" w:rsidRPr="00C20D34" w:rsidRDefault="00C20D34" w:rsidP="00C20D34">
            <w:r w:rsidRPr="00C20D34">
              <w:t>否</w:t>
            </w:r>
          </w:p>
        </w:tc>
      </w:tr>
      <w:tr w:rsidR="00C20D34" w:rsidRPr="00C20D34" w14:paraId="6647909F" w14:textId="77777777" w:rsidTr="00DD1D12">
        <w:tc>
          <w:tcPr>
            <w:tcW w:w="0" w:type="auto"/>
            <w:hideMark/>
          </w:tcPr>
          <w:p w14:paraId="4AB6035A" w14:textId="77777777" w:rsidR="00C20D34" w:rsidRPr="00C20D34" w:rsidRDefault="00C20D34" w:rsidP="00C20D34">
            <w:r w:rsidRPr="00C20D34">
              <w:t>路由地址</w:t>
            </w:r>
          </w:p>
        </w:tc>
        <w:tc>
          <w:tcPr>
            <w:tcW w:w="0" w:type="auto"/>
            <w:hideMark/>
          </w:tcPr>
          <w:p w14:paraId="43AB76E7" w14:textId="77777777" w:rsidR="00C20D34" w:rsidRPr="00C20D34" w:rsidRDefault="00C20D34" w:rsidP="00C20D34">
            <w:r w:rsidRPr="00C20D34">
              <w:t>VARCHAR(100)</w:t>
            </w:r>
          </w:p>
        </w:tc>
        <w:tc>
          <w:tcPr>
            <w:tcW w:w="0" w:type="auto"/>
            <w:hideMark/>
          </w:tcPr>
          <w:p w14:paraId="23FD4247" w14:textId="77777777" w:rsidR="00C20D34" w:rsidRPr="00C20D34" w:rsidRDefault="00C20D34" w:rsidP="00C20D34">
            <w:r w:rsidRPr="00C20D34">
              <w:t>路由地址</w:t>
            </w:r>
          </w:p>
        </w:tc>
        <w:tc>
          <w:tcPr>
            <w:tcW w:w="0" w:type="auto"/>
            <w:hideMark/>
          </w:tcPr>
          <w:p w14:paraId="45E466C6" w14:textId="77777777" w:rsidR="00C20D34" w:rsidRPr="00C20D34" w:rsidRDefault="00C20D34" w:rsidP="00C20D34">
            <w:r w:rsidRPr="00C20D34">
              <w:t>是</w:t>
            </w:r>
          </w:p>
        </w:tc>
      </w:tr>
      <w:tr w:rsidR="00C20D34" w:rsidRPr="00C20D34" w14:paraId="32437450" w14:textId="77777777" w:rsidTr="00DD1D12">
        <w:tc>
          <w:tcPr>
            <w:tcW w:w="0" w:type="auto"/>
            <w:hideMark/>
          </w:tcPr>
          <w:p w14:paraId="628403AB" w14:textId="77777777" w:rsidR="00C20D34" w:rsidRPr="00C20D34" w:rsidRDefault="00C20D34" w:rsidP="00C20D34">
            <w:r w:rsidRPr="00C20D34">
              <w:t>组件路径</w:t>
            </w:r>
          </w:p>
        </w:tc>
        <w:tc>
          <w:tcPr>
            <w:tcW w:w="0" w:type="auto"/>
            <w:hideMark/>
          </w:tcPr>
          <w:p w14:paraId="7D8DA423" w14:textId="77777777" w:rsidR="00C20D34" w:rsidRPr="00C20D34" w:rsidRDefault="00C20D34" w:rsidP="00C20D34">
            <w:r w:rsidRPr="00C20D34">
              <w:t>VARCHAR(100)</w:t>
            </w:r>
          </w:p>
        </w:tc>
        <w:tc>
          <w:tcPr>
            <w:tcW w:w="0" w:type="auto"/>
            <w:hideMark/>
          </w:tcPr>
          <w:p w14:paraId="3DDEDDEF" w14:textId="77777777" w:rsidR="00C20D34" w:rsidRPr="00C20D34" w:rsidRDefault="00C20D34" w:rsidP="00C20D34">
            <w:r w:rsidRPr="00C20D34">
              <w:t>组件路径</w:t>
            </w:r>
          </w:p>
        </w:tc>
        <w:tc>
          <w:tcPr>
            <w:tcW w:w="0" w:type="auto"/>
            <w:hideMark/>
          </w:tcPr>
          <w:p w14:paraId="29F4E009" w14:textId="77777777" w:rsidR="00C20D34" w:rsidRPr="00C20D34" w:rsidRDefault="00C20D34" w:rsidP="00C20D34">
            <w:r w:rsidRPr="00C20D34">
              <w:t>是</w:t>
            </w:r>
          </w:p>
        </w:tc>
      </w:tr>
      <w:tr w:rsidR="00C20D34" w:rsidRPr="00C20D34" w14:paraId="62D12B40" w14:textId="77777777" w:rsidTr="00DD1D12">
        <w:tc>
          <w:tcPr>
            <w:tcW w:w="0" w:type="auto"/>
            <w:hideMark/>
          </w:tcPr>
          <w:p w14:paraId="60D1FFFF" w14:textId="77777777" w:rsidR="00C20D34" w:rsidRPr="00C20D34" w:rsidRDefault="00C20D34" w:rsidP="00C20D34">
            <w:r w:rsidRPr="00C20D34">
              <w:t>权限标识</w:t>
            </w:r>
          </w:p>
        </w:tc>
        <w:tc>
          <w:tcPr>
            <w:tcW w:w="0" w:type="auto"/>
            <w:hideMark/>
          </w:tcPr>
          <w:p w14:paraId="7356B8CB" w14:textId="77777777" w:rsidR="00C20D34" w:rsidRPr="00C20D34" w:rsidRDefault="00C20D34" w:rsidP="00C20D34">
            <w:r w:rsidRPr="00C20D34">
              <w:t>VARCHAR(100)</w:t>
            </w:r>
          </w:p>
        </w:tc>
        <w:tc>
          <w:tcPr>
            <w:tcW w:w="0" w:type="auto"/>
            <w:hideMark/>
          </w:tcPr>
          <w:p w14:paraId="60FC37CF" w14:textId="77777777" w:rsidR="00C20D34" w:rsidRPr="00C20D34" w:rsidRDefault="00C20D34" w:rsidP="00C20D34">
            <w:r w:rsidRPr="00C20D34">
              <w:t>权限标识</w:t>
            </w:r>
          </w:p>
        </w:tc>
        <w:tc>
          <w:tcPr>
            <w:tcW w:w="0" w:type="auto"/>
            <w:hideMark/>
          </w:tcPr>
          <w:p w14:paraId="46F5E7FA" w14:textId="77777777" w:rsidR="00C20D34" w:rsidRPr="00C20D34" w:rsidRDefault="00C20D34" w:rsidP="00C20D34">
            <w:r w:rsidRPr="00C20D34">
              <w:t>是</w:t>
            </w:r>
          </w:p>
        </w:tc>
      </w:tr>
      <w:tr w:rsidR="00C20D34" w:rsidRPr="00C20D34" w14:paraId="07430FF5" w14:textId="77777777" w:rsidTr="00DD1D12">
        <w:tc>
          <w:tcPr>
            <w:tcW w:w="0" w:type="auto"/>
            <w:hideMark/>
          </w:tcPr>
          <w:p w14:paraId="0D751064" w14:textId="77777777" w:rsidR="00C20D34" w:rsidRPr="00C20D34" w:rsidRDefault="00C20D34" w:rsidP="00C20D34">
            <w:r w:rsidRPr="00C20D34">
              <w:t>图标</w:t>
            </w:r>
          </w:p>
        </w:tc>
        <w:tc>
          <w:tcPr>
            <w:tcW w:w="0" w:type="auto"/>
            <w:hideMark/>
          </w:tcPr>
          <w:p w14:paraId="5F029382" w14:textId="77777777" w:rsidR="00C20D34" w:rsidRPr="00C20D34" w:rsidRDefault="00C20D34" w:rsidP="00C20D34">
            <w:r w:rsidRPr="00C20D34">
              <w:t>VARCHAR(100)</w:t>
            </w:r>
          </w:p>
        </w:tc>
        <w:tc>
          <w:tcPr>
            <w:tcW w:w="0" w:type="auto"/>
            <w:hideMark/>
          </w:tcPr>
          <w:p w14:paraId="00E1D180" w14:textId="77777777" w:rsidR="00C20D34" w:rsidRPr="00C20D34" w:rsidRDefault="00C20D34" w:rsidP="00C20D34">
            <w:r w:rsidRPr="00C20D34">
              <w:t>图标</w:t>
            </w:r>
          </w:p>
        </w:tc>
        <w:tc>
          <w:tcPr>
            <w:tcW w:w="0" w:type="auto"/>
            <w:hideMark/>
          </w:tcPr>
          <w:p w14:paraId="722EC4DC" w14:textId="77777777" w:rsidR="00C20D34" w:rsidRPr="00C20D34" w:rsidRDefault="00C20D34" w:rsidP="00C20D34">
            <w:r w:rsidRPr="00C20D34">
              <w:t>是</w:t>
            </w:r>
          </w:p>
        </w:tc>
      </w:tr>
      <w:tr w:rsidR="00C20D34" w:rsidRPr="00C20D34" w14:paraId="28A1C144" w14:textId="77777777" w:rsidTr="00DD1D12">
        <w:tc>
          <w:tcPr>
            <w:tcW w:w="0" w:type="auto"/>
            <w:hideMark/>
          </w:tcPr>
          <w:p w14:paraId="32C7D563" w14:textId="77777777" w:rsidR="00C20D34" w:rsidRPr="00C20D34" w:rsidRDefault="00C20D34" w:rsidP="00C20D34">
            <w:r w:rsidRPr="00C20D34">
              <w:t>排序值</w:t>
            </w:r>
          </w:p>
        </w:tc>
        <w:tc>
          <w:tcPr>
            <w:tcW w:w="0" w:type="auto"/>
            <w:hideMark/>
          </w:tcPr>
          <w:p w14:paraId="37521753" w14:textId="77777777" w:rsidR="00C20D34" w:rsidRPr="00C20D34" w:rsidRDefault="00C20D34" w:rsidP="00C20D34">
            <w:r w:rsidRPr="00C20D34">
              <w:t>INT</w:t>
            </w:r>
          </w:p>
        </w:tc>
        <w:tc>
          <w:tcPr>
            <w:tcW w:w="0" w:type="auto"/>
            <w:hideMark/>
          </w:tcPr>
          <w:p w14:paraId="63559541" w14:textId="77777777" w:rsidR="00C20D34" w:rsidRPr="00C20D34" w:rsidRDefault="00C20D34" w:rsidP="00C20D34">
            <w:r w:rsidRPr="00C20D34">
              <w:t>排序值</w:t>
            </w:r>
          </w:p>
        </w:tc>
        <w:tc>
          <w:tcPr>
            <w:tcW w:w="0" w:type="auto"/>
            <w:hideMark/>
          </w:tcPr>
          <w:p w14:paraId="654BD11A" w14:textId="77777777" w:rsidR="00C20D34" w:rsidRPr="00C20D34" w:rsidRDefault="00C20D34" w:rsidP="00C20D34">
            <w:r w:rsidRPr="00C20D34">
              <w:t>是</w:t>
            </w:r>
          </w:p>
        </w:tc>
      </w:tr>
      <w:tr w:rsidR="00C20D34" w:rsidRPr="00C20D34" w14:paraId="08053E78" w14:textId="77777777" w:rsidTr="00DD1D12">
        <w:tc>
          <w:tcPr>
            <w:tcW w:w="0" w:type="auto"/>
            <w:hideMark/>
          </w:tcPr>
          <w:p w14:paraId="608019FA" w14:textId="77777777" w:rsidR="00C20D34" w:rsidRPr="00C20D34" w:rsidRDefault="00C20D34" w:rsidP="00C20D34">
            <w:r w:rsidRPr="00C20D34">
              <w:t>创建时间</w:t>
            </w:r>
          </w:p>
        </w:tc>
        <w:tc>
          <w:tcPr>
            <w:tcW w:w="0" w:type="auto"/>
            <w:hideMark/>
          </w:tcPr>
          <w:p w14:paraId="2D718894" w14:textId="77777777" w:rsidR="00C20D34" w:rsidRPr="00C20D34" w:rsidRDefault="00C20D34" w:rsidP="00C20D34">
            <w:r w:rsidRPr="00C20D34">
              <w:t>TIMESTAMP</w:t>
            </w:r>
          </w:p>
        </w:tc>
        <w:tc>
          <w:tcPr>
            <w:tcW w:w="0" w:type="auto"/>
            <w:hideMark/>
          </w:tcPr>
          <w:p w14:paraId="779159CC" w14:textId="77777777" w:rsidR="00C20D34" w:rsidRPr="00C20D34" w:rsidRDefault="00C20D34" w:rsidP="00C20D34">
            <w:r w:rsidRPr="00C20D34">
              <w:t>创建时间</w:t>
            </w:r>
          </w:p>
        </w:tc>
        <w:tc>
          <w:tcPr>
            <w:tcW w:w="0" w:type="auto"/>
            <w:hideMark/>
          </w:tcPr>
          <w:p w14:paraId="1E2EE49E" w14:textId="77777777" w:rsidR="00C20D34" w:rsidRPr="00C20D34" w:rsidRDefault="00C20D34" w:rsidP="00C20D34">
            <w:r w:rsidRPr="00C20D34">
              <w:t>否</w:t>
            </w:r>
          </w:p>
        </w:tc>
      </w:tr>
      <w:tr w:rsidR="00C20D34" w:rsidRPr="00C20D34" w14:paraId="2063DC68" w14:textId="77777777" w:rsidTr="00DD1D12">
        <w:tc>
          <w:tcPr>
            <w:tcW w:w="0" w:type="auto"/>
            <w:hideMark/>
          </w:tcPr>
          <w:p w14:paraId="4C3A367E" w14:textId="77777777" w:rsidR="00C20D34" w:rsidRPr="00C20D34" w:rsidRDefault="00C20D34" w:rsidP="00C20D34">
            <w:r w:rsidRPr="00C20D34">
              <w:t>更新时间</w:t>
            </w:r>
          </w:p>
        </w:tc>
        <w:tc>
          <w:tcPr>
            <w:tcW w:w="0" w:type="auto"/>
            <w:hideMark/>
          </w:tcPr>
          <w:p w14:paraId="704962C0" w14:textId="77777777" w:rsidR="00C20D34" w:rsidRPr="00C20D34" w:rsidRDefault="00C20D34" w:rsidP="00C20D34">
            <w:r w:rsidRPr="00C20D34">
              <w:t>TIMESTAMP</w:t>
            </w:r>
          </w:p>
        </w:tc>
        <w:tc>
          <w:tcPr>
            <w:tcW w:w="0" w:type="auto"/>
            <w:hideMark/>
          </w:tcPr>
          <w:p w14:paraId="4A5E5DEE" w14:textId="77777777" w:rsidR="00C20D34" w:rsidRPr="00C20D34" w:rsidRDefault="00C20D34" w:rsidP="00C20D34">
            <w:r w:rsidRPr="00C20D34">
              <w:t>更新时间</w:t>
            </w:r>
          </w:p>
        </w:tc>
        <w:tc>
          <w:tcPr>
            <w:tcW w:w="0" w:type="auto"/>
            <w:hideMark/>
          </w:tcPr>
          <w:p w14:paraId="214648CE" w14:textId="77777777" w:rsidR="00C20D34" w:rsidRPr="00C20D34" w:rsidRDefault="00C20D34" w:rsidP="00C20D34">
            <w:r w:rsidRPr="00C20D34">
              <w:t>否</w:t>
            </w:r>
          </w:p>
        </w:tc>
      </w:tr>
      <w:tr w:rsidR="00C20D34" w:rsidRPr="00C20D34" w14:paraId="36A5FB5F" w14:textId="77777777" w:rsidTr="00DD1D12">
        <w:tc>
          <w:tcPr>
            <w:tcW w:w="0" w:type="auto"/>
            <w:hideMark/>
          </w:tcPr>
          <w:p w14:paraId="320B45E4" w14:textId="77777777" w:rsidR="00C20D34" w:rsidRPr="00C20D34" w:rsidRDefault="00C20D34" w:rsidP="00C20D34">
            <w:r w:rsidRPr="00C20D34">
              <w:t>删除标记</w:t>
            </w:r>
          </w:p>
        </w:tc>
        <w:tc>
          <w:tcPr>
            <w:tcW w:w="0" w:type="auto"/>
            <w:hideMark/>
          </w:tcPr>
          <w:p w14:paraId="758519EF" w14:textId="77777777" w:rsidR="00C20D34" w:rsidRPr="00C20D34" w:rsidRDefault="00C20D34" w:rsidP="00C20D34">
            <w:r w:rsidRPr="00C20D34">
              <w:t>TINYINT</w:t>
            </w:r>
          </w:p>
        </w:tc>
        <w:tc>
          <w:tcPr>
            <w:tcW w:w="0" w:type="auto"/>
            <w:hideMark/>
          </w:tcPr>
          <w:p w14:paraId="0E40EB6D" w14:textId="77777777" w:rsidR="00C20D34" w:rsidRPr="00C20D34" w:rsidRDefault="00C20D34" w:rsidP="00C20D34">
            <w:r w:rsidRPr="00C20D34">
              <w:t>删除标记（0:可用 1:已删除）</w:t>
            </w:r>
          </w:p>
        </w:tc>
        <w:tc>
          <w:tcPr>
            <w:tcW w:w="0" w:type="auto"/>
            <w:hideMark/>
          </w:tcPr>
          <w:p w14:paraId="6B9462FA" w14:textId="77777777" w:rsidR="00C20D34" w:rsidRPr="00C20D34" w:rsidRDefault="00C20D34" w:rsidP="00C20D34">
            <w:r w:rsidRPr="00C20D34">
              <w:t>否</w:t>
            </w:r>
          </w:p>
        </w:tc>
      </w:tr>
      <w:tr w:rsidR="00C20D34" w:rsidRPr="00C20D34" w14:paraId="463C9799" w14:textId="77777777" w:rsidTr="00DD1D12">
        <w:tc>
          <w:tcPr>
            <w:tcW w:w="0" w:type="auto"/>
            <w:hideMark/>
          </w:tcPr>
          <w:p w14:paraId="18A92A3B" w14:textId="77777777" w:rsidR="00C20D34" w:rsidRPr="00C20D34" w:rsidRDefault="00C20D34" w:rsidP="00C20D34">
            <w:r w:rsidRPr="00C20D34">
              <w:t>版本号</w:t>
            </w:r>
          </w:p>
        </w:tc>
        <w:tc>
          <w:tcPr>
            <w:tcW w:w="0" w:type="auto"/>
            <w:hideMark/>
          </w:tcPr>
          <w:p w14:paraId="2CC5CE2F" w14:textId="77777777" w:rsidR="00C20D34" w:rsidRPr="00C20D34" w:rsidRDefault="00C20D34" w:rsidP="00C20D34">
            <w:r w:rsidRPr="00C20D34">
              <w:t>BIGINT</w:t>
            </w:r>
          </w:p>
        </w:tc>
        <w:tc>
          <w:tcPr>
            <w:tcW w:w="0" w:type="auto"/>
            <w:hideMark/>
          </w:tcPr>
          <w:p w14:paraId="3B83B61E" w14:textId="77777777" w:rsidR="00C20D34" w:rsidRPr="00C20D34" w:rsidRDefault="00C20D34" w:rsidP="00C20D34">
            <w:r w:rsidRPr="00C20D34">
              <w:t>版本号</w:t>
            </w:r>
          </w:p>
        </w:tc>
        <w:tc>
          <w:tcPr>
            <w:tcW w:w="0" w:type="auto"/>
            <w:hideMark/>
          </w:tcPr>
          <w:p w14:paraId="46EE7CF5" w14:textId="77777777" w:rsidR="00C20D34" w:rsidRPr="00C20D34" w:rsidRDefault="00C20D34" w:rsidP="00C20D34">
            <w:r w:rsidRPr="00C20D34">
              <w:t>否</w:t>
            </w:r>
          </w:p>
        </w:tc>
      </w:tr>
    </w:tbl>
    <w:p w14:paraId="1D90A532" w14:textId="77777777" w:rsidR="00C20D34" w:rsidRPr="00C20D34" w:rsidRDefault="00C20D34" w:rsidP="00C20D34">
      <w:pPr>
        <w:numPr>
          <w:ilvl w:val="0"/>
          <w:numId w:val="235"/>
        </w:numPr>
        <w:spacing w:before="100" w:beforeAutospacing="1" w:after="100" w:afterAutospacing="1"/>
      </w:pPr>
      <w:r w:rsidRPr="00C20D34">
        <w:rPr>
          <w:b/>
          <w:bCs/>
        </w:rPr>
        <w:t>日志实体属性图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620"/>
        <w:gridCol w:w="3300"/>
        <w:gridCol w:w="810"/>
      </w:tblGrid>
      <w:tr w:rsidR="00C20D34" w:rsidRPr="00C20D34" w14:paraId="3BB94E87" w14:textId="77777777" w:rsidTr="00C20D34">
        <w:trPr>
          <w:tblHeader/>
          <w:tblCellSpacing w:w="15" w:type="dxa"/>
        </w:trPr>
        <w:tc>
          <w:tcPr>
            <w:tcW w:w="0" w:type="auto"/>
            <w:vAlign w:val="center"/>
            <w:hideMark/>
          </w:tcPr>
          <w:p w14:paraId="511E361F" w14:textId="77777777" w:rsidR="00C20D34" w:rsidRPr="00C20D34" w:rsidRDefault="00C20D34" w:rsidP="00C20D34">
            <w:pPr>
              <w:jc w:val="center"/>
              <w:rPr>
                <w:b/>
                <w:bCs/>
              </w:rPr>
            </w:pPr>
            <w:r w:rsidRPr="00C20D34">
              <w:rPr>
                <w:b/>
                <w:bCs/>
              </w:rPr>
              <w:t>属性</w:t>
            </w:r>
          </w:p>
        </w:tc>
        <w:tc>
          <w:tcPr>
            <w:tcW w:w="0" w:type="auto"/>
            <w:vAlign w:val="center"/>
            <w:hideMark/>
          </w:tcPr>
          <w:p w14:paraId="0F0F1DA1" w14:textId="77777777" w:rsidR="00C20D34" w:rsidRPr="00C20D34" w:rsidRDefault="00C20D34" w:rsidP="00C20D34">
            <w:pPr>
              <w:jc w:val="center"/>
              <w:rPr>
                <w:b/>
                <w:bCs/>
              </w:rPr>
            </w:pPr>
            <w:r w:rsidRPr="00C20D34">
              <w:rPr>
                <w:b/>
                <w:bCs/>
              </w:rPr>
              <w:t>数据类型</w:t>
            </w:r>
          </w:p>
        </w:tc>
        <w:tc>
          <w:tcPr>
            <w:tcW w:w="0" w:type="auto"/>
            <w:vAlign w:val="center"/>
            <w:hideMark/>
          </w:tcPr>
          <w:p w14:paraId="51F05F36" w14:textId="77777777" w:rsidR="00C20D34" w:rsidRPr="00C20D34" w:rsidRDefault="00C20D34" w:rsidP="00C20D34">
            <w:pPr>
              <w:jc w:val="center"/>
              <w:rPr>
                <w:b/>
                <w:bCs/>
              </w:rPr>
            </w:pPr>
            <w:r w:rsidRPr="00C20D34">
              <w:rPr>
                <w:b/>
                <w:bCs/>
              </w:rPr>
              <w:t>说明</w:t>
            </w:r>
          </w:p>
        </w:tc>
        <w:tc>
          <w:tcPr>
            <w:tcW w:w="0" w:type="auto"/>
            <w:vAlign w:val="center"/>
            <w:hideMark/>
          </w:tcPr>
          <w:p w14:paraId="0D817D87" w14:textId="77777777" w:rsidR="00C20D34" w:rsidRPr="00C20D34" w:rsidRDefault="00C20D34" w:rsidP="00C20D34">
            <w:pPr>
              <w:jc w:val="center"/>
              <w:rPr>
                <w:b/>
                <w:bCs/>
              </w:rPr>
            </w:pPr>
            <w:r w:rsidRPr="00C20D34">
              <w:rPr>
                <w:b/>
                <w:bCs/>
              </w:rPr>
              <w:t>允许空</w:t>
            </w:r>
          </w:p>
        </w:tc>
      </w:tr>
      <w:tr w:rsidR="00C20D34" w:rsidRPr="00C20D34" w14:paraId="15AE4A5D" w14:textId="77777777" w:rsidTr="00C20D34">
        <w:trPr>
          <w:tblCellSpacing w:w="15" w:type="dxa"/>
        </w:trPr>
        <w:tc>
          <w:tcPr>
            <w:tcW w:w="0" w:type="auto"/>
            <w:vAlign w:val="center"/>
            <w:hideMark/>
          </w:tcPr>
          <w:p w14:paraId="4F066A82" w14:textId="77777777" w:rsidR="00C20D34" w:rsidRPr="00C20D34" w:rsidRDefault="00C20D34" w:rsidP="00C20D34">
            <w:r w:rsidRPr="00C20D34">
              <w:t>日志ID</w:t>
            </w:r>
          </w:p>
        </w:tc>
        <w:tc>
          <w:tcPr>
            <w:tcW w:w="0" w:type="auto"/>
            <w:vAlign w:val="center"/>
            <w:hideMark/>
          </w:tcPr>
          <w:p w14:paraId="4430D26C" w14:textId="77777777" w:rsidR="00C20D34" w:rsidRPr="00C20D34" w:rsidRDefault="00C20D34" w:rsidP="00C20D34">
            <w:r w:rsidRPr="00C20D34">
              <w:t>VARCHAR(255)</w:t>
            </w:r>
          </w:p>
        </w:tc>
        <w:tc>
          <w:tcPr>
            <w:tcW w:w="0" w:type="auto"/>
            <w:vAlign w:val="center"/>
            <w:hideMark/>
          </w:tcPr>
          <w:p w14:paraId="200540DE" w14:textId="77777777" w:rsidR="00C20D34" w:rsidRPr="00C20D34" w:rsidRDefault="00C20D34" w:rsidP="00C20D34">
            <w:r w:rsidRPr="00C20D34">
              <w:t>日志标识</w:t>
            </w:r>
          </w:p>
        </w:tc>
        <w:tc>
          <w:tcPr>
            <w:tcW w:w="0" w:type="auto"/>
            <w:vAlign w:val="center"/>
            <w:hideMark/>
          </w:tcPr>
          <w:p w14:paraId="04965101" w14:textId="77777777" w:rsidR="00C20D34" w:rsidRPr="00C20D34" w:rsidRDefault="00C20D34" w:rsidP="00C20D34">
            <w:r w:rsidRPr="00C20D34">
              <w:t>否</w:t>
            </w:r>
          </w:p>
        </w:tc>
      </w:tr>
      <w:tr w:rsidR="00C20D34" w:rsidRPr="00C20D34" w14:paraId="73A1B6A6" w14:textId="77777777" w:rsidTr="00C20D34">
        <w:trPr>
          <w:tblCellSpacing w:w="15" w:type="dxa"/>
        </w:trPr>
        <w:tc>
          <w:tcPr>
            <w:tcW w:w="0" w:type="auto"/>
            <w:vAlign w:val="center"/>
            <w:hideMark/>
          </w:tcPr>
          <w:p w14:paraId="5A6791B3" w14:textId="77777777" w:rsidR="00C20D34" w:rsidRPr="00C20D34" w:rsidRDefault="00C20D34" w:rsidP="00C20D34">
            <w:r w:rsidRPr="00C20D34">
              <w:t>模块标题</w:t>
            </w:r>
          </w:p>
        </w:tc>
        <w:tc>
          <w:tcPr>
            <w:tcW w:w="0" w:type="auto"/>
            <w:vAlign w:val="center"/>
            <w:hideMark/>
          </w:tcPr>
          <w:p w14:paraId="524D578B" w14:textId="77777777" w:rsidR="00C20D34" w:rsidRPr="00C20D34" w:rsidRDefault="00C20D34" w:rsidP="00C20D34">
            <w:r w:rsidRPr="00C20D34">
              <w:t>VARCHAR(50)</w:t>
            </w:r>
          </w:p>
        </w:tc>
        <w:tc>
          <w:tcPr>
            <w:tcW w:w="0" w:type="auto"/>
            <w:vAlign w:val="center"/>
            <w:hideMark/>
          </w:tcPr>
          <w:p w14:paraId="7C244F53" w14:textId="77777777" w:rsidR="00C20D34" w:rsidRPr="00C20D34" w:rsidRDefault="00C20D34" w:rsidP="00C20D34">
            <w:r w:rsidRPr="00C20D34">
              <w:t>模块标题</w:t>
            </w:r>
          </w:p>
        </w:tc>
        <w:tc>
          <w:tcPr>
            <w:tcW w:w="0" w:type="auto"/>
            <w:vAlign w:val="center"/>
            <w:hideMark/>
          </w:tcPr>
          <w:p w14:paraId="18042F92" w14:textId="77777777" w:rsidR="00C20D34" w:rsidRPr="00C20D34" w:rsidRDefault="00C20D34" w:rsidP="00C20D34">
            <w:r w:rsidRPr="00C20D34">
              <w:t>是</w:t>
            </w:r>
          </w:p>
        </w:tc>
      </w:tr>
      <w:tr w:rsidR="00C20D34" w:rsidRPr="00C20D34" w14:paraId="2171C550" w14:textId="77777777" w:rsidTr="00C20D34">
        <w:trPr>
          <w:tblCellSpacing w:w="15" w:type="dxa"/>
        </w:trPr>
        <w:tc>
          <w:tcPr>
            <w:tcW w:w="0" w:type="auto"/>
            <w:vAlign w:val="center"/>
            <w:hideMark/>
          </w:tcPr>
          <w:p w14:paraId="1DE8EA81" w14:textId="77777777" w:rsidR="00C20D34" w:rsidRPr="00C20D34" w:rsidRDefault="00C20D34" w:rsidP="00C20D34">
            <w:r w:rsidRPr="00C20D34">
              <w:t>业务类型</w:t>
            </w:r>
          </w:p>
        </w:tc>
        <w:tc>
          <w:tcPr>
            <w:tcW w:w="0" w:type="auto"/>
            <w:vAlign w:val="center"/>
            <w:hideMark/>
          </w:tcPr>
          <w:p w14:paraId="0B79156F" w14:textId="77777777" w:rsidR="00C20D34" w:rsidRPr="00C20D34" w:rsidRDefault="00C20D34" w:rsidP="00C20D34">
            <w:r w:rsidRPr="00C20D34">
              <w:t>VARCHAR(20)</w:t>
            </w:r>
          </w:p>
        </w:tc>
        <w:tc>
          <w:tcPr>
            <w:tcW w:w="0" w:type="auto"/>
            <w:vAlign w:val="center"/>
            <w:hideMark/>
          </w:tcPr>
          <w:p w14:paraId="3F37EA23" w14:textId="77777777" w:rsidR="00C20D34" w:rsidRPr="00C20D34" w:rsidRDefault="00C20D34" w:rsidP="00C20D34">
            <w:r w:rsidRPr="00C20D34">
              <w:t>业务类型</w:t>
            </w:r>
          </w:p>
        </w:tc>
        <w:tc>
          <w:tcPr>
            <w:tcW w:w="0" w:type="auto"/>
            <w:vAlign w:val="center"/>
            <w:hideMark/>
          </w:tcPr>
          <w:p w14:paraId="5F1E1E00" w14:textId="77777777" w:rsidR="00C20D34" w:rsidRPr="00C20D34" w:rsidRDefault="00C20D34" w:rsidP="00C20D34">
            <w:r w:rsidRPr="00C20D34">
              <w:t>是</w:t>
            </w:r>
          </w:p>
        </w:tc>
      </w:tr>
      <w:tr w:rsidR="00C20D34" w:rsidRPr="00C20D34" w14:paraId="7CD78737" w14:textId="77777777" w:rsidTr="00C20D34">
        <w:trPr>
          <w:tblCellSpacing w:w="15" w:type="dxa"/>
        </w:trPr>
        <w:tc>
          <w:tcPr>
            <w:tcW w:w="0" w:type="auto"/>
            <w:vAlign w:val="center"/>
            <w:hideMark/>
          </w:tcPr>
          <w:p w14:paraId="24AB4357" w14:textId="77777777" w:rsidR="00C20D34" w:rsidRPr="00C20D34" w:rsidRDefault="00C20D34" w:rsidP="00C20D34">
            <w:r w:rsidRPr="00C20D34">
              <w:t>方法名称</w:t>
            </w:r>
          </w:p>
        </w:tc>
        <w:tc>
          <w:tcPr>
            <w:tcW w:w="0" w:type="auto"/>
            <w:vAlign w:val="center"/>
            <w:hideMark/>
          </w:tcPr>
          <w:p w14:paraId="594319B3" w14:textId="77777777" w:rsidR="00C20D34" w:rsidRPr="00C20D34" w:rsidRDefault="00C20D34" w:rsidP="00C20D34">
            <w:r w:rsidRPr="00C20D34">
              <w:t>VARCHAR(100)</w:t>
            </w:r>
          </w:p>
        </w:tc>
        <w:tc>
          <w:tcPr>
            <w:tcW w:w="0" w:type="auto"/>
            <w:vAlign w:val="center"/>
            <w:hideMark/>
          </w:tcPr>
          <w:p w14:paraId="7E3DD199" w14:textId="77777777" w:rsidR="00C20D34" w:rsidRPr="00C20D34" w:rsidRDefault="00C20D34" w:rsidP="00C20D34">
            <w:r w:rsidRPr="00C20D34">
              <w:t>方法名称</w:t>
            </w:r>
          </w:p>
        </w:tc>
        <w:tc>
          <w:tcPr>
            <w:tcW w:w="0" w:type="auto"/>
            <w:vAlign w:val="center"/>
            <w:hideMark/>
          </w:tcPr>
          <w:p w14:paraId="249ED82A" w14:textId="77777777" w:rsidR="00C20D34" w:rsidRPr="00C20D34" w:rsidRDefault="00C20D34" w:rsidP="00C20D34">
            <w:r w:rsidRPr="00C20D34">
              <w:t>是</w:t>
            </w:r>
          </w:p>
        </w:tc>
      </w:tr>
      <w:tr w:rsidR="00C20D34" w:rsidRPr="00C20D34" w14:paraId="41F9BA3B" w14:textId="77777777" w:rsidTr="00C20D34">
        <w:trPr>
          <w:tblCellSpacing w:w="15" w:type="dxa"/>
        </w:trPr>
        <w:tc>
          <w:tcPr>
            <w:tcW w:w="0" w:type="auto"/>
            <w:vAlign w:val="center"/>
            <w:hideMark/>
          </w:tcPr>
          <w:p w14:paraId="736B3F84" w14:textId="77777777" w:rsidR="00C20D34" w:rsidRPr="00C20D34" w:rsidRDefault="00C20D34" w:rsidP="00C20D34">
            <w:r w:rsidRPr="00C20D34">
              <w:t>请求方式</w:t>
            </w:r>
          </w:p>
        </w:tc>
        <w:tc>
          <w:tcPr>
            <w:tcW w:w="0" w:type="auto"/>
            <w:vAlign w:val="center"/>
            <w:hideMark/>
          </w:tcPr>
          <w:p w14:paraId="7470926D" w14:textId="77777777" w:rsidR="00C20D34" w:rsidRPr="00C20D34" w:rsidRDefault="00C20D34" w:rsidP="00C20D34">
            <w:r w:rsidRPr="00C20D34">
              <w:t>VARCHAR(10)</w:t>
            </w:r>
          </w:p>
        </w:tc>
        <w:tc>
          <w:tcPr>
            <w:tcW w:w="0" w:type="auto"/>
            <w:vAlign w:val="center"/>
            <w:hideMark/>
          </w:tcPr>
          <w:p w14:paraId="1DAE59F5" w14:textId="77777777" w:rsidR="00C20D34" w:rsidRPr="00C20D34" w:rsidRDefault="00C20D34" w:rsidP="00C20D34">
            <w:r w:rsidRPr="00C20D34">
              <w:t>请求方式</w:t>
            </w:r>
          </w:p>
        </w:tc>
        <w:tc>
          <w:tcPr>
            <w:tcW w:w="0" w:type="auto"/>
            <w:vAlign w:val="center"/>
            <w:hideMark/>
          </w:tcPr>
          <w:p w14:paraId="44BDD74F" w14:textId="77777777" w:rsidR="00C20D34" w:rsidRPr="00C20D34" w:rsidRDefault="00C20D34" w:rsidP="00C20D34">
            <w:r w:rsidRPr="00C20D34">
              <w:t>是</w:t>
            </w:r>
          </w:p>
        </w:tc>
      </w:tr>
      <w:tr w:rsidR="00C20D34" w:rsidRPr="00C20D34" w14:paraId="709C5C5F" w14:textId="77777777" w:rsidTr="00C20D34">
        <w:trPr>
          <w:tblCellSpacing w:w="15" w:type="dxa"/>
        </w:trPr>
        <w:tc>
          <w:tcPr>
            <w:tcW w:w="0" w:type="auto"/>
            <w:vAlign w:val="center"/>
            <w:hideMark/>
          </w:tcPr>
          <w:p w14:paraId="246A3CAE" w14:textId="77777777" w:rsidR="00C20D34" w:rsidRPr="00C20D34" w:rsidRDefault="00C20D34" w:rsidP="00C20D34">
            <w:r w:rsidRPr="00C20D34">
              <w:t>操作类别</w:t>
            </w:r>
          </w:p>
        </w:tc>
        <w:tc>
          <w:tcPr>
            <w:tcW w:w="0" w:type="auto"/>
            <w:vAlign w:val="center"/>
            <w:hideMark/>
          </w:tcPr>
          <w:p w14:paraId="1AA6B17C" w14:textId="77777777" w:rsidR="00C20D34" w:rsidRPr="00C20D34" w:rsidRDefault="00C20D34" w:rsidP="00C20D34">
            <w:r w:rsidRPr="00C20D34">
              <w:t>VARCHAR(20)</w:t>
            </w:r>
          </w:p>
        </w:tc>
        <w:tc>
          <w:tcPr>
            <w:tcW w:w="0" w:type="auto"/>
            <w:vAlign w:val="center"/>
            <w:hideMark/>
          </w:tcPr>
          <w:p w14:paraId="07F3A676" w14:textId="77777777" w:rsidR="00C20D34" w:rsidRPr="00C20D34" w:rsidRDefault="00C20D34" w:rsidP="00C20D34">
            <w:r w:rsidRPr="00C20D34">
              <w:t>操作类别</w:t>
            </w:r>
          </w:p>
        </w:tc>
        <w:tc>
          <w:tcPr>
            <w:tcW w:w="0" w:type="auto"/>
            <w:vAlign w:val="center"/>
            <w:hideMark/>
          </w:tcPr>
          <w:p w14:paraId="2945AA20" w14:textId="77777777" w:rsidR="00C20D34" w:rsidRPr="00C20D34" w:rsidRDefault="00C20D34" w:rsidP="00C20D34">
            <w:r w:rsidRPr="00C20D34">
              <w:t>是</w:t>
            </w:r>
          </w:p>
        </w:tc>
      </w:tr>
      <w:tr w:rsidR="00C20D34" w:rsidRPr="00C20D34" w14:paraId="28E67405" w14:textId="77777777" w:rsidTr="00C20D34">
        <w:trPr>
          <w:tblCellSpacing w:w="15" w:type="dxa"/>
        </w:trPr>
        <w:tc>
          <w:tcPr>
            <w:tcW w:w="0" w:type="auto"/>
            <w:vAlign w:val="center"/>
            <w:hideMark/>
          </w:tcPr>
          <w:p w14:paraId="3990A50B" w14:textId="77777777" w:rsidR="00C20D34" w:rsidRPr="00C20D34" w:rsidRDefault="00C20D34" w:rsidP="00C20D34">
            <w:r w:rsidRPr="00C20D34">
              <w:t>操作人员</w:t>
            </w:r>
          </w:p>
        </w:tc>
        <w:tc>
          <w:tcPr>
            <w:tcW w:w="0" w:type="auto"/>
            <w:vAlign w:val="center"/>
            <w:hideMark/>
          </w:tcPr>
          <w:p w14:paraId="7D186C7C" w14:textId="77777777" w:rsidR="00C20D34" w:rsidRPr="00C20D34" w:rsidRDefault="00C20D34" w:rsidP="00C20D34">
            <w:r w:rsidRPr="00C20D34">
              <w:t>VARCHAR(50)</w:t>
            </w:r>
          </w:p>
        </w:tc>
        <w:tc>
          <w:tcPr>
            <w:tcW w:w="0" w:type="auto"/>
            <w:vAlign w:val="center"/>
            <w:hideMark/>
          </w:tcPr>
          <w:p w14:paraId="2D06DAEB" w14:textId="77777777" w:rsidR="00C20D34" w:rsidRPr="00C20D34" w:rsidRDefault="00C20D34" w:rsidP="00C20D34">
            <w:r w:rsidRPr="00C20D34">
              <w:t>操作人员</w:t>
            </w:r>
          </w:p>
        </w:tc>
        <w:tc>
          <w:tcPr>
            <w:tcW w:w="0" w:type="auto"/>
            <w:vAlign w:val="center"/>
            <w:hideMark/>
          </w:tcPr>
          <w:p w14:paraId="7B09253C" w14:textId="77777777" w:rsidR="00C20D34" w:rsidRPr="00C20D34" w:rsidRDefault="00C20D34" w:rsidP="00C20D34">
            <w:r w:rsidRPr="00C20D34">
              <w:t>是</w:t>
            </w:r>
          </w:p>
        </w:tc>
      </w:tr>
      <w:tr w:rsidR="00C20D34" w:rsidRPr="00C20D34" w14:paraId="58F83ABC" w14:textId="77777777" w:rsidTr="00C20D34">
        <w:trPr>
          <w:tblCellSpacing w:w="15" w:type="dxa"/>
        </w:trPr>
        <w:tc>
          <w:tcPr>
            <w:tcW w:w="0" w:type="auto"/>
            <w:vAlign w:val="center"/>
            <w:hideMark/>
          </w:tcPr>
          <w:p w14:paraId="2BFDBC02" w14:textId="77777777" w:rsidR="00C20D34" w:rsidRPr="00C20D34" w:rsidRDefault="00C20D34" w:rsidP="00C20D34">
            <w:r w:rsidRPr="00C20D34">
              <w:t>部门名称</w:t>
            </w:r>
          </w:p>
        </w:tc>
        <w:tc>
          <w:tcPr>
            <w:tcW w:w="0" w:type="auto"/>
            <w:vAlign w:val="center"/>
            <w:hideMark/>
          </w:tcPr>
          <w:p w14:paraId="40226A8C" w14:textId="77777777" w:rsidR="00C20D34" w:rsidRPr="00C20D34" w:rsidRDefault="00C20D34" w:rsidP="00C20D34">
            <w:r w:rsidRPr="00C20D34">
              <w:t>VARCHAR(50)</w:t>
            </w:r>
          </w:p>
        </w:tc>
        <w:tc>
          <w:tcPr>
            <w:tcW w:w="0" w:type="auto"/>
            <w:vAlign w:val="center"/>
            <w:hideMark/>
          </w:tcPr>
          <w:p w14:paraId="035E6431" w14:textId="77777777" w:rsidR="00C20D34" w:rsidRPr="00C20D34" w:rsidRDefault="00C20D34" w:rsidP="00C20D34">
            <w:r w:rsidRPr="00C20D34">
              <w:t>部门名称</w:t>
            </w:r>
          </w:p>
        </w:tc>
        <w:tc>
          <w:tcPr>
            <w:tcW w:w="0" w:type="auto"/>
            <w:vAlign w:val="center"/>
            <w:hideMark/>
          </w:tcPr>
          <w:p w14:paraId="57364B6B" w14:textId="77777777" w:rsidR="00C20D34" w:rsidRPr="00C20D34" w:rsidRDefault="00C20D34" w:rsidP="00C20D34">
            <w:r w:rsidRPr="00C20D34">
              <w:t>是</w:t>
            </w:r>
          </w:p>
        </w:tc>
      </w:tr>
      <w:tr w:rsidR="00C20D34" w:rsidRPr="00C20D34" w14:paraId="08F41D40" w14:textId="77777777" w:rsidTr="00C20D34">
        <w:trPr>
          <w:tblCellSpacing w:w="15" w:type="dxa"/>
        </w:trPr>
        <w:tc>
          <w:tcPr>
            <w:tcW w:w="0" w:type="auto"/>
            <w:vAlign w:val="center"/>
            <w:hideMark/>
          </w:tcPr>
          <w:p w14:paraId="45F22998" w14:textId="77777777" w:rsidR="00C20D34" w:rsidRPr="00C20D34" w:rsidRDefault="00C20D34" w:rsidP="00C20D34">
            <w:r w:rsidRPr="00C20D34">
              <w:t>请求URL</w:t>
            </w:r>
          </w:p>
        </w:tc>
        <w:tc>
          <w:tcPr>
            <w:tcW w:w="0" w:type="auto"/>
            <w:vAlign w:val="center"/>
            <w:hideMark/>
          </w:tcPr>
          <w:p w14:paraId="76328A40" w14:textId="77777777" w:rsidR="00C20D34" w:rsidRPr="00C20D34" w:rsidRDefault="00C20D34" w:rsidP="00C20D34">
            <w:r w:rsidRPr="00C20D34">
              <w:t>VARCHAR(255)</w:t>
            </w:r>
          </w:p>
        </w:tc>
        <w:tc>
          <w:tcPr>
            <w:tcW w:w="0" w:type="auto"/>
            <w:vAlign w:val="center"/>
            <w:hideMark/>
          </w:tcPr>
          <w:p w14:paraId="0BEEB7E2" w14:textId="77777777" w:rsidR="00C20D34" w:rsidRPr="00C20D34" w:rsidRDefault="00C20D34" w:rsidP="00C20D34">
            <w:r w:rsidRPr="00C20D34">
              <w:t>请求URL</w:t>
            </w:r>
          </w:p>
        </w:tc>
        <w:tc>
          <w:tcPr>
            <w:tcW w:w="0" w:type="auto"/>
            <w:vAlign w:val="center"/>
            <w:hideMark/>
          </w:tcPr>
          <w:p w14:paraId="60110B87" w14:textId="77777777" w:rsidR="00C20D34" w:rsidRPr="00C20D34" w:rsidRDefault="00C20D34" w:rsidP="00C20D34">
            <w:r w:rsidRPr="00C20D34">
              <w:t>是</w:t>
            </w:r>
          </w:p>
        </w:tc>
      </w:tr>
      <w:tr w:rsidR="00C20D34" w:rsidRPr="00C20D34" w14:paraId="2577008A" w14:textId="77777777" w:rsidTr="00C20D34">
        <w:trPr>
          <w:tblCellSpacing w:w="15" w:type="dxa"/>
        </w:trPr>
        <w:tc>
          <w:tcPr>
            <w:tcW w:w="0" w:type="auto"/>
            <w:vAlign w:val="center"/>
            <w:hideMark/>
          </w:tcPr>
          <w:p w14:paraId="1812E69C" w14:textId="77777777" w:rsidR="00C20D34" w:rsidRPr="00C20D34" w:rsidRDefault="00C20D34" w:rsidP="00C20D34">
            <w:r w:rsidRPr="00C20D34">
              <w:t>主机地址</w:t>
            </w:r>
          </w:p>
        </w:tc>
        <w:tc>
          <w:tcPr>
            <w:tcW w:w="0" w:type="auto"/>
            <w:vAlign w:val="center"/>
            <w:hideMark/>
          </w:tcPr>
          <w:p w14:paraId="2825B7A7" w14:textId="77777777" w:rsidR="00C20D34" w:rsidRPr="00C20D34" w:rsidRDefault="00C20D34" w:rsidP="00C20D34">
            <w:r w:rsidRPr="00C20D34">
              <w:t>VARCHAR(128)</w:t>
            </w:r>
          </w:p>
        </w:tc>
        <w:tc>
          <w:tcPr>
            <w:tcW w:w="0" w:type="auto"/>
            <w:vAlign w:val="center"/>
            <w:hideMark/>
          </w:tcPr>
          <w:p w14:paraId="4A03585C" w14:textId="77777777" w:rsidR="00C20D34" w:rsidRPr="00C20D34" w:rsidRDefault="00C20D34" w:rsidP="00C20D34">
            <w:r w:rsidRPr="00C20D34">
              <w:t>主机地址</w:t>
            </w:r>
          </w:p>
        </w:tc>
        <w:tc>
          <w:tcPr>
            <w:tcW w:w="0" w:type="auto"/>
            <w:vAlign w:val="center"/>
            <w:hideMark/>
          </w:tcPr>
          <w:p w14:paraId="7D61A154" w14:textId="77777777" w:rsidR="00C20D34" w:rsidRPr="00C20D34" w:rsidRDefault="00C20D34" w:rsidP="00C20D34">
            <w:r w:rsidRPr="00C20D34">
              <w:t>是</w:t>
            </w:r>
          </w:p>
        </w:tc>
      </w:tr>
      <w:tr w:rsidR="00C20D34" w:rsidRPr="00C20D34" w14:paraId="3E8245AB" w14:textId="77777777" w:rsidTr="00C20D34">
        <w:trPr>
          <w:tblCellSpacing w:w="15" w:type="dxa"/>
        </w:trPr>
        <w:tc>
          <w:tcPr>
            <w:tcW w:w="0" w:type="auto"/>
            <w:vAlign w:val="center"/>
            <w:hideMark/>
          </w:tcPr>
          <w:p w14:paraId="615C6CB2" w14:textId="77777777" w:rsidR="00C20D34" w:rsidRPr="00C20D34" w:rsidRDefault="00C20D34" w:rsidP="00C20D34">
            <w:r w:rsidRPr="00C20D34">
              <w:t>请求参数</w:t>
            </w:r>
          </w:p>
        </w:tc>
        <w:tc>
          <w:tcPr>
            <w:tcW w:w="0" w:type="auto"/>
            <w:vAlign w:val="center"/>
            <w:hideMark/>
          </w:tcPr>
          <w:p w14:paraId="31C2DC34" w14:textId="77777777" w:rsidR="00C20D34" w:rsidRPr="00C20D34" w:rsidRDefault="00C20D34" w:rsidP="00C20D34">
            <w:r w:rsidRPr="00C20D34">
              <w:t>VARCHAR(2000)</w:t>
            </w:r>
          </w:p>
        </w:tc>
        <w:tc>
          <w:tcPr>
            <w:tcW w:w="0" w:type="auto"/>
            <w:vAlign w:val="center"/>
            <w:hideMark/>
          </w:tcPr>
          <w:p w14:paraId="1B86942E" w14:textId="77777777" w:rsidR="00C20D34" w:rsidRPr="00C20D34" w:rsidRDefault="00C20D34" w:rsidP="00C20D34">
            <w:r w:rsidRPr="00C20D34">
              <w:t>请求参数</w:t>
            </w:r>
          </w:p>
        </w:tc>
        <w:tc>
          <w:tcPr>
            <w:tcW w:w="0" w:type="auto"/>
            <w:vAlign w:val="center"/>
            <w:hideMark/>
          </w:tcPr>
          <w:p w14:paraId="14EF61A9" w14:textId="77777777" w:rsidR="00C20D34" w:rsidRPr="00C20D34" w:rsidRDefault="00C20D34" w:rsidP="00C20D34">
            <w:r w:rsidRPr="00C20D34">
              <w:t>是</w:t>
            </w:r>
          </w:p>
        </w:tc>
      </w:tr>
      <w:tr w:rsidR="00C20D34" w:rsidRPr="00C20D34" w14:paraId="6FF4D435" w14:textId="77777777" w:rsidTr="00C20D34">
        <w:trPr>
          <w:tblCellSpacing w:w="15" w:type="dxa"/>
        </w:trPr>
        <w:tc>
          <w:tcPr>
            <w:tcW w:w="0" w:type="auto"/>
            <w:vAlign w:val="center"/>
            <w:hideMark/>
          </w:tcPr>
          <w:p w14:paraId="26B79095" w14:textId="77777777" w:rsidR="00C20D34" w:rsidRPr="00C20D34" w:rsidRDefault="00C20D34" w:rsidP="00C20D34">
            <w:r w:rsidRPr="00C20D34">
              <w:t>返回参数</w:t>
            </w:r>
          </w:p>
        </w:tc>
        <w:tc>
          <w:tcPr>
            <w:tcW w:w="0" w:type="auto"/>
            <w:vAlign w:val="center"/>
            <w:hideMark/>
          </w:tcPr>
          <w:p w14:paraId="6B326756" w14:textId="77777777" w:rsidR="00C20D34" w:rsidRPr="00C20D34" w:rsidRDefault="00C20D34" w:rsidP="00C20D34">
            <w:r w:rsidRPr="00C20D34">
              <w:t>VARCHAR(2000)</w:t>
            </w:r>
          </w:p>
        </w:tc>
        <w:tc>
          <w:tcPr>
            <w:tcW w:w="0" w:type="auto"/>
            <w:vAlign w:val="center"/>
            <w:hideMark/>
          </w:tcPr>
          <w:p w14:paraId="07B34BD3" w14:textId="77777777" w:rsidR="00C20D34" w:rsidRPr="00C20D34" w:rsidRDefault="00C20D34" w:rsidP="00C20D34">
            <w:r w:rsidRPr="00C20D34">
              <w:t>返回参数</w:t>
            </w:r>
          </w:p>
        </w:tc>
        <w:tc>
          <w:tcPr>
            <w:tcW w:w="0" w:type="auto"/>
            <w:vAlign w:val="center"/>
            <w:hideMark/>
          </w:tcPr>
          <w:p w14:paraId="0470A19E" w14:textId="77777777" w:rsidR="00C20D34" w:rsidRPr="00C20D34" w:rsidRDefault="00C20D34" w:rsidP="00C20D34">
            <w:r w:rsidRPr="00C20D34">
              <w:t>是</w:t>
            </w:r>
          </w:p>
        </w:tc>
      </w:tr>
      <w:tr w:rsidR="00C20D34" w:rsidRPr="00C20D34" w14:paraId="0C0276A8" w14:textId="77777777" w:rsidTr="00C20D34">
        <w:trPr>
          <w:tblCellSpacing w:w="15" w:type="dxa"/>
        </w:trPr>
        <w:tc>
          <w:tcPr>
            <w:tcW w:w="0" w:type="auto"/>
            <w:vAlign w:val="center"/>
            <w:hideMark/>
          </w:tcPr>
          <w:p w14:paraId="1E7DDCBB" w14:textId="77777777" w:rsidR="00C20D34" w:rsidRPr="00C20D34" w:rsidRDefault="00C20D34" w:rsidP="00C20D34">
            <w:r w:rsidRPr="00C20D34">
              <w:t>操作状态</w:t>
            </w:r>
          </w:p>
        </w:tc>
        <w:tc>
          <w:tcPr>
            <w:tcW w:w="0" w:type="auto"/>
            <w:vAlign w:val="center"/>
            <w:hideMark/>
          </w:tcPr>
          <w:p w14:paraId="5D89C5ED" w14:textId="77777777" w:rsidR="00C20D34" w:rsidRPr="00C20D34" w:rsidRDefault="00C20D34" w:rsidP="00C20D34">
            <w:r w:rsidRPr="00C20D34">
              <w:t>INT</w:t>
            </w:r>
          </w:p>
        </w:tc>
        <w:tc>
          <w:tcPr>
            <w:tcW w:w="0" w:type="auto"/>
            <w:vAlign w:val="center"/>
            <w:hideMark/>
          </w:tcPr>
          <w:p w14:paraId="097B06B1" w14:textId="77777777" w:rsidR="00C20D34" w:rsidRPr="00C20D34" w:rsidRDefault="00C20D34" w:rsidP="00C20D34">
            <w:r w:rsidRPr="00C20D34">
              <w:t>操作状态（0正常 1异常）</w:t>
            </w:r>
          </w:p>
        </w:tc>
        <w:tc>
          <w:tcPr>
            <w:tcW w:w="0" w:type="auto"/>
            <w:vAlign w:val="center"/>
            <w:hideMark/>
          </w:tcPr>
          <w:p w14:paraId="4FBC75DD" w14:textId="77777777" w:rsidR="00C20D34" w:rsidRPr="00C20D34" w:rsidRDefault="00C20D34" w:rsidP="00C20D34">
            <w:r w:rsidRPr="00C20D34">
              <w:t>是</w:t>
            </w:r>
          </w:p>
        </w:tc>
      </w:tr>
      <w:tr w:rsidR="00C20D34" w:rsidRPr="00C20D34" w14:paraId="6B2AF7B7" w14:textId="77777777" w:rsidTr="00C20D34">
        <w:trPr>
          <w:tblCellSpacing w:w="15" w:type="dxa"/>
        </w:trPr>
        <w:tc>
          <w:tcPr>
            <w:tcW w:w="0" w:type="auto"/>
            <w:vAlign w:val="center"/>
            <w:hideMark/>
          </w:tcPr>
          <w:p w14:paraId="558EB690" w14:textId="77777777" w:rsidR="00C20D34" w:rsidRPr="00C20D34" w:rsidRDefault="00C20D34" w:rsidP="00C20D34">
            <w:r w:rsidRPr="00C20D34">
              <w:t>错误消息</w:t>
            </w:r>
          </w:p>
        </w:tc>
        <w:tc>
          <w:tcPr>
            <w:tcW w:w="0" w:type="auto"/>
            <w:vAlign w:val="center"/>
            <w:hideMark/>
          </w:tcPr>
          <w:p w14:paraId="5EFEA09B" w14:textId="77777777" w:rsidR="00C20D34" w:rsidRPr="00C20D34" w:rsidRDefault="00C20D34" w:rsidP="00C20D34">
            <w:r w:rsidRPr="00C20D34">
              <w:t>VARCHAR(2000)</w:t>
            </w:r>
          </w:p>
        </w:tc>
        <w:tc>
          <w:tcPr>
            <w:tcW w:w="0" w:type="auto"/>
            <w:vAlign w:val="center"/>
            <w:hideMark/>
          </w:tcPr>
          <w:p w14:paraId="69644288" w14:textId="77777777" w:rsidR="00C20D34" w:rsidRPr="00C20D34" w:rsidRDefault="00C20D34" w:rsidP="00C20D34">
            <w:r w:rsidRPr="00C20D34">
              <w:t>错误消息</w:t>
            </w:r>
          </w:p>
        </w:tc>
        <w:tc>
          <w:tcPr>
            <w:tcW w:w="0" w:type="auto"/>
            <w:vAlign w:val="center"/>
            <w:hideMark/>
          </w:tcPr>
          <w:p w14:paraId="46594EA5" w14:textId="77777777" w:rsidR="00C20D34" w:rsidRPr="00C20D34" w:rsidRDefault="00C20D34" w:rsidP="00C20D34">
            <w:r w:rsidRPr="00C20D34">
              <w:t>是</w:t>
            </w:r>
          </w:p>
        </w:tc>
      </w:tr>
      <w:tr w:rsidR="00C20D34" w:rsidRPr="00C20D34" w14:paraId="6001DFC2" w14:textId="77777777" w:rsidTr="00C20D34">
        <w:trPr>
          <w:tblCellSpacing w:w="15" w:type="dxa"/>
        </w:trPr>
        <w:tc>
          <w:tcPr>
            <w:tcW w:w="0" w:type="auto"/>
            <w:vAlign w:val="center"/>
            <w:hideMark/>
          </w:tcPr>
          <w:p w14:paraId="6A6E1745" w14:textId="77777777" w:rsidR="00C20D34" w:rsidRPr="00C20D34" w:rsidRDefault="00C20D34" w:rsidP="00C20D34">
            <w:r w:rsidRPr="00C20D34">
              <w:t>操作时间</w:t>
            </w:r>
          </w:p>
        </w:tc>
        <w:tc>
          <w:tcPr>
            <w:tcW w:w="0" w:type="auto"/>
            <w:vAlign w:val="center"/>
            <w:hideMark/>
          </w:tcPr>
          <w:p w14:paraId="1C7FB292" w14:textId="77777777" w:rsidR="00C20D34" w:rsidRPr="00C20D34" w:rsidRDefault="00C20D34" w:rsidP="00C20D34">
            <w:r w:rsidRPr="00C20D34">
              <w:t>DATETIME</w:t>
            </w:r>
          </w:p>
        </w:tc>
        <w:tc>
          <w:tcPr>
            <w:tcW w:w="0" w:type="auto"/>
            <w:vAlign w:val="center"/>
            <w:hideMark/>
          </w:tcPr>
          <w:p w14:paraId="69F25238" w14:textId="77777777" w:rsidR="00C20D34" w:rsidRPr="00C20D34" w:rsidRDefault="00C20D34" w:rsidP="00C20D34">
            <w:r w:rsidRPr="00C20D34">
              <w:t>操作时间</w:t>
            </w:r>
          </w:p>
        </w:tc>
        <w:tc>
          <w:tcPr>
            <w:tcW w:w="0" w:type="auto"/>
            <w:vAlign w:val="center"/>
            <w:hideMark/>
          </w:tcPr>
          <w:p w14:paraId="10491D9E" w14:textId="77777777" w:rsidR="00C20D34" w:rsidRPr="00C20D34" w:rsidRDefault="00C20D34" w:rsidP="00C20D34">
            <w:r w:rsidRPr="00C20D34">
              <w:t>是</w:t>
            </w:r>
          </w:p>
        </w:tc>
      </w:tr>
      <w:tr w:rsidR="00C20D34" w:rsidRPr="00C20D34" w14:paraId="4F34B102" w14:textId="77777777" w:rsidTr="00C20D34">
        <w:trPr>
          <w:tblCellSpacing w:w="15" w:type="dxa"/>
        </w:trPr>
        <w:tc>
          <w:tcPr>
            <w:tcW w:w="0" w:type="auto"/>
            <w:vAlign w:val="center"/>
            <w:hideMark/>
          </w:tcPr>
          <w:p w14:paraId="42F1F982" w14:textId="77777777" w:rsidR="00C20D34" w:rsidRPr="00C20D34" w:rsidRDefault="00C20D34" w:rsidP="00C20D34">
            <w:r w:rsidRPr="00C20D34">
              <w:t>创建时间</w:t>
            </w:r>
          </w:p>
        </w:tc>
        <w:tc>
          <w:tcPr>
            <w:tcW w:w="0" w:type="auto"/>
            <w:vAlign w:val="center"/>
            <w:hideMark/>
          </w:tcPr>
          <w:p w14:paraId="57FDB682" w14:textId="77777777" w:rsidR="00C20D34" w:rsidRPr="00C20D34" w:rsidRDefault="00C20D34" w:rsidP="00C20D34">
            <w:r w:rsidRPr="00C20D34">
              <w:t>TIMESTAMP</w:t>
            </w:r>
          </w:p>
        </w:tc>
        <w:tc>
          <w:tcPr>
            <w:tcW w:w="0" w:type="auto"/>
            <w:vAlign w:val="center"/>
            <w:hideMark/>
          </w:tcPr>
          <w:p w14:paraId="3B4F819A" w14:textId="77777777" w:rsidR="00C20D34" w:rsidRPr="00C20D34" w:rsidRDefault="00C20D34" w:rsidP="00C20D34">
            <w:r w:rsidRPr="00C20D34">
              <w:t>创建时间</w:t>
            </w:r>
          </w:p>
        </w:tc>
        <w:tc>
          <w:tcPr>
            <w:tcW w:w="0" w:type="auto"/>
            <w:vAlign w:val="center"/>
            <w:hideMark/>
          </w:tcPr>
          <w:p w14:paraId="742BCBC1" w14:textId="77777777" w:rsidR="00C20D34" w:rsidRPr="00C20D34" w:rsidRDefault="00C20D34" w:rsidP="00C20D34">
            <w:r w:rsidRPr="00C20D34">
              <w:t>否</w:t>
            </w:r>
          </w:p>
        </w:tc>
      </w:tr>
      <w:tr w:rsidR="00C20D34" w:rsidRPr="00C20D34" w14:paraId="65F8BF40" w14:textId="77777777" w:rsidTr="00C20D34">
        <w:trPr>
          <w:tblCellSpacing w:w="15" w:type="dxa"/>
        </w:trPr>
        <w:tc>
          <w:tcPr>
            <w:tcW w:w="0" w:type="auto"/>
            <w:vAlign w:val="center"/>
            <w:hideMark/>
          </w:tcPr>
          <w:p w14:paraId="33778A58" w14:textId="77777777" w:rsidR="00C20D34" w:rsidRPr="00C20D34" w:rsidRDefault="00C20D34" w:rsidP="00C20D34">
            <w:r w:rsidRPr="00C20D34">
              <w:t>更新时间</w:t>
            </w:r>
          </w:p>
        </w:tc>
        <w:tc>
          <w:tcPr>
            <w:tcW w:w="0" w:type="auto"/>
            <w:vAlign w:val="center"/>
            <w:hideMark/>
          </w:tcPr>
          <w:p w14:paraId="0C032C09" w14:textId="77777777" w:rsidR="00C20D34" w:rsidRPr="00C20D34" w:rsidRDefault="00C20D34" w:rsidP="00C20D34">
            <w:r w:rsidRPr="00C20D34">
              <w:t>TIMESTAMP</w:t>
            </w:r>
          </w:p>
        </w:tc>
        <w:tc>
          <w:tcPr>
            <w:tcW w:w="0" w:type="auto"/>
            <w:vAlign w:val="center"/>
            <w:hideMark/>
          </w:tcPr>
          <w:p w14:paraId="70BD157B" w14:textId="77777777" w:rsidR="00C20D34" w:rsidRPr="00C20D34" w:rsidRDefault="00C20D34" w:rsidP="00C20D34">
            <w:r w:rsidRPr="00C20D34">
              <w:t>更新时间</w:t>
            </w:r>
          </w:p>
        </w:tc>
        <w:tc>
          <w:tcPr>
            <w:tcW w:w="0" w:type="auto"/>
            <w:vAlign w:val="center"/>
            <w:hideMark/>
          </w:tcPr>
          <w:p w14:paraId="20EE0313" w14:textId="77777777" w:rsidR="00C20D34" w:rsidRPr="00C20D34" w:rsidRDefault="00C20D34" w:rsidP="00C20D34">
            <w:r w:rsidRPr="00C20D34">
              <w:t>否</w:t>
            </w:r>
          </w:p>
        </w:tc>
      </w:tr>
      <w:tr w:rsidR="00C20D34" w:rsidRPr="00C20D34" w14:paraId="3E0DAB00" w14:textId="77777777" w:rsidTr="00C20D34">
        <w:trPr>
          <w:tblCellSpacing w:w="15" w:type="dxa"/>
        </w:trPr>
        <w:tc>
          <w:tcPr>
            <w:tcW w:w="0" w:type="auto"/>
            <w:vAlign w:val="center"/>
            <w:hideMark/>
          </w:tcPr>
          <w:p w14:paraId="12CDE1CE" w14:textId="77777777" w:rsidR="00C20D34" w:rsidRPr="00C20D34" w:rsidRDefault="00C20D34" w:rsidP="00C20D34">
            <w:r w:rsidRPr="00C20D34">
              <w:lastRenderedPageBreak/>
              <w:t>删除标记</w:t>
            </w:r>
          </w:p>
        </w:tc>
        <w:tc>
          <w:tcPr>
            <w:tcW w:w="0" w:type="auto"/>
            <w:vAlign w:val="center"/>
            <w:hideMark/>
          </w:tcPr>
          <w:p w14:paraId="7F5C505B" w14:textId="77777777" w:rsidR="00C20D34" w:rsidRPr="00C20D34" w:rsidRDefault="00C20D34" w:rsidP="00C20D34">
            <w:r w:rsidRPr="00C20D34">
              <w:t>TINYINT</w:t>
            </w:r>
          </w:p>
        </w:tc>
        <w:tc>
          <w:tcPr>
            <w:tcW w:w="0" w:type="auto"/>
            <w:vAlign w:val="center"/>
            <w:hideMark/>
          </w:tcPr>
          <w:p w14:paraId="1383BFED" w14:textId="77777777" w:rsidR="00C20D34" w:rsidRPr="00C20D34" w:rsidRDefault="00C20D34" w:rsidP="00C20D34">
            <w:r w:rsidRPr="00C20D34">
              <w:t>删除标记（0:可用 1:已删除）</w:t>
            </w:r>
          </w:p>
        </w:tc>
        <w:tc>
          <w:tcPr>
            <w:tcW w:w="0" w:type="auto"/>
            <w:vAlign w:val="center"/>
            <w:hideMark/>
          </w:tcPr>
          <w:p w14:paraId="4066AD28" w14:textId="77777777" w:rsidR="00C20D34" w:rsidRPr="00C20D34" w:rsidRDefault="00C20D34" w:rsidP="00C20D34">
            <w:r w:rsidRPr="00C20D34">
              <w:t>否</w:t>
            </w:r>
          </w:p>
        </w:tc>
      </w:tr>
      <w:tr w:rsidR="00C20D34" w:rsidRPr="00C20D34" w14:paraId="01E8B6E9" w14:textId="77777777" w:rsidTr="00C20D34">
        <w:trPr>
          <w:tblCellSpacing w:w="15" w:type="dxa"/>
        </w:trPr>
        <w:tc>
          <w:tcPr>
            <w:tcW w:w="0" w:type="auto"/>
            <w:vAlign w:val="center"/>
            <w:hideMark/>
          </w:tcPr>
          <w:p w14:paraId="2D66062D" w14:textId="77777777" w:rsidR="00C20D34" w:rsidRPr="00C20D34" w:rsidRDefault="00C20D34" w:rsidP="00C20D34">
            <w:r w:rsidRPr="00C20D34">
              <w:t>版本号</w:t>
            </w:r>
          </w:p>
        </w:tc>
        <w:tc>
          <w:tcPr>
            <w:tcW w:w="0" w:type="auto"/>
            <w:vAlign w:val="center"/>
            <w:hideMark/>
          </w:tcPr>
          <w:p w14:paraId="3E07CAC2" w14:textId="77777777" w:rsidR="00C20D34" w:rsidRPr="00C20D34" w:rsidRDefault="00C20D34" w:rsidP="00C20D34">
            <w:r w:rsidRPr="00C20D34">
              <w:t>BIGINT</w:t>
            </w:r>
          </w:p>
        </w:tc>
        <w:tc>
          <w:tcPr>
            <w:tcW w:w="0" w:type="auto"/>
            <w:vAlign w:val="center"/>
            <w:hideMark/>
          </w:tcPr>
          <w:p w14:paraId="4BFA4938" w14:textId="77777777" w:rsidR="00C20D34" w:rsidRPr="00C20D34" w:rsidRDefault="00C20D34" w:rsidP="00C20D34">
            <w:r w:rsidRPr="00C20D34">
              <w:t>版本号</w:t>
            </w:r>
          </w:p>
        </w:tc>
        <w:tc>
          <w:tcPr>
            <w:tcW w:w="0" w:type="auto"/>
            <w:vAlign w:val="center"/>
            <w:hideMark/>
          </w:tcPr>
          <w:p w14:paraId="5BD7D3E4" w14:textId="77777777" w:rsidR="00C20D34" w:rsidRPr="00C20D34" w:rsidRDefault="00C20D34" w:rsidP="00C20D34">
            <w:r w:rsidRPr="00C20D34">
              <w:t>否</w:t>
            </w:r>
          </w:p>
        </w:tc>
      </w:tr>
    </w:tbl>
    <w:p w14:paraId="57BDBD65" w14:textId="77777777" w:rsidR="00C20D34" w:rsidRPr="00C20D34" w:rsidRDefault="00C20D34" w:rsidP="00C20D34">
      <w:pPr>
        <w:numPr>
          <w:ilvl w:val="0"/>
          <w:numId w:val="236"/>
        </w:numPr>
        <w:spacing w:before="100" w:beforeAutospacing="1" w:after="100" w:afterAutospacing="1"/>
      </w:pPr>
      <w:r w:rsidRPr="00C20D34">
        <w:rPr>
          <w:b/>
          <w:bCs/>
        </w:rPr>
        <w:t>数据库物理设计</w:t>
      </w:r>
    </w:p>
    <w:tbl>
      <w:tblPr>
        <w:tblStyle w:val="af0"/>
        <w:tblW w:w="0" w:type="auto"/>
        <w:tblLook w:val="04A0" w:firstRow="1" w:lastRow="0" w:firstColumn="1" w:lastColumn="0" w:noHBand="0" w:noVBand="1"/>
      </w:tblPr>
      <w:tblGrid>
        <w:gridCol w:w="1176"/>
        <w:gridCol w:w="1536"/>
        <w:gridCol w:w="1656"/>
        <w:gridCol w:w="2412"/>
        <w:gridCol w:w="757"/>
        <w:gridCol w:w="1183"/>
      </w:tblGrid>
      <w:tr w:rsidR="00C20D34" w:rsidRPr="00C20D34" w14:paraId="6EBAE4FE" w14:textId="77777777" w:rsidTr="00E233FE">
        <w:tc>
          <w:tcPr>
            <w:tcW w:w="0" w:type="auto"/>
            <w:hideMark/>
          </w:tcPr>
          <w:p w14:paraId="2517A0BD" w14:textId="77777777" w:rsidR="00C20D34" w:rsidRPr="00C20D34" w:rsidRDefault="00C20D34" w:rsidP="00C20D34">
            <w:pPr>
              <w:jc w:val="center"/>
              <w:rPr>
                <w:b/>
                <w:bCs/>
              </w:rPr>
            </w:pPr>
            <w:r w:rsidRPr="00C20D34">
              <w:rPr>
                <w:b/>
                <w:bCs/>
              </w:rPr>
              <w:t>表名</w:t>
            </w:r>
          </w:p>
        </w:tc>
        <w:tc>
          <w:tcPr>
            <w:tcW w:w="0" w:type="auto"/>
            <w:hideMark/>
          </w:tcPr>
          <w:p w14:paraId="167E435C" w14:textId="77777777" w:rsidR="00C20D34" w:rsidRPr="00C20D34" w:rsidRDefault="00C20D34" w:rsidP="00C20D34">
            <w:pPr>
              <w:jc w:val="center"/>
              <w:rPr>
                <w:b/>
                <w:bCs/>
              </w:rPr>
            </w:pPr>
            <w:r w:rsidRPr="00C20D34">
              <w:rPr>
                <w:b/>
                <w:bCs/>
              </w:rPr>
              <w:t>字段名</w:t>
            </w:r>
          </w:p>
        </w:tc>
        <w:tc>
          <w:tcPr>
            <w:tcW w:w="0" w:type="auto"/>
            <w:hideMark/>
          </w:tcPr>
          <w:p w14:paraId="04EAEBF4" w14:textId="77777777" w:rsidR="00C20D34" w:rsidRPr="00C20D34" w:rsidRDefault="00C20D34" w:rsidP="00C20D34">
            <w:pPr>
              <w:jc w:val="center"/>
              <w:rPr>
                <w:b/>
                <w:bCs/>
              </w:rPr>
            </w:pPr>
            <w:r w:rsidRPr="00C20D34">
              <w:rPr>
                <w:b/>
                <w:bCs/>
              </w:rPr>
              <w:t>数据类型</w:t>
            </w:r>
          </w:p>
        </w:tc>
        <w:tc>
          <w:tcPr>
            <w:tcW w:w="0" w:type="auto"/>
            <w:hideMark/>
          </w:tcPr>
          <w:p w14:paraId="436AA6B7" w14:textId="77777777" w:rsidR="00C20D34" w:rsidRPr="00C20D34" w:rsidRDefault="00C20D34" w:rsidP="00C20D34">
            <w:pPr>
              <w:jc w:val="center"/>
              <w:rPr>
                <w:b/>
                <w:bCs/>
              </w:rPr>
            </w:pPr>
            <w:r w:rsidRPr="00C20D34">
              <w:rPr>
                <w:b/>
                <w:bCs/>
              </w:rPr>
              <w:t>说明</w:t>
            </w:r>
          </w:p>
        </w:tc>
        <w:tc>
          <w:tcPr>
            <w:tcW w:w="0" w:type="auto"/>
            <w:hideMark/>
          </w:tcPr>
          <w:p w14:paraId="6D8A815C" w14:textId="77777777" w:rsidR="00C20D34" w:rsidRPr="00C20D34" w:rsidRDefault="00C20D34" w:rsidP="00C20D34">
            <w:pPr>
              <w:jc w:val="center"/>
              <w:rPr>
                <w:b/>
                <w:bCs/>
              </w:rPr>
            </w:pPr>
            <w:r w:rsidRPr="00C20D34">
              <w:rPr>
                <w:b/>
                <w:bCs/>
              </w:rPr>
              <w:t>允许空</w:t>
            </w:r>
          </w:p>
        </w:tc>
        <w:tc>
          <w:tcPr>
            <w:tcW w:w="0" w:type="auto"/>
            <w:hideMark/>
          </w:tcPr>
          <w:p w14:paraId="7591A02D" w14:textId="77777777" w:rsidR="00C20D34" w:rsidRPr="00C20D34" w:rsidRDefault="00C20D34" w:rsidP="00C20D34">
            <w:pPr>
              <w:jc w:val="center"/>
              <w:rPr>
                <w:b/>
                <w:bCs/>
              </w:rPr>
            </w:pPr>
            <w:r w:rsidRPr="00C20D34">
              <w:rPr>
                <w:b/>
                <w:bCs/>
              </w:rPr>
              <w:t>备注</w:t>
            </w:r>
          </w:p>
        </w:tc>
      </w:tr>
      <w:tr w:rsidR="00C20D34" w:rsidRPr="00C20D34" w14:paraId="70310C6B" w14:textId="77777777" w:rsidTr="00E233FE">
        <w:tc>
          <w:tcPr>
            <w:tcW w:w="0" w:type="auto"/>
            <w:hideMark/>
          </w:tcPr>
          <w:p w14:paraId="12EFCDDA" w14:textId="77777777" w:rsidR="00C20D34" w:rsidRPr="00C20D34" w:rsidRDefault="00C20D34" w:rsidP="00C20D34">
            <w:r w:rsidRPr="00C20D34">
              <w:t>sys_user</w:t>
            </w:r>
          </w:p>
        </w:tc>
        <w:tc>
          <w:tcPr>
            <w:tcW w:w="0" w:type="auto"/>
            <w:hideMark/>
          </w:tcPr>
          <w:p w14:paraId="14B8D520" w14:textId="77777777" w:rsidR="00C20D34" w:rsidRPr="00C20D34" w:rsidRDefault="00C20D34" w:rsidP="00C20D34">
            <w:r w:rsidRPr="00C20D34">
              <w:t>id</w:t>
            </w:r>
          </w:p>
        </w:tc>
        <w:tc>
          <w:tcPr>
            <w:tcW w:w="0" w:type="auto"/>
            <w:hideMark/>
          </w:tcPr>
          <w:p w14:paraId="11D4F78E" w14:textId="77777777" w:rsidR="00C20D34" w:rsidRPr="00C20D34" w:rsidRDefault="00C20D34" w:rsidP="00C20D34">
            <w:r w:rsidRPr="00C20D34">
              <w:t>VARCHAR(100)</w:t>
            </w:r>
          </w:p>
        </w:tc>
        <w:tc>
          <w:tcPr>
            <w:tcW w:w="0" w:type="auto"/>
            <w:hideMark/>
          </w:tcPr>
          <w:p w14:paraId="3229CEA4" w14:textId="77777777" w:rsidR="00C20D34" w:rsidRPr="00C20D34" w:rsidRDefault="00C20D34" w:rsidP="00C20D34">
            <w:r w:rsidRPr="00C20D34">
              <w:t>用户标识</w:t>
            </w:r>
          </w:p>
        </w:tc>
        <w:tc>
          <w:tcPr>
            <w:tcW w:w="0" w:type="auto"/>
            <w:hideMark/>
          </w:tcPr>
          <w:p w14:paraId="08E92B12" w14:textId="77777777" w:rsidR="00C20D34" w:rsidRPr="00C20D34" w:rsidRDefault="00C20D34" w:rsidP="00C20D34">
            <w:r w:rsidRPr="00C20D34">
              <w:t>否</w:t>
            </w:r>
          </w:p>
        </w:tc>
        <w:tc>
          <w:tcPr>
            <w:tcW w:w="0" w:type="auto"/>
            <w:hideMark/>
          </w:tcPr>
          <w:p w14:paraId="7425FB92" w14:textId="77777777" w:rsidR="00C20D34" w:rsidRPr="00C20D34" w:rsidRDefault="00C20D34" w:rsidP="00C20D34">
            <w:r w:rsidRPr="00C20D34">
              <w:t>主键</w:t>
            </w:r>
          </w:p>
        </w:tc>
      </w:tr>
      <w:tr w:rsidR="00C20D34" w:rsidRPr="00C20D34" w14:paraId="7B55BD97" w14:textId="77777777" w:rsidTr="00E233FE">
        <w:tc>
          <w:tcPr>
            <w:tcW w:w="0" w:type="auto"/>
            <w:hideMark/>
          </w:tcPr>
          <w:p w14:paraId="24B652CB" w14:textId="77777777" w:rsidR="00C20D34" w:rsidRPr="00C20D34" w:rsidRDefault="00C20D34" w:rsidP="00C20D34">
            <w:r w:rsidRPr="00C20D34">
              <w:t>sys_user</w:t>
            </w:r>
          </w:p>
        </w:tc>
        <w:tc>
          <w:tcPr>
            <w:tcW w:w="0" w:type="auto"/>
            <w:hideMark/>
          </w:tcPr>
          <w:p w14:paraId="0192FB35" w14:textId="77777777" w:rsidR="00C20D34" w:rsidRPr="00C20D34" w:rsidRDefault="00C20D34" w:rsidP="00C20D34">
            <w:r w:rsidRPr="00C20D34">
              <w:t>username</w:t>
            </w:r>
          </w:p>
        </w:tc>
        <w:tc>
          <w:tcPr>
            <w:tcW w:w="0" w:type="auto"/>
            <w:hideMark/>
          </w:tcPr>
          <w:p w14:paraId="7EBBE256" w14:textId="77777777" w:rsidR="00C20D34" w:rsidRPr="00C20D34" w:rsidRDefault="00C20D34" w:rsidP="00C20D34">
            <w:r w:rsidRPr="00C20D34">
              <w:t>VARCHAR(20)</w:t>
            </w:r>
          </w:p>
        </w:tc>
        <w:tc>
          <w:tcPr>
            <w:tcW w:w="0" w:type="auto"/>
            <w:hideMark/>
          </w:tcPr>
          <w:p w14:paraId="08E70564" w14:textId="77777777" w:rsidR="00C20D34" w:rsidRPr="00C20D34" w:rsidRDefault="00C20D34" w:rsidP="00C20D34">
            <w:r w:rsidRPr="00C20D34">
              <w:t>用户名</w:t>
            </w:r>
          </w:p>
        </w:tc>
        <w:tc>
          <w:tcPr>
            <w:tcW w:w="0" w:type="auto"/>
            <w:hideMark/>
          </w:tcPr>
          <w:p w14:paraId="21C68DD8" w14:textId="77777777" w:rsidR="00C20D34" w:rsidRPr="00C20D34" w:rsidRDefault="00C20D34" w:rsidP="00C20D34">
            <w:r w:rsidRPr="00C20D34">
              <w:t>否</w:t>
            </w:r>
          </w:p>
        </w:tc>
        <w:tc>
          <w:tcPr>
            <w:tcW w:w="0" w:type="auto"/>
            <w:hideMark/>
          </w:tcPr>
          <w:p w14:paraId="593C5A01" w14:textId="77777777" w:rsidR="00C20D34" w:rsidRPr="00C20D34" w:rsidRDefault="00C20D34" w:rsidP="00C20D34">
            <w:r w:rsidRPr="00C20D34">
              <w:t>唯一</w:t>
            </w:r>
          </w:p>
        </w:tc>
      </w:tr>
      <w:tr w:rsidR="00C20D34" w:rsidRPr="00C20D34" w14:paraId="578DCDBE" w14:textId="77777777" w:rsidTr="00E233FE">
        <w:tc>
          <w:tcPr>
            <w:tcW w:w="0" w:type="auto"/>
            <w:hideMark/>
          </w:tcPr>
          <w:p w14:paraId="235732E8" w14:textId="77777777" w:rsidR="00C20D34" w:rsidRPr="00C20D34" w:rsidRDefault="00C20D34" w:rsidP="00C20D34">
            <w:r w:rsidRPr="00C20D34">
              <w:t>sys_user</w:t>
            </w:r>
          </w:p>
        </w:tc>
        <w:tc>
          <w:tcPr>
            <w:tcW w:w="0" w:type="auto"/>
            <w:hideMark/>
          </w:tcPr>
          <w:p w14:paraId="6348BB15" w14:textId="77777777" w:rsidR="00C20D34" w:rsidRPr="00C20D34" w:rsidRDefault="00C20D34" w:rsidP="00C20D34">
            <w:r w:rsidRPr="00C20D34">
              <w:t>password</w:t>
            </w:r>
          </w:p>
        </w:tc>
        <w:tc>
          <w:tcPr>
            <w:tcW w:w="0" w:type="auto"/>
            <w:hideMark/>
          </w:tcPr>
          <w:p w14:paraId="783DF56F" w14:textId="77777777" w:rsidR="00C20D34" w:rsidRPr="00C20D34" w:rsidRDefault="00C20D34" w:rsidP="00C20D34">
            <w:r w:rsidRPr="00C20D34">
              <w:t>VARCHAR(32)</w:t>
            </w:r>
          </w:p>
        </w:tc>
        <w:tc>
          <w:tcPr>
            <w:tcW w:w="0" w:type="auto"/>
            <w:hideMark/>
          </w:tcPr>
          <w:p w14:paraId="7BFD973C" w14:textId="77777777" w:rsidR="00C20D34" w:rsidRPr="00C20D34" w:rsidRDefault="00C20D34" w:rsidP="00C20D34">
            <w:r w:rsidRPr="00C20D34">
              <w:t>用户密码</w:t>
            </w:r>
          </w:p>
        </w:tc>
        <w:tc>
          <w:tcPr>
            <w:tcW w:w="0" w:type="auto"/>
            <w:hideMark/>
          </w:tcPr>
          <w:p w14:paraId="4A9FD900" w14:textId="77777777" w:rsidR="00C20D34" w:rsidRPr="00C20D34" w:rsidRDefault="00C20D34" w:rsidP="00C20D34">
            <w:r w:rsidRPr="00C20D34">
              <w:t>否</w:t>
            </w:r>
          </w:p>
        </w:tc>
        <w:tc>
          <w:tcPr>
            <w:tcW w:w="0" w:type="auto"/>
            <w:hideMark/>
          </w:tcPr>
          <w:p w14:paraId="7154A6BE" w14:textId="77777777" w:rsidR="00C20D34" w:rsidRPr="00C20D34" w:rsidRDefault="00C20D34" w:rsidP="00C20D34"/>
        </w:tc>
      </w:tr>
      <w:tr w:rsidR="00C20D34" w:rsidRPr="00C20D34" w14:paraId="1A7578BF" w14:textId="77777777" w:rsidTr="00E233FE">
        <w:tc>
          <w:tcPr>
            <w:tcW w:w="0" w:type="auto"/>
            <w:hideMark/>
          </w:tcPr>
          <w:p w14:paraId="761AE27D" w14:textId="77777777" w:rsidR="00C20D34" w:rsidRPr="00C20D34" w:rsidRDefault="00C20D34" w:rsidP="00C20D34">
            <w:r w:rsidRPr="00C20D34">
              <w:t>sys_user</w:t>
            </w:r>
          </w:p>
        </w:tc>
        <w:tc>
          <w:tcPr>
            <w:tcW w:w="0" w:type="auto"/>
            <w:hideMark/>
          </w:tcPr>
          <w:p w14:paraId="006FC7E8" w14:textId="77777777" w:rsidR="00C20D34" w:rsidRPr="00C20D34" w:rsidRDefault="00C20D34" w:rsidP="00C20D34">
            <w:r w:rsidRPr="00C20D34">
              <w:t>name</w:t>
            </w:r>
          </w:p>
        </w:tc>
        <w:tc>
          <w:tcPr>
            <w:tcW w:w="0" w:type="auto"/>
            <w:hideMark/>
          </w:tcPr>
          <w:p w14:paraId="5B54B15F" w14:textId="77777777" w:rsidR="00C20D34" w:rsidRPr="00C20D34" w:rsidRDefault="00C20D34" w:rsidP="00C20D34">
            <w:r w:rsidRPr="00C20D34">
              <w:t>VARCHAR(50)</w:t>
            </w:r>
          </w:p>
        </w:tc>
        <w:tc>
          <w:tcPr>
            <w:tcW w:w="0" w:type="auto"/>
            <w:hideMark/>
          </w:tcPr>
          <w:p w14:paraId="5B257C27" w14:textId="77777777" w:rsidR="00C20D34" w:rsidRPr="00C20D34" w:rsidRDefault="00C20D34" w:rsidP="00C20D34">
            <w:r w:rsidRPr="00C20D34">
              <w:t>用户姓名</w:t>
            </w:r>
          </w:p>
        </w:tc>
        <w:tc>
          <w:tcPr>
            <w:tcW w:w="0" w:type="auto"/>
            <w:hideMark/>
          </w:tcPr>
          <w:p w14:paraId="4818C606" w14:textId="77777777" w:rsidR="00C20D34" w:rsidRPr="00C20D34" w:rsidRDefault="00C20D34" w:rsidP="00C20D34">
            <w:r w:rsidRPr="00C20D34">
              <w:t>是</w:t>
            </w:r>
          </w:p>
        </w:tc>
        <w:tc>
          <w:tcPr>
            <w:tcW w:w="0" w:type="auto"/>
            <w:hideMark/>
          </w:tcPr>
          <w:p w14:paraId="7971B68F" w14:textId="77777777" w:rsidR="00C20D34" w:rsidRPr="00C20D34" w:rsidRDefault="00C20D34" w:rsidP="00C20D34"/>
        </w:tc>
      </w:tr>
      <w:tr w:rsidR="00C20D34" w:rsidRPr="00C20D34" w14:paraId="2D78C286" w14:textId="77777777" w:rsidTr="00E233FE">
        <w:tc>
          <w:tcPr>
            <w:tcW w:w="0" w:type="auto"/>
            <w:hideMark/>
          </w:tcPr>
          <w:p w14:paraId="27A60756" w14:textId="77777777" w:rsidR="00C20D34" w:rsidRPr="00C20D34" w:rsidRDefault="00C20D34" w:rsidP="00C20D34">
            <w:r w:rsidRPr="00C20D34">
              <w:t>sys_user</w:t>
            </w:r>
          </w:p>
        </w:tc>
        <w:tc>
          <w:tcPr>
            <w:tcW w:w="0" w:type="auto"/>
            <w:hideMark/>
          </w:tcPr>
          <w:p w14:paraId="277440D1" w14:textId="77777777" w:rsidR="00C20D34" w:rsidRPr="00C20D34" w:rsidRDefault="00C20D34" w:rsidP="00C20D34">
            <w:r w:rsidRPr="00C20D34">
              <w:t>phone</w:t>
            </w:r>
          </w:p>
        </w:tc>
        <w:tc>
          <w:tcPr>
            <w:tcW w:w="0" w:type="auto"/>
            <w:hideMark/>
          </w:tcPr>
          <w:p w14:paraId="31E74BD9" w14:textId="77777777" w:rsidR="00C20D34" w:rsidRPr="00C20D34" w:rsidRDefault="00C20D34" w:rsidP="00C20D34">
            <w:r w:rsidRPr="00C20D34">
              <w:t>VARCHAR(11)</w:t>
            </w:r>
          </w:p>
        </w:tc>
        <w:tc>
          <w:tcPr>
            <w:tcW w:w="0" w:type="auto"/>
            <w:hideMark/>
          </w:tcPr>
          <w:p w14:paraId="115586F9" w14:textId="77777777" w:rsidR="00C20D34" w:rsidRPr="00C20D34" w:rsidRDefault="00C20D34" w:rsidP="00C20D34">
            <w:r w:rsidRPr="00C20D34">
              <w:t>用户电话</w:t>
            </w:r>
          </w:p>
        </w:tc>
        <w:tc>
          <w:tcPr>
            <w:tcW w:w="0" w:type="auto"/>
            <w:hideMark/>
          </w:tcPr>
          <w:p w14:paraId="1927A858" w14:textId="77777777" w:rsidR="00C20D34" w:rsidRPr="00C20D34" w:rsidRDefault="00C20D34" w:rsidP="00C20D34">
            <w:r w:rsidRPr="00C20D34">
              <w:t>是</w:t>
            </w:r>
          </w:p>
        </w:tc>
        <w:tc>
          <w:tcPr>
            <w:tcW w:w="0" w:type="auto"/>
            <w:hideMark/>
          </w:tcPr>
          <w:p w14:paraId="2172000D" w14:textId="77777777" w:rsidR="00C20D34" w:rsidRPr="00C20D34" w:rsidRDefault="00C20D34" w:rsidP="00C20D34"/>
        </w:tc>
      </w:tr>
      <w:tr w:rsidR="00C20D34" w:rsidRPr="00C20D34" w14:paraId="69C4E185" w14:textId="77777777" w:rsidTr="00E233FE">
        <w:tc>
          <w:tcPr>
            <w:tcW w:w="0" w:type="auto"/>
            <w:hideMark/>
          </w:tcPr>
          <w:p w14:paraId="0CCB5351" w14:textId="77777777" w:rsidR="00C20D34" w:rsidRPr="00C20D34" w:rsidRDefault="00C20D34" w:rsidP="00C20D34">
            <w:r w:rsidRPr="00C20D34">
              <w:t>sys_user</w:t>
            </w:r>
          </w:p>
        </w:tc>
        <w:tc>
          <w:tcPr>
            <w:tcW w:w="0" w:type="auto"/>
            <w:hideMark/>
          </w:tcPr>
          <w:p w14:paraId="6F480C96" w14:textId="77777777" w:rsidR="00C20D34" w:rsidRPr="00C20D34" w:rsidRDefault="00C20D34" w:rsidP="00C20D34">
            <w:r w:rsidRPr="00C20D34">
              <w:t>email</w:t>
            </w:r>
          </w:p>
        </w:tc>
        <w:tc>
          <w:tcPr>
            <w:tcW w:w="0" w:type="auto"/>
            <w:hideMark/>
          </w:tcPr>
          <w:p w14:paraId="3A17BF3E" w14:textId="77777777" w:rsidR="00C20D34" w:rsidRPr="00C20D34" w:rsidRDefault="00C20D34" w:rsidP="00C20D34">
            <w:r w:rsidRPr="00C20D34">
              <w:t>VARCHAR(255)</w:t>
            </w:r>
          </w:p>
        </w:tc>
        <w:tc>
          <w:tcPr>
            <w:tcW w:w="0" w:type="auto"/>
            <w:hideMark/>
          </w:tcPr>
          <w:p w14:paraId="3C1084D1" w14:textId="77777777" w:rsidR="00C20D34" w:rsidRPr="00C20D34" w:rsidRDefault="00C20D34" w:rsidP="00C20D34">
            <w:r w:rsidRPr="00C20D34">
              <w:t>用户邮箱</w:t>
            </w:r>
          </w:p>
        </w:tc>
        <w:tc>
          <w:tcPr>
            <w:tcW w:w="0" w:type="auto"/>
            <w:hideMark/>
          </w:tcPr>
          <w:p w14:paraId="60C410DA" w14:textId="77777777" w:rsidR="00C20D34" w:rsidRPr="00C20D34" w:rsidRDefault="00C20D34" w:rsidP="00C20D34">
            <w:r w:rsidRPr="00C20D34">
              <w:t>是</w:t>
            </w:r>
          </w:p>
        </w:tc>
        <w:tc>
          <w:tcPr>
            <w:tcW w:w="0" w:type="auto"/>
            <w:hideMark/>
          </w:tcPr>
          <w:p w14:paraId="5CC76D9C" w14:textId="77777777" w:rsidR="00C20D34" w:rsidRPr="00C20D34" w:rsidRDefault="00C20D34" w:rsidP="00C20D34"/>
        </w:tc>
      </w:tr>
      <w:tr w:rsidR="00C20D34" w:rsidRPr="00C20D34" w14:paraId="555124A4" w14:textId="77777777" w:rsidTr="00E233FE">
        <w:tc>
          <w:tcPr>
            <w:tcW w:w="0" w:type="auto"/>
            <w:hideMark/>
          </w:tcPr>
          <w:p w14:paraId="410CA214" w14:textId="77777777" w:rsidR="00C20D34" w:rsidRPr="00C20D34" w:rsidRDefault="00C20D34" w:rsidP="00C20D34">
            <w:r w:rsidRPr="00C20D34">
              <w:t>sys_user</w:t>
            </w:r>
          </w:p>
        </w:tc>
        <w:tc>
          <w:tcPr>
            <w:tcW w:w="0" w:type="auto"/>
            <w:hideMark/>
          </w:tcPr>
          <w:p w14:paraId="1CB2AF49" w14:textId="77777777" w:rsidR="00C20D34" w:rsidRPr="00C20D34" w:rsidRDefault="00C20D34" w:rsidP="00C20D34">
            <w:r w:rsidRPr="00C20D34">
              <w:t>head_url</w:t>
            </w:r>
          </w:p>
        </w:tc>
        <w:tc>
          <w:tcPr>
            <w:tcW w:w="0" w:type="auto"/>
            <w:hideMark/>
          </w:tcPr>
          <w:p w14:paraId="0DFB4B14" w14:textId="77777777" w:rsidR="00C20D34" w:rsidRPr="00C20D34" w:rsidRDefault="00C20D34" w:rsidP="00C20D34">
            <w:r w:rsidRPr="00C20D34">
              <w:t>VARCHAR(200)</w:t>
            </w:r>
          </w:p>
        </w:tc>
        <w:tc>
          <w:tcPr>
            <w:tcW w:w="0" w:type="auto"/>
            <w:hideMark/>
          </w:tcPr>
          <w:p w14:paraId="7C7C03A5" w14:textId="77777777" w:rsidR="00C20D34" w:rsidRPr="00C20D34" w:rsidRDefault="00C20D34" w:rsidP="00C20D34">
            <w:r w:rsidRPr="00C20D34">
              <w:t>头像地址</w:t>
            </w:r>
          </w:p>
        </w:tc>
        <w:tc>
          <w:tcPr>
            <w:tcW w:w="0" w:type="auto"/>
            <w:hideMark/>
          </w:tcPr>
          <w:p w14:paraId="3CA4D8C9" w14:textId="77777777" w:rsidR="00C20D34" w:rsidRPr="00C20D34" w:rsidRDefault="00C20D34" w:rsidP="00C20D34">
            <w:r w:rsidRPr="00C20D34">
              <w:t>是</w:t>
            </w:r>
          </w:p>
        </w:tc>
        <w:tc>
          <w:tcPr>
            <w:tcW w:w="0" w:type="auto"/>
            <w:hideMark/>
          </w:tcPr>
          <w:p w14:paraId="1B1D7D00" w14:textId="77777777" w:rsidR="00C20D34" w:rsidRPr="00C20D34" w:rsidRDefault="00C20D34" w:rsidP="00C20D34"/>
        </w:tc>
      </w:tr>
      <w:tr w:rsidR="00C20D34" w:rsidRPr="00C20D34" w14:paraId="1E10A9E8" w14:textId="77777777" w:rsidTr="00E233FE">
        <w:tc>
          <w:tcPr>
            <w:tcW w:w="0" w:type="auto"/>
            <w:hideMark/>
          </w:tcPr>
          <w:p w14:paraId="24F797E6" w14:textId="77777777" w:rsidR="00C20D34" w:rsidRPr="00C20D34" w:rsidRDefault="00C20D34" w:rsidP="00C20D34">
            <w:r w:rsidRPr="00C20D34">
              <w:t>sys_user</w:t>
            </w:r>
          </w:p>
        </w:tc>
        <w:tc>
          <w:tcPr>
            <w:tcW w:w="0" w:type="auto"/>
            <w:hideMark/>
          </w:tcPr>
          <w:p w14:paraId="498B10BF" w14:textId="77777777" w:rsidR="00C20D34" w:rsidRPr="00C20D34" w:rsidRDefault="00C20D34" w:rsidP="00C20D34">
            <w:r w:rsidRPr="00C20D34">
              <w:t>dept_id</w:t>
            </w:r>
          </w:p>
        </w:tc>
        <w:tc>
          <w:tcPr>
            <w:tcW w:w="0" w:type="auto"/>
            <w:hideMark/>
          </w:tcPr>
          <w:p w14:paraId="770E4015" w14:textId="77777777" w:rsidR="00C20D34" w:rsidRPr="00C20D34" w:rsidRDefault="00C20D34" w:rsidP="00C20D34">
            <w:r w:rsidRPr="00C20D34">
              <w:t>VARCHAR(100)</w:t>
            </w:r>
          </w:p>
        </w:tc>
        <w:tc>
          <w:tcPr>
            <w:tcW w:w="0" w:type="auto"/>
            <w:hideMark/>
          </w:tcPr>
          <w:p w14:paraId="78BD5784" w14:textId="77777777" w:rsidR="00C20D34" w:rsidRPr="00C20D34" w:rsidRDefault="00C20D34" w:rsidP="00C20D34">
            <w:r w:rsidRPr="00C20D34">
              <w:t>部门ID</w:t>
            </w:r>
          </w:p>
        </w:tc>
        <w:tc>
          <w:tcPr>
            <w:tcW w:w="0" w:type="auto"/>
            <w:hideMark/>
          </w:tcPr>
          <w:p w14:paraId="12D366C1" w14:textId="77777777" w:rsidR="00C20D34" w:rsidRPr="00C20D34" w:rsidRDefault="00C20D34" w:rsidP="00C20D34">
            <w:r w:rsidRPr="00C20D34">
              <w:t>是</w:t>
            </w:r>
          </w:p>
        </w:tc>
        <w:tc>
          <w:tcPr>
            <w:tcW w:w="0" w:type="auto"/>
            <w:hideMark/>
          </w:tcPr>
          <w:p w14:paraId="5319C112" w14:textId="77777777" w:rsidR="00C20D34" w:rsidRPr="00C20D34" w:rsidRDefault="00C20D34" w:rsidP="00C20D34"/>
        </w:tc>
      </w:tr>
      <w:tr w:rsidR="00C20D34" w:rsidRPr="00C20D34" w14:paraId="763A4419" w14:textId="77777777" w:rsidTr="00E233FE">
        <w:tc>
          <w:tcPr>
            <w:tcW w:w="0" w:type="auto"/>
            <w:hideMark/>
          </w:tcPr>
          <w:p w14:paraId="0052DF02" w14:textId="77777777" w:rsidR="00C20D34" w:rsidRPr="00C20D34" w:rsidRDefault="00C20D34" w:rsidP="00C20D34">
            <w:r w:rsidRPr="00C20D34">
              <w:t>sys_user</w:t>
            </w:r>
          </w:p>
        </w:tc>
        <w:tc>
          <w:tcPr>
            <w:tcW w:w="0" w:type="auto"/>
            <w:hideMark/>
          </w:tcPr>
          <w:p w14:paraId="06420C46" w14:textId="77777777" w:rsidR="00C20D34" w:rsidRPr="00C20D34" w:rsidRDefault="00C20D34" w:rsidP="00C20D34">
            <w:r w:rsidRPr="00C20D34">
              <w:t>description</w:t>
            </w:r>
          </w:p>
        </w:tc>
        <w:tc>
          <w:tcPr>
            <w:tcW w:w="0" w:type="auto"/>
            <w:hideMark/>
          </w:tcPr>
          <w:p w14:paraId="2EDD83EB" w14:textId="77777777" w:rsidR="00C20D34" w:rsidRPr="00C20D34" w:rsidRDefault="00C20D34" w:rsidP="00C20D34">
            <w:r w:rsidRPr="00C20D34">
              <w:t>VARCHAR(255)</w:t>
            </w:r>
          </w:p>
        </w:tc>
        <w:tc>
          <w:tcPr>
            <w:tcW w:w="0" w:type="auto"/>
            <w:hideMark/>
          </w:tcPr>
          <w:p w14:paraId="031A8FD9" w14:textId="77777777" w:rsidR="00C20D34" w:rsidRPr="00C20D34" w:rsidRDefault="00C20D34" w:rsidP="00C20D34">
            <w:r w:rsidRPr="00C20D34">
              <w:t>描述</w:t>
            </w:r>
          </w:p>
        </w:tc>
        <w:tc>
          <w:tcPr>
            <w:tcW w:w="0" w:type="auto"/>
            <w:hideMark/>
          </w:tcPr>
          <w:p w14:paraId="2D0D3157" w14:textId="77777777" w:rsidR="00C20D34" w:rsidRPr="00C20D34" w:rsidRDefault="00C20D34" w:rsidP="00C20D34">
            <w:r w:rsidRPr="00C20D34">
              <w:t>是</w:t>
            </w:r>
          </w:p>
        </w:tc>
        <w:tc>
          <w:tcPr>
            <w:tcW w:w="0" w:type="auto"/>
            <w:hideMark/>
          </w:tcPr>
          <w:p w14:paraId="6E2AACF6" w14:textId="77777777" w:rsidR="00C20D34" w:rsidRPr="00C20D34" w:rsidRDefault="00C20D34" w:rsidP="00C20D34"/>
        </w:tc>
      </w:tr>
      <w:tr w:rsidR="00C20D34" w:rsidRPr="00C20D34" w14:paraId="419F6D2D" w14:textId="77777777" w:rsidTr="00E233FE">
        <w:tc>
          <w:tcPr>
            <w:tcW w:w="0" w:type="auto"/>
            <w:hideMark/>
          </w:tcPr>
          <w:p w14:paraId="34537CBA" w14:textId="77777777" w:rsidR="00C20D34" w:rsidRPr="00C20D34" w:rsidRDefault="00C20D34" w:rsidP="00C20D34">
            <w:r w:rsidRPr="00C20D34">
              <w:t>sys_user</w:t>
            </w:r>
          </w:p>
        </w:tc>
        <w:tc>
          <w:tcPr>
            <w:tcW w:w="0" w:type="auto"/>
            <w:hideMark/>
          </w:tcPr>
          <w:p w14:paraId="01E4B8FA" w14:textId="77777777" w:rsidR="00C20D34" w:rsidRPr="00C20D34" w:rsidRDefault="00C20D34" w:rsidP="00C20D34">
            <w:r w:rsidRPr="00C20D34">
              <w:t>status</w:t>
            </w:r>
          </w:p>
        </w:tc>
        <w:tc>
          <w:tcPr>
            <w:tcW w:w="0" w:type="auto"/>
            <w:hideMark/>
          </w:tcPr>
          <w:p w14:paraId="3E98F449" w14:textId="77777777" w:rsidR="00C20D34" w:rsidRPr="00C20D34" w:rsidRDefault="00C20D34" w:rsidP="00C20D34">
            <w:r w:rsidRPr="00C20D34">
              <w:t>TINYINT</w:t>
            </w:r>
          </w:p>
        </w:tc>
        <w:tc>
          <w:tcPr>
            <w:tcW w:w="0" w:type="auto"/>
            <w:hideMark/>
          </w:tcPr>
          <w:p w14:paraId="0CE06779" w14:textId="77777777" w:rsidR="00C20D34" w:rsidRPr="00C20D34" w:rsidRDefault="00C20D34" w:rsidP="00C20D34">
            <w:r w:rsidRPr="00C20D34">
              <w:t>状态（1：正常 0：停用）</w:t>
            </w:r>
          </w:p>
        </w:tc>
        <w:tc>
          <w:tcPr>
            <w:tcW w:w="0" w:type="auto"/>
            <w:hideMark/>
          </w:tcPr>
          <w:p w14:paraId="17EE33FF" w14:textId="77777777" w:rsidR="00C20D34" w:rsidRPr="00C20D34" w:rsidRDefault="00C20D34" w:rsidP="00C20D34">
            <w:r w:rsidRPr="00C20D34">
              <w:t>是</w:t>
            </w:r>
          </w:p>
        </w:tc>
        <w:tc>
          <w:tcPr>
            <w:tcW w:w="0" w:type="auto"/>
            <w:hideMark/>
          </w:tcPr>
          <w:p w14:paraId="284D8977" w14:textId="77777777" w:rsidR="00C20D34" w:rsidRPr="00C20D34" w:rsidRDefault="00C20D34" w:rsidP="00C20D34"/>
        </w:tc>
      </w:tr>
      <w:tr w:rsidR="00C20D34" w:rsidRPr="00C20D34" w14:paraId="62341BF5" w14:textId="77777777" w:rsidTr="00E233FE">
        <w:tc>
          <w:tcPr>
            <w:tcW w:w="0" w:type="auto"/>
            <w:hideMark/>
          </w:tcPr>
          <w:p w14:paraId="1C2C341D" w14:textId="77777777" w:rsidR="00C20D34" w:rsidRPr="00C20D34" w:rsidRDefault="00C20D34" w:rsidP="00C20D34">
            <w:r w:rsidRPr="00C20D34">
              <w:t>sys_user</w:t>
            </w:r>
          </w:p>
        </w:tc>
        <w:tc>
          <w:tcPr>
            <w:tcW w:w="0" w:type="auto"/>
            <w:hideMark/>
          </w:tcPr>
          <w:p w14:paraId="66D7EB10" w14:textId="77777777" w:rsidR="00C20D34" w:rsidRPr="00C20D34" w:rsidRDefault="00C20D34" w:rsidP="00C20D34">
            <w:r w:rsidRPr="00C20D34">
              <w:t>create_time</w:t>
            </w:r>
          </w:p>
        </w:tc>
        <w:tc>
          <w:tcPr>
            <w:tcW w:w="0" w:type="auto"/>
            <w:hideMark/>
          </w:tcPr>
          <w:p w14:paraId="0461BD4D" w14:textId="77777777" w:rsidR="00C20D34" w:rsidRPr="00C20D34" w:rsidRDefault="00C20D34" w:rsidP="00C20D34">
            <w:r w:rsidRPr="00C20D34">
              <w:t>TIMESTAMP</w:t>
            </w:r>
          </w:p>
        </w:tc>
        <w:tc>
          <w:tcPr>
            <w:tcW w:w="0" w:type="auto"/>
            <w:hideMark/>
          </w:tcPr>
          <w:p w14:paraId="34A7E972" w14:textId="77777777" w:rsidR="00C20D34" w:rsidRPr="00C20D34" w:rsidRDefault="00C20D34" w:rsidP="00C20D34">
            <w:r w:rsidRPr="00C20D34">
              <w:t>创建时间</w:t>
            </w:r>
          </w:p>
        </w:tc>
        <w:tc>
          <w:tcPr>
            <w:tcW w:w="0" w:type="auto"/>
            <w:hideMark/>
          </w:tcPr>
          <w:p w14:paraId="28B39647" w14:textId="77777777" w:rsidR="00C20D34" w:rsidRPr="00C20D34" w:rsidRDefault="00C20D34" w:rsidP="00C20D34">
            <w:r w:rsidRPr="00C20D34">
              <w:t>否</w:t>
            </w:r>
          </w:p>
        </w:tc>
        <w:tc>
          <w:tcPr>
            <w:tcW w:w="0" w:type="auto"/>
            <w:hideMark/>
          </w:tcPr>
          <w:p w14:paraId="0C98EFCC" w14:textId="77777777" w:rsidR="00C20D34" w:rsidRPr="00C20D34" w:rsidRDefault="00C20D34" w:rsidP="00C20D34">
            <w:r w:rsidRPr="00C20D34">
              <w:t>默认当前时间</w:t>
            </w:r>
          </w:p>
        </w:tc>
      </w:tr>
      <w:tr w:rsidR="00C20D34" w:rsidRPr="00C20D34" w14:paraId="7E8DE13F" w14:textId="77777777" w:rsidTr="00E233FE">
        <w:tc>
          <w:tcPr>
            <w:tcW w:w="0" w:type="auto"/>
            <w:hideMark/>
          </w:tcPr>
          <w:p w14:paraId="04215E59" w14:textId="77777777" w:rsidR="00C20D34" w:rsidRPr="00C20D34" w:rsidRDefault="00C20D34" w:rsidP="00C20D34">
            <w:r w:rsidRPr="00C20D34">
              <w:t>sys_user</w:t>
            </w:r>
          </w:p>
        </w:tc>
        <w:tc>
          <w:tcPr>
            <w:tcW w:w="0" w:type="auto"/>
            <w:hideMark/>
          </w:tcPr>
          <w:p w14:paraId="0F2D35BB" w14:textId="77777777" w:rsidR="00C20D34" w:rsidRPr="00C20D34" w:rsidRDefault="00C20D34" w:rsidP="00C20D34">
            <w:r w:rsidRPr="00C20D34">
              <w:t>update_time</w:t>
            </w:r>
          </w:p>
        </w:tc>
        <w:tc>
          <w:tcPr>
            <w:tcW w:w="0" w:type="auto"/>
            <w:hideMark/>
          </w:tcPr>
          <w:p w14:paraId="5472FFA7" w14:textId="77777777" w:rsidR="00C20D34" w:rsidRPr="00C20D34" w:rsidRDefault="00C20D34" w:rsidP="00C20D34">
            <w:r w:rsidRPr="00C20D34">
              <w:t>TIMESTAMP</w:t>
            </w:r>
          </w:p>
        </w:tc>
        <w:tc>
          <w:tcPr>
            <w:tcW w:w="0" w:type="auto"/>
            <w:hideMark/>
          </w:tcPr>
          <w:p w14:paraId="5AC696C3" w14:textId="77777777" w:rsidR="00C20D34" w:rsidRPr="00C20D34" w:rsidRDefault="00C20D34" w:rsidP="00C20D34">
            <w:r w:rsidRPr="00C20D34">
              <w:t>更新时间</w:t>
            </w:r>
          </w:p>
        </w:tc>
        <w:tc>
          <w:tcPr>
            <w:tcW w:w="0" w:type="auto"/>
            <w:hideMark/>
          </w:tcPr>
          <w:p w14:paraId="0F92A2AA" w14:textId="77777777" w:rsidR="00C20D34" w:rsidRPr="00C20D34" w:rsidRDefault="00C20D34" w:rsidP="00C20D34">
            <w:r w:rsidRPr="00C20D34">
              <w:t>否</w:t>
            </w:r>
          </w:p>
        </w:tc>
        <w:tc>
          <w:tcPr>
            <w:tcW w:w="0" w:type="auto"/>
            <w:hideMark/>
          </w:tcPr>
          <w:p w14:paraId="077715D9" w14:textId="77777777" w:rsidR="00C20D34" w:rsidRPr="00C20D34" w:rsidRDefault="00C20D34" w:rsidP="00C20D34">
            <w:r w:rsidRPr="00C20D34">
              <w:t>默认当前时间</w:t>
            </w:r>
          </w:p>
        </w:tc>
      </w:tr>
      <w:tr w:rsidR="00C20D34" w:rsidRPr="00C20D34" w14:paraId="649FFBCF" w14:textId="77777777" w:rsidTr="00E233FE">
        <w:tc>
          <w:tcPr>
            <w:tcW w:w="0" w:type="auto"/>
            <w:hideMark/>
          </w:tcPr>
          <w:p w14:paraId="24072FAA" w14:textId="77777777" w:rsidR="00C20D34" w:rsidRPr="00C20D34" w:rsidRDefault="00C20D34" w:rsidP="00C20D34">
            <w:r w:rsidRPr="00C20D34">
              <w:t>sys_user</w:t>
            </w:r>
          </w:p>
        </w:tc>
        <w:tc>
          <w:tcPr>
            <w:tcW w:w="0" w:type="auto"/>
            <w:hideMark/>
          </w:tcPr>
          <w:p w14:paraId="42BC5750" w14:textId="77777777" w:rsidR="00C20D34" w:rsidRPr="00C20D34" w:rsidRDefault="00C20D34" w:rsidP="00C20D34">
            <w:r w:rsidRPr="00C20D34">
              <w:t>is_deleted</w:t>
            </w:r>
          </w:p>
        </w:tc>
        <w:tc>
          <w:tcPr>
            <w:tcW w:w="0" w:type="auto"/>
            <w:hideMark/>
          </w:tcPr>
          <w:p w14:paraId="4E6E67A3" w14:textId="77777777" w:rsidR="00C20D34" w:rsidRPr="00C20D34" w:rsidRDefault="00C20D34" w:rsidP="00C20D34">
            <w:r w:rsidRPr="00C20D34">
              <w:t>TINYINT</w:t>
            </w:r>
          </w:p>
        </w:tc>
        <w:tc>
          <w:tcPr>
            <w:tcW w:w="0" w:type="auto"/>
            <w:hideMark/>
          </w:tcPr>
          <w:p w14:paraId="7C8AAE4E" w14:textId="77777777" w:rsidR="00C20D34" w:rsidRPr="00C20D34" w:rsidRDefault="00C20D34" w:rsidP="00C20D34">
            <w:r w:rsidRPr="00C20D34">
              <w:t>删除标记（0:可用 1:已删除）</w:t>
            </w:r>
          </w:p>
        </w:tc>
        <w:tc>
          <w:tcPr>
            <w:tcW w:w="0" w:type="auto"/>
            <w:hideMark/>
          </w:tcPr>
          <w:p w14:paraId="6F4DDB39" w14:textId="77777777" w:rsidR="00C20D34" w:rsidRPr="00C20D34" w:rsidRDefault="00C20D34" w:rsidP="00C20D34">
            <w:r w:rsidRPr="00C20D34">
              <w:t>否</w:t>
            </w:r>
          </w:p>
        </w:tc>
        <w:tc>
          <w:tcPr>
            <w:tcW w:w="0" w:type="auto"/>
            <w:hideMark/>
          </w:tcPr>
          <w:p w14:paraId="18E00156" w14:textId="77777777" w:rsidR="00C20D34" w:rsidRPr="00C20D34" w:rsidRDefault="00C20D34" w:rsidP="00C20D34"/>
        </w:tc>
      </w:tr>
      <w:tr w:rsidR="00C20D34" w:rsidRPr="00C20D34" w14:paraId="75E1F2A8" w14:textId="77777777" w:rsidTr="00E233FE">
        <w:tc>
          <w:tcPr>
            <w:tcW w:w="0" w:type="auto"/>
            <w:hideMark/>
          </w:tcPr>
          <w:p w14:paraId="688C1D8C" w14:textId="77777777" w:rsidR="00C20D34" w:rsidRPr="00C20D34" w:rsidRDefault="00C20D34" w:rsidP="00C20D34">
            <w:r w:rsidRPr="00C20D34">
              <w:t>sys_user</w:t>
            </w:r>
          </w:p>
        </w:tc>
        <w:tc>
          <w:tcPr>
            <w:tcW w:w="0" w:type="auto"/>
            <w:hideMark/>
          </w:tcPr>
          <w:p w14:paraId="62566C88" w14:textId="77777777" w:rsidR="00C20D34" w:rsidRPr="00C20D34" w:rsidRDefault="00C20D34" w:rsidP="00C20D34">
            <w:r w:rsidRPr="00C20D34">
              <w:t>version</w:t>
            </w:r>
          </w:p>
        </w:tc>
        <w:tc>
          <w:tcPr>
            <w:tcW w:w="0" w:type="auto"/>
            <w:hideMark/>
          </w:tcPr>
          <w:p w14:paraId="288E9418" w14:textId="77777777" w:rsidR="00C20D34" w:rsidRPr="00C20D34" w:rsidRDefault="00C20D34" w:rsidP="00C20D34">
            <w:r w:rsidRPr="00C20D34">
              <w:t>BIGINT</w:t>
            </w:r>
          </w:p>
        </w:tc>
        <w:tc>
          <w:tcPr>
            <w:tcW w:w="0" w:type="auto"/>
            <w:hideMark/>
          </w:tcPr>
          <w:p w14:paraId="00D42BC6" w14:textId="77777777" w:rsidR="00C20D34" w:rsidRPr="00C20D34" w:rsidRDefault="00C20D34" w:rsidP="00C20D34">
            <w:r w:rsidRPr="00C20D34">
              <w:t>版本号</w:t>
            </w:r>
          </w:p>
        </w:tc>
        <w:tc>
          <w:tcPr>
            <w:tcW w:w="0" w:type="auto"/>
            <w:hideMark/>
          </w:tcPr>
          <w:p w14:paraId="669FF03E" w14:textId="77777777" w:rsidR="00C20D34" w:rsidRPr="00C20D34" w:rsidRDefault="00C20D34" w:rsidP="00C20D34">
            <w:r w:rsidRPr="00C20D34">
              <w:t>否</w:t>
            </w:r>
          </w:p>
        </w:tc>
        <w:tc>
          <w:tcPr>
            <w:tcW w:w="0" w:type="auto"/>
            <w:hideMark/>
          </w:tcPr>
          <w:p w14:paraId="20D065E6" w14:textId="77777777" w:rsidR="00C20D34" w:rsidRPr="00C20D34" w:rsidRDefault="00C20D34" w:rsidP="00C20D34"/>
        </w:tc>
      </w:tr>
    </w:tbl>
    <w:p w14:paraId="78270985" w14:textId="77777777" w:rsidR="00C20D34" w:rsidRPr="00C20D34" w:rsidRDefault="00C20D34" w:rsidP="00C20D34">
      <w:pPr>
        <w:rPr>
          <w:vanish/>
        </w:rPr>
      </w:pPr>
    </w:p>
    <w:tbl>
      <w:tblPr>
        <w:tblStyle w:val="af0"/>
        <w:tblW w:w="0" w:type="auto"/>
        <w:tblLook w:val="04A0" w:firstRow="1" w:lastRow="0" w:firstColumn="1" w:lastColumn="0" w:noHBand="0" w:noVBand="1"/>
      </w:tblPr>
      <w:tblGrid>
        <w:gridCol w:w="1176"/>
        <w:gridCol w:w="1536"/>
        <w:gridCol w:w="1656"/>
        <w:gridCol w:w="2394"/>
        <w:gridCol w:w="762"/>
        <w:gridCol w:w="1196"/>
      </w:tblGrid>
      <w:tr w:rsidR="00C20D34" w:rsidRPr="00C20D34" w14:paraId="1F823F4F" w14:textId="77777777" w:rsidTr="00E233FE">
        <w:tc>
          <w:tcPr>
            <w:tcW w:w="0" w:type="auto"/>
            <w:hideMark/>
          </w:tcPr>
          <w:p w14:paraId="0CA52224" w14:textId="77777777" w:rsidR="00C20D34" w:rsidRPr="00C20D34" w:rsidRDefault="00C20D34" w:rsidP="00C20D34">
            <w:pPr>
              <w:jc w:val="center"/>
              <w:rPr>
                <w:b/>
                <w:bCs/>
              </w:rPr>
            </w:pPr>
            <w:r w:rsidRPr="00C20D34">
              <w:rPr>
                <w:b/>
                <w:bCs/>
              </w:rPr>
              <w:t>表名</w:t>
            </w:r>
          </w:p>
        </w:tc>
        <w:tc>
          <w:tcPr>
            <w:tcW w:w="0" w:type="auto"/>
            <w:hideMark/>
          </w:tcPr>
          <w:p w14:paraId="361B6511" w14:textId="77777777" w:rsidR="00C20D34" w:rsidRPr="00C20D34" w:rsidRDefault="00C20D34" w:rsidP="00C20D34">
            <w:pPr>
              <w:jc w:val="center"/>
              <w:rPr>
                <w:b/>
                <w:bCs/>
              </w:rPr>
            </w:pPr>
            <w:r w:rsidRPr="00C20D34">
              <w:rPr>
                <w:b/>
                <w:bCs/>
              </w:rPr>
              <w:t>字段名</w:t>
            </w:r>
          </w:p>
        </w:tc>
        <w:tc>
          <w:tcPr>
            <w:tcW w:w="0" w:type="auto"/>
            <w:hideMark/>
          </w:tcPr>
          <w:p w14:paraId="54011A89" w14:textId="77777777" w:rsidR="00C20D34" w:rsidRPr="00C20D34" w:rsidRDefault="00C20D34" w:rsidP="00C20D34">
            <w:pPr>
              <w:jc w:val="center"/>
              <w:rPr>
                <w:b/>
                <w:bCs/>
              </w:rPr>
            </w:pPr>
            <w:r w:rsidRPr="00C20D34">
              <w:rPr>
                <w:b/>
                <w:bCs/>
              </w:rPr>
              <w:t>数据类型</w:t>
            </w:r>
          </w:p>
        </w:tc>
        <w:tc>
          <w:tcPr>
            <w:tcW w:w="0" w:type="auto"/>
            <w:hideMark/>
          </w:tcPr>
          <w:p w14:paraId="4963E00C" w14:textId="77777777" w:rsidR="00C20D34" w:rsidRPr="00C20D34" w:rsidRDefault="00C20D34" w:rsidP="00C20D34">
            <w:pPr>
              <w:jc w:val="center"/>
              <w:rPr>
                <w:b/>
                <w:bCs/>
              </w:rPr>
            </w:pPr>
            <w:r w:rsidRPr="00C20D34">
              <w:rPr>
                <w:b/>
                <w:bCs/>
              </w:rPr>
              <w:t>说明</w:t>
            </w:r>
          </w:p>
        </w:tc>
        <w:tc>
          <w:tcPr>
            <w:tcW w:w="0" w:type="auto"/>
            <w:hideMark/>
          </w:tcPr>
          <w:p w14:paraId="179703E1" w14:textId="77777777" w:rsidR="00C20D34" w:rsidRPr="00C20D34" w:rsidRDefault="00C20D34" w:rsidP="00C20D34">
            <w:pPr>
              <w:jc w:val="center"/>
              <w:rPr>
                <w:b/>
                <w:bCs/>
              </w:rPr>
            </w:pPr>
            <w:r w:rsidRPr="00C20D34">
              <w:rPr>
                <w:b/>
                <w:bCs/>
              </w:rPr>
              <w:t>允许空</w:t>
            </w:r>
          </w:p>
        </w:tc>
        <w:tc>
          <w:tcPr>
            <w:tcW w:w="0" w:type="auto"/>
            <w:hideMark/>
          </w:tcPr>
          <w:p w14:paraId="177C8836" w14:textId="77777777" w:rsidR="00C20D34" w:rsidRPr="00C20D34" w:rsidRDefault="00C20D34" w:rsidP="00C20D34">
            <w:pPr>
              <w:jc w:val="center"/>
              <w:rPr>
                <w:b/>
                <w:bCs/>
              </w:rPr>
            </w:pPr>
            <w:r w:rsidRPr="00C20D34">
              <w:rPr>
                <w:b/>
                <w:bCs/>
              </w:rPr>
              <w:t>备注</w:t>
            </w:r>
          </w:p>
        </w:tc>
      </w:tr>
      <w:tr w:rsidR="00C20D34" w:rsidRPr="00C20D34" w14:paraId="6823E6C2" w14:textId="77777777" w:rsidTr="00E233FE">
        <w:tc>
          <w:tcPr>
            <w:tcW w:w="0" w:type="auto"/>
            <w:hideMark/>
          </w:tcPr>
          <w:p w14:paraId="62C37C4F" w14:textId="77777777" w:rsidR="00C20D34" w:rsidRPr="00C20D34" w:rsidRDefault="00C20D34" w:rsidP="00C20D34">
            <w:r w:rsidRPr="00C20D34">
              <w:t>sys_role</w:t>
            </w:r>
          </w:p>
        </w:tc>
        <w:tc>
          <w:tcPr>
            <w:tcW w:w="0" w:type="auto"/>
            <w:hideMark/>
          </w:tcPr>
          <w:p w14:paraId="0084CEE6" w14:textId="77777777" w:rsidR="00C20D34" w:rsidRPr="00C20D34" w:rsidRDefault="00C20D34" w:rsidP="00C20D34">
            <w:r w:rsidRPr="00C20D34">
              <w:t>id</w:t>
            </w:r>
          </w:p>
        </w:tc>
        <w:tc>
          <w:tcPr>
            <w:tcW w:w="0" w:type="auto"/>
            <w:hideMark/>
          </w:tcPr>
          <w:p w14:paraId="02020C20" w14:textId="77777777" w:rsidR="00C20D34" w:rsidRPr="00C20D34" w:rsidRDefault="00C20D34" w:rsidP="00C20D34">
            <w:r w:rsidRPr="00C20D34">
              <w:t>VARCHAR(255)</w:t>
            </w:r>
          </w:p>
        </w:tc>
        <w:tc>
          <w:tcPr>
            <w:tcW w:w="0" w:type="auto"/>
            <w:hideMark/>
          </w:tcPr>
          <w:p w14:paraId="2397CE71" w14:textId="77777777" w:rsidR="00C20D34" w:rsidRPr="00C20D34" w:rsidRDefault="00C20D34" w:rsidP="00C20D34">
            <w:r w:rsidRPr="00C20D34">
              <w:t>角色标识</w:t>
            </w:r>
          </w:p>
        </w:tc>
        <w:tc>
          <w:tcPr>
            <w:tcW w:w="0" w:type="auto"/>
            <w:hideMark/>
          </w:tcPr>
          <w:p w14:paraId="11D7877A" w14:textId="77777777" w:rsidR="00C20D34" w:rsidRPr="00C20D34" w:rsidRDefault="00C20D34" w:rsidP="00C20D34">
            <w:r w:rsidRPr="00C20D34">
              <w:t>否</w:t>
            </w:r>
          </w:p>
        </w:tc>
        <w:tc>
          <w:tcPr>
            <w:tcW w:w="0" w:type="auto"/>
            <w:hideMark/>
          </w:tcPr>
          <w:p w14:paraId="147503EA" w14:textId="77777777" w:rsidR="00C20D34" w:rsidRPr="00C20D34" w:rsidRDefault="00C20D34" w:rsidP="00C20D34">
            <w:r w:rsidRPr="00C20D34">
              <w:t>主键</w:t>
            </w:r>
          </w:p>
        </w:tc>
      </w:tr>
      <w:tr w:rsidR="00C20D34" w:rsidRPr="00C20D34" w14:paraId="14899CD5" w14:textId="77777777" w:rsidTr="00E233FE">
        <w:tc>
          <w:tcPr>
            <w:tcW w:w="0" w:type="auto"/>
            <w:hideMark/>
          </w:tcPr>
          <w:p w14:paraId="44589241" w14:textId="77777777" w:rsidR="00C20D34" w:rsidRPr="00C20D34" w:rsidRDefault="00C20D34" w:rsidP="00C20D34">
            <w:r w:rsidRPr="00C20D34">
              <w:t>sys_role</w:t>
            </w:r>
          </w:p>
        </w:tc>
        <w:tc>
          <w:tcPr>
            <w:tcW w:w="0" w:type="auto"/>
            <w:hideMark/>
          </w:tcPr>
          <w:p w14:paraId="14EFADD2" w14:textId="77777777" w:rsidR="00C20D34" w:rsidRPr="00C20D34" w:rsidRDefault="00C20D34" w:rsidP="00C20D34">
            <w:r w:rsidRPr="00C20D34">
              <w:t>role_name</w:t>
            </w:r>
          </w:p>
        </w:tc>
        <w:tc>
          <w:tcPr>
            <w:tcW w:w="0" w:type="auto"/>
            <w:hideMark/>
          </w:tcPr>
          <w:p w14:paraId="49EBFB79" w14:textId="77777777" w:rsidR="00C20D34" w:rsidRPr="00C20D34" w:rsidRDefault="00C20D34" w:rsidP="00C20D34">
            <w:r w:rsidRPr="00C20D34">
              <w:t>VARCHAR(20)</w:t>
            </w:r>
          </w:p>
        </w:tc>
        <w:tc>
          <w:tcPr>
            <w:tcW w:w="0" w:type="auto"/>
            <w:hideMark/>
          </w:tcPr>
          <w:p w14:paraId="7D1B34E8" w14:textId="77777777" w:rsidR="00C20D34" w:rsidRPr="00C20D34" w:rsidRDefault="00C20D34" w:rsidP="00C20D34">
            <w:r w:rsidRPr="00C20D34">
              <w:t>角色名称</w:t>
            </w:r>
          </w:p>
        </w:tc>
        <w:tc>
          <w:tcPr>
            <w:tcW w:w="0" w:type="auto"/>
            <w:hideMark/>
          </w:tcPr>
          <w:p w14:paraId="17C9B453" w14:textId="77777777" w:rsidR="00C20D34" w:rsidRPr="00C20D34" w:rsidRDefault="00C20D34" w:rsidP="00C20D34">
            <w:r w:rsidRPr="00C20D34">
              <w:t>否</w:t>
            </w:r>
          </w:p>
        </w:tc>
        <w:tc>
          <w:tcPr>
            <w:tcW w:w="0" w:type="auto"/>
            <w:hideMark/>
          </w:tcPr>
          <w:p w14:paraId="30179A5D" w14:textId="77777777" w:rsidR="00C20D34" w:rsidRPr="00C20D34" w:rsidRDefault="00C20D34" w:rsidP="00C20D34"/>
        </w:tc>
      </w:tr>
      <w:tr w:rsidR="00C20D34" w:rsidRPr="00C20D34" w14:paraId="77FB3214" w14:textId="77777777" w:rsidTr="00E233FE">
        <w:tc>
          <w:tcPr>
            <w:tcW w:w="0" w:type="auto"/>
            <w:hideMark/>
          </w:tcPr>
          <w:p w14:paraId="7E524FF2" w14:textId="77777777" w:rsidR="00C20D34" w:rsidRPr="00C20D34" w:rsidRDefault="00C20D34" w:rsidP="00C20D34">
            <w:r w:rsidRPr="00C20D34">
              <w:t>sys_role</w:t>
            </w:r>
          </w:p>
        </w:tc>
        <w:tc>
          <w:tcPr>
            <w:tcW w:w="0" w:type="auto"/>
            <w:hideMark/>
          </w:tcPr>
          <w:p w14:paraId="36D1FC70" w14:textId="77777777" w:rsidR="00C20D34" w:rsidRPr="00C20D34" w:rsidRDefault="00C20D34" w:rsidP="00C20D34">
            <w:r w:rsidRPr="00C20D34">
              <w:t>role_code</w:t>
            </w:r>
          </w:p>
        </w:tc>
        <w:tc>
          <w:tcPr>
            <w:tcW w:w="0" w:type="auto"/>
            <w:hideMark/>
          </w:tcPr>
          <w:p w14:paraId="30CE2264" w14:textId="77777777" w:rsidR="00C20D34" w:rsidRPr="00C20D34" w:rsidRDefault="00C20D34" w:rsidP="00C20D34">
            <w:r w:rsidRPr="00C20D34">
              <w:t>VARCHAR(20)</w:t>
            </w:r>
          </w:p>
        </w:tc>
        <w:tc>
          <w:tcPr>
            <w:tcW w:w="0" w:type="auto"/>
            <w:hideMark/>
          </w:tcPr>
          <w:p w14:paraId="6F0A17AA" w14:textId="77777777" w:rsidR="00C20D34" w:rsidRPr="00C20D34" w:rsidRDefault="00C20D34" w:rsidP="00C20D34">
            <w:r w:rsidRPr="00C20D34">
              <w:t>角色编码</w:t>
            </w:r>
          </w:p>
        </w:tc>
        <w:tc>
          <w:tcPr>
            <w:tcW w:w="0" w:type="auto"/>
            <w:hideMark/>
          </w:tcPr>
          <w:p w14:paraId="713ABD94" w14:textId="77777777" w:rsidR="00C20D34" w:rsidRPr="00C20D34" w:rsidRDefault="00C20D34" w:rsidP="00C20D34">
            <w:r w:rsidRPr="00C20D34">
              <w:t>是</w:t>
            </w:r>
          </w:p>
        </w:tc>
        <w:tc>
          <w:tcPr>
            <w:tcW w:w="0" w:type="auto"/>
            <w:hideMark/>
          </w:tcPr>
          <w:p w14:paraId="7587DB76" w14:textId="77777777" w:rsidR="00C20D34" w:rsidRPr="00C20D34" w:rsidRDefault="00C20D34" w:rsidP="00C20D34"/>
        </w:tc>
      </w:tr>
      <w:tr w:rsidR="00C20D34" w:rsidRPr="00C20D34" w14:paraId="05067991" w14:textId="77777777" w:rsidTr="00E233FE">
        <w:tc>
          <w:tcPr>
            <w:tcW w:w="0" w:type="auto"/>
            <w:hideMark/>
          </w:tcPr>
          <w:p w14:paraId="7ABD1EFA" w14:textId="77777777" w:rsidR="00C20D34" w:rsidRPr="00C20D34" w:rsidRDefault="00C20D34" w:rsidP="00C20D34">
            <w:r w:rsidRPr="00C20D34">
              <w:t>sys_role</w:t>
            </w:r>
          </w:p>
        </w:tc>
        <w:tc>
          <w:tcPr>
            <w:tcW w:w="0" w:type="auto"/>
            <w:hideMark/>
          </w:tcPr>
          <w:p w14:paraId="445A4472" w14:textId="77777777" w:rsidR="00C20D34" w:rsidRPr="00C20D34" w:rsidRDefault="00C20D34" w:rsidP="00C20D34">
            <w:r w:rsidRPr="00C20D34">
              <w:t>description</w:t>
            </w:r>
          </w:p>
        </w:tc>
        <w:tc>
          <w:tcPr>
            <w:tcW w:w="0" w:type="auto"/>
            <w:hideMark/>
          </w:tcPr>
          <w:p w14:paraId="5600AB58" w14:textId="77777777" w:rsidR="00C20D34" w:rsidRPr="00C20D34" w:rsidRDefault="00C20D34" w:rsidP="00C20D34">
            <w:r w:rsidRPr="00C20D34">
              <w:t>VARCHAR(255)</w:t>
            </w:r>
          </w:p>
        </w:tc>
        <w:tc>
          <w:tcPr>
            <w:tcW w:w="0" w:type="auto"/>
            <w:hideMark/>
          </w:tcPr>
          <w:p w14:paraId="72BA3851" w14:textId="77777777" w:rsidR="00C20D34" w:rsidRPr="00C20D34" w:rsidRDefault="00C20D34" w:rsidP="00C20D34">
            <w:r w:rsidRPr="00C20D34">
              <w:t>描述</w:t>
            </w:r>
          </w:p>
        </w:tc>
        <w:tc>
          <w:tcPr>
            <w:tcW w:w="0" w:type="auto"/>
            <w:hideMark/>
          </w:tcPr>
          <w:p w14:paraId="6D0F6419" w14:textId="77777777" w:rsidR="00C20D34" w:rsidRPr="00C20D34" w:rsidRDefault="00C20D34" w:rsidP="00C20D34">
            <w:r w:rsidRPr="00C20D34">
              <w:t>是</w:t>
            </w:r>
          </w:p>
        </w:tc>
        <w:tc>
          <w:tcPr>
            <w:tcW w:w="0" w:type="auto"/>
            <w:hideMark/>
          </w:tcPr>
          <w:p w14:paraId="028009D9" w14:textId="77777777" w:rsidR="00C20D34" w:rsidRPr="00C20D34" w:rsidRDefault="00C20D34" w:rsidP="00C20D34"/>
        </w:tc>
      </w:tr>
      <w:tr w:rsidR="00C20D34" w:rsidRPr="00C20D34" w14:paraId="56749F51" w14:textId="77777777" w:rsidTr="00E233FE">
        <w:tc>
          <w:tcPr>
            <w:tcW w:w="0" w:type="auto"/>
            <w:hideMark/>
          </w:tcPr>
          <w:p w14:paraId="647257D6" w14:textId="77777777" w:rsidR="00C20D34" w:rsidRPr="00C20D34" w:rsidRDefault="00C20D34" w:rsidP="00C20D34">
            <w:r w:rsidRPr="00C20D34">
              <w:t>sys_role</w:t>
            </w:r>
          </w:p>
        </w:tc>
        <w:tc>
          <w:tcPr>
            <w:tcW w:w="0" w:type="auto"/>
            <w:hideMark/>
          </w:tcPr>
          <w:p w14:paraId="11A0AB5F" w14:textId="77777777" w:rsidR="00C20D34" w:rsidRPr="00C20D34" w:rsidRDefault="00C20D34" w:rsidP="00C20D34">
            <w:r w:rsidRPr="00C20D34">
              <w:t>create_time</w:t>
            </w:r>
          </w:p>
        </w:tc>
        <w:tc>
          <w:tcPr>
            <w:tcW w:w="0" w:type="auto"/>
            <w:hideMark/>
          </w:tcPr>
          <w:p w14:paraId="5BDB064B" w14:textId="77777777" w:rsidR="00C20D34" w:rsidRPr="00C20D34" w:rsidRDefault="00C20D34" w:rsidP="00C20D34">
            <w:r w:rsidRPr="00C20D34">
              <w:t>TIMESTAMP</w:t>
            </w:r>
          </w:p>
        </w:tc>
        <w:tc>
          <w:tcPr>
            <w:tcW w:w="0" w:type="auto"/>
            <w:hideMark/>
          </w:tcPr>
          <w:p w14:paraId="7C8D6095" w14:textId="77777777" w:rsidR="00C20D34" w:rsidRPr="00C20D34" w:rsidRDefault="00C20D34" w:rsidP="00C20D34">
            <w:r w:rsidRPr="00C20D34">
              <w:t>创建时间</w:t>
            </w:r>
          </w:p>
        </w:tc>
        <w:tc>
          <w:tcPr>
            <w:tcW w:w="0" w:type="auto"/>
            <w:hideMark/>
          </w:tcPr>
          <w:p w14:paraId="56BF1F33" w14:textId="77777777" w:rsidR="00C20D34" w:rsidRPr="00C20D34" w:rsidRDefault="00C20D34" w:rsidP="00C20D34">
            <w:r w:rsidRPr="00C20D34">
              <w:t>否</w:t>
            </w:r>
          </w:p>
        </w:tc>
        <w:tc>
          <w:tcPr>
            <w:tcW w:w="0" w:type="auto"/>
            <w:hideMark/>
          </w:tcPr>
          <w:p w14:paraId="7D1CD718" w14:textId="77777777" w:rsidR="00C20D34" w:rsidRPr="00C20D34" w:rsidRDefault="00C20D34" w:rsidP="00C20D34">
            <w:r w:rsidRPr="00C20D34">
              <w:t>默认当前时间</w:t>
            </w:r>
          </w:p>
        </w:tc>
      </w:tr>
      <w:tr w:rsidR="00C20D34" w:rsidRPr="00C20D34" w14:paraId="153201EA" w14:textId="77777777" w:rsidTr="00E233FE">
        <w:tc>
          <w:tcPr>
            <w:tcW w:w="0" w:type="auto"/>
            <w:hideMark/>
          </w:tcPr>
          <w:p w14:paraId="5310B9F8" w14:textId="77777777" w:rsidR="00C20D34" w:rsidRPr="00C20D34" w:rsidRDefault="00C20D34" w:rsidP="00C20D34">
            <w:r w:rsidRPr="00C20D34">
              <w:t>sys_role</w:t>
            </w:r>
          </w:p>
        </w:tc>
        <w:tc>
          <w:tcPr>
            <w:tcW w:w="0" w:type="auto"/>
            <w:hideMark/>
          </w:tcPr>
          <w:p w14:paraId="43BB4D3D" w14:textId="77777777" w:rsidR="00C20D34" w:rsidRPr="00C20D34" w:rsidRDefault="00C20D34" w:rsidP="00C20D34">
            <w:r w:rsidRPr="00C20D34">
              <w:t>update_time</w:t>
            </w:r>
          </w:p>
        </w:tc>
        <w:tc>
          <w:tcPr>
            <w:tcW w:w="0" w:type="auto"/>
            <w:hideMark/>
          </w:tcPr>
          <w:p w14:paraId="038EF774" w14:textId="77777777" w:rsidR="00C20D34" w:rsidRPr="00C20D34" w:rsidRDefault="00C20D34" w:rsidP="00C20D34">
            <w:r w:rsidRPr="00C20D34">
              <w:t>TIMESTAMP</w:t>
            </w:r>
          </w:p>
        </w:tc>
        <w:tc>
          <w:tcPr>
            <w:tcW w:w="0" w:type="auto"/>
            <w:hideMark/>
          </w:tcPr>
          <w:p w14:paraId="1EB7CBE6" w14:textId="77777777" w:rsidR="00C20D34" w:rsidRPr="00C20D34" w:rsidRDefault="00C20D34" w:rsidP="00C20D34">
            <w:r w:rsidRPr="00C20D34">
              <w:t>更新时间</w:t>
            </w:r>
          </w:p>
        </w:tc>
        <w:tc>
          <w:tcPr>
            <w:tcW w:w="0" w:type="auto"/>
            <w:hideMark/>
          </w:tcPr>
          <w:p w14:paraId="0C15F739" w14:textId="77777777" w:rsidR="00C20D34" w:rsidRPr="00C20D34" w:rsidRDefault="00C20D34" w:rsidP="00C20D34">
            <w:r w:rsidRPr="00C20D34">
              <w:t>否</w:t>
            </w:r>
          </w:p>
        </w:tc>
        <w:tc>
          <w:tcPr>
            <w:tcW w:w="0" w:type="auto"/>
            <w:hideMark/>
          </w:tcPr>
          <w:p w14:paraId="41B9EFD1" w14:textId="77777777" w:rsidR="00C20D34" w:rsidRPr="00C20D34" w:rsidRDefault="00C20D34" w:rsidP="00C20D34">
            <w:r w:rsidRPr="00C20D34">
              <w:t>默认当前时间</w:t>
            </w:r>
          </w:p>
        </w:tc>
      </w:tr>
      <w:tr w:rsidR="00C20D34" w:rsidRPr="00C20D34" w14:paraId="1B3AEE42" w14:textId="77777777" w:rsidTr="00E233FE">
        <w:tc>
          <w:tcPr>
            <w:tcW w:w="0" w:type="auto"/>
            <w:hideMark/>
          </w:tcPr>
          <w:p w14:paraId="3A803172" w14:textId="77777777" w:rsidR="00C20D34" w:rsidRPr="00C20D34" w:rsidRDefault="00C20D34" w:rsidP="00C20D34">
            <w:r w:rsidRPr="00C20D34">
              <w:t>sys_role</w:t>
            </w:r>
          </w:p>
        </w:tc>
        <w:tc>
          <w:tcPr>
            <w:tcW w:w="0" w:type="auto"/>
            <w:hideMark/>
          </w:tcPr>
          <w:p w14:paraId="62F5A82C" w14:textId="77777777" w:rsidR="00C20D34" w:rsidRPr="00C20D34" w:rsidRDefault="00C20D34" w:rsidP="00C20D34">
            <w:r w:rsidRPr="00C20D34">
              <w:t>is_deleted</w:t>
            </w:r>
          </w:p>
        </w:tc>
        <w:tc>
          <w:tcPr>
            <w:tcW w:w="0" w:type="auto"/>
            <w:hideMark/>
          </w:tcPr>
          <w:p w14:paraId="05417DF3" w14:textId="77777777" w:rsidR="00C20D34" w:rsidRPr="00C20D34" w:rsidRDefault="00C20D34" w:rsidP="00C20D34">
            <w:r w:rsidRPr="00C20D34">
              <w:t>TINYINT</w:t>
            </w:r>
          </w:p>
        </w:tc>
        <w:tc>
          <w:tcPr>
            <w:tcW w:w="0" w:type="auto"/>
            <w:hideMark/>
          </w:tcPr>
          <w:p w14:paraId="3C897E36" w14:textId="77777777" w:rsidR="00C20D34" w:rsidRPr="00C20D34" w:rsidRDefault="00C20D34" w:rsidP="00C20D34">
            <w:r w:rsidRPr="00C20D34">
              <w:t>删除标记（0:可用 1:已删除）</w:t>
            </w:r>
          </w:p>
        </w:tc>
        <w:tc>
          <w:tcPr>
            <w:tcW w:w="0" w:type="auto"/>
            <w:hideMark/>
          </w:tcPr>
          <w:p w14:paraId="01BBBA88" w14:textId="77777777" w:rsidR="00C20D34" w:rsidRPr="00C20D34" w:rsidRDefault="00C20D34" w:rsidP="00C20D34">
            <w:r w:rsidRPr="00C20D34">
              <w:t>否</w:t>
            </w:r>
          </w:p>
        </w:tc>
        <w:tc>
          <w:tcPr>
            <w:tcW w:w="0" w:type="auto"/>
            <w:hideMark/>
          </w:tcPr>
          <w:p w14:paraId="19EFAFE0" w14:textId="77777777" w:rsidR="00C20D34" w:rsidRPr="00C20D34" w:rsidRDefault="00C20D34" w:rsidP="00C20D34"/>
        </w:tc>
      </w:tr>
      <w:tr w:rsidR="00C20D34" w:rsidRPr="00C20D34" w14:paraId="5A918FB7" w14:textId="77777777" w:rsidTr="00E233FE">
        <w:tc>
          <w:tcPr>
            <w:tcW w:w="0" w:type="auto"/>
            <w:hideMark/>
          </w:tcPr>
          <w:p w14:paraId="3ED32834" w14:textId="77777777" w:rsidR="00C20D34" w:rsidRPr="00C20D34" w:rsidRDefault="00C20D34" w:rsidP="00C20D34">
            <w:r w:rsidRPr="00C20D34">
              <w:t>sys_role</w:t>
            </w:r>
          </w:p>
        </w:tc>
        <w:tc>
          <w:tcPr>
            <w:tcW w:w="0" w:type="auto"/>
            <w:hideMark/>
          </w:tcPr>
          <w:p w14:paraId="45BA1EA5" w14:textId="77777777" w:rsidR="00C20D34" w:rsidRPr="00C20D34" w:rsidRDefault="00C20D34" w:rsidP="00C20D34">
            <w:r w:rsidRPr="00C20D34">
              <w:t>version</w:t>
            </w:r>
          </w:p>
        </w:tc>
        <w:tc>
          <w:tcPr>
            <w:tcW w:w="0" w:type="auto"/>
            <w:hideMark/>
          </w:tcPr>
          <w:p w14:paraId="10366BEC" w14:textId="77777777" w:rsidR="00C20D34" w:rsidRPr="00C20D34" w:rsidRDefault="00C20D34" w:rsidP="00C20D34">
            <w:r w:rsidRPr="00C20D34">
              <w:t>BIGINT</w:t>
            </w:r>
          </w:p>
        </w:tc>
        <w:tc>
          <w:tcPr>
            <w:tcW w:w="0" w:type="auto"/>
            <w:hideMark/>
          </w:tcPr>
          <w:p w14:paraId="12D6F742" w14:textId="77777777" w:rsidR="00C20D34" w:rsidRPr="00C20D34" w:rsidRDefault="00C20D34" w:rsidP="00C20D34">
            <w:r w:rsidRPr="00C20D34">
              <w:t>版本号</w:t>
            </w:r>
          </w:p>
        </w:tc>
        <w:tc>
          <w:tcPr>
            <w:tcW w:w="0" w:type="auto"/>
            <w:hideMark/>
          </w:tcPr>
          <w:p w14:paraId="5BD84D22" w14:textId="77777777" w:rsidR="00C20D34" w:rsidRPr="00C20D34" w:rsidRDefault="00C20D34" w:rsidP="00C20D34">
            <w:r w:rsidRPr="00C20D34">
              <w:t>否</w:t>
            </w:r>
          </w:p>
        </w:tc>
        <w:tc>
          <w:tcPr>
            <w:tcW w:w="0" w:type="auto"/>
            <w:hideMark/>
          </w:tcPr>
          <w:p w14:paraId="1413E6FF" w14:textId="77777777" w:rsidR="00C20D34" w:rsidRPr="00C20D34" w:rsidRDefault="00C20D34" w:rsidP="00C20D34"/>
        </w:tc>
      </w:tr>
    </w:tbl>
    <w:p w14:paraId="1D433979" w14:textId="77777777" w:rsidR="00C20D34" w:rsidRPr="00C20D34" w:rsidRDefault="00C20D34" w:rsidP="00C20D34">
      <w:pPr>
        <w:rPr>
          <w:vanish/>
        </w:rPr>
      </w:pPr>
    </w:p>
    <w:p w14:paraId="4CF727D0" w14:textId="77777777" w:rsidR="00C20D34" w:rsidRDefault="00C20D34" w:rsidP="00C20D34"/>
    <w:tbl>
      <w:tblPr>
        <w:tblStyle w:val="af0"/>
        <w:tblW w:w="0" w:type="auto"/>
        <w:tblLook w:val="04A0" w:firstRow="1" w:lastRow="0" w:firstColumn="1" w:lastColumn="0" w:noHBand="0" w:noVBand="1"/>
      </w:tblPr>
      <w:tblGrid>
        <w:gridCol w:w="1176"/>
        <w:gridCol w:w="1536"/>
        <w:gridCol w:w="1536"/>
        <w:gridCol w:w="2468"/>
        <w:gridCol w:w="776"/>
        <w:gridCol w:w="1228"/>
      </w:tblGrid>
      <w:tr w:rsidR="00E233FE" w14:paraId="388B52B8" w14:textId="77777777" w:rsidTr="007D004C">
        <w:tc>
          <w:tcPr>
            <w:tcW w:w="0" w:type="auto"/>
            <w:hideMark/>
          </w:tcPr>
          <w:p w14:paraId="49C421CB" w14:textId="77777777" w:rsidR="00E233FE" w:rsidRDefault="00E233FE">
            <w:pPr>
              <w:jc w:val="center"/>
              <w:rPr>
                <w:b/>
                <w:bCs/>
              </w:rPr>
            </w:pPr>
            <w:r>
              <w:rPr>
                <w:b/>
                <w:bCs/>
              </w:rPr>
              <w:t>表名</w:t>
            </w:r>
          </w:p>
        </w:tc>
        <w:tc>
          <w:tcPr>
            <w:tcW w:w="0" w:type="auto"/>
            <w:hideMark/>
          </w:tcPr>
          <w:p w14:paraId="04514FED" w14:textId="77777777" w:rsidR="00E233FE" w:rsidRDefault="00E233FE">
            <w:pPr>
              <w:jc w:val="center"/>
              <w:rPr>
                <w:b/>
                <w:bCs/>
              </w:rPr>
            </w:pPr>
            <w:r>
              <w:rPr>
                <w:b/>
                <w:bCs/>
              </w:rPr>
              <w:t>字段名</w:t>
            </w:r>
          </w:p>
        </w:tc>
        <w:tc>
          <w:tcPr>
            <w:tcW w:w="0" w:type="auto"/>
            <w:hideMark/>
          </w:tcPr>
          <w:p w14:paraId="3E73EF25" w14:textId="77777777" w:rsidR="00E233FE" w:rsidRDefault="00E233FE">
            <w:pPr>
              <w:jc w:val="center"/>
              <w:rPr>
                <w:b/>
                <w:bCs/>
              </w:rPr>
            </w:pPr>
            <w:r>
              <w:rPr>
                <w:b/>
                <w:bCs/>
              </w:rPr>
              <w:t>数据类型</w:t>
            </w:r>
          </w:p>
        </w:tc>
        <w:tc>
          <w:tcPr>
            <w:tcW w:w="0" w:type="auto"/>
            <w:hideMark/>
          </w:tcPr>
          <w:p w14:paraId="00AA3331" w14:textId="77777777" w:rsidR="00E233FE" w:rsidRDefault="00E233FE">
            <w:pPr>
              <w:jc w:val="center"/>
              <w:rPr>
                <w:b/>
                <w:bCs/>
              </w:rPr>
            </w:pPr>
            <w:r>
              <w:rPr>
                <w:b/>
                <w:bCs/>
              </w:rPr>
              <w:t>说明</w:t>
            </w:r>
          </w:p>
        </w:tc>
        <w:tc>
          <w:tcPr>
            <w:tcW w:w="0" w:type="auto"/>
            <w:hideMark/>
          </w:tcPr>
          <w:p w14:paraId="1C7A7CA0" w14:textId="77777777" w:rsidR="00E233FE" w:rsidRDefault="00E233FE">
            <w:pPr>
              <w:jc w:val="center"/>
              <w:rPr>
                <w:b/>
                <w:bCs/>
              </w:rPr>
            </w:pPr>
            <w:r>
              <w:rPr>
                <w:b/>
                <w:bCs/>
              </w:rPr>
              <w:t>允许空</w:t>
            </w:r>
          </w:p>
        </w:tc>
        <w:tc>
          <w:tcPr>
            <w:tcW w:w="0" w:type="auto"/>
            <w:hideMark/>
          </w:tcPr>
          <w:p w14:paraId="220BC4D8" w14:textId="77777777" w:rsidR="00E233FE" w:rsidRDefault="00E233FE">
            <w:pPr>
              <w:jc w:val="center"/>
              <w:rPr>
                <w:b/>
                <w:bCs/>
              </w:rPr>
            </w:pPr>
            <w:r>
              <w:rPr>
                <w:b/>
                <w:bCs/>
              </w:rPr>
              <w:t>备注</w:t>
            </w:r>
          </w:p>
        </w:tc>
      </w:tr>
      <w:tr w:rsidR="00E233FE" w14:paraId="1516651A" w14:textId="77777777" w:rsidTr="007D004C">
        <w:tc>
          <w:tcPr>
            <w:tcW w:w="0" w:type="auto"/>
            <w:hideMark/>
          </w:tcPr>
          <w:p w14:paraId="53F14089" w14:textId="77777777" w:rsidR="00E233FE" w:rsidRDefault="00E233FE">
            <w:r>
              <w:t>sys_dept</w:t>
            </w:r>
          </w:p>
        </w:tc>
        <w:tc>
          <w:tcPr>
            <w:tcW w:w="0" w:type="auto"/>
            <w:hideMark/>
          </w:tcPr>
          <w:p w14:paraId="6945A846" w14:textId="77777777" w:rsidR="00E233FE" w:rsidRDefault="00E233FE">
            <w:r>
              <w:t>tree_path</w:t>
            </w:r>
          </w:p>
        </w:tc>
        <w:tc>
          <w:tcPr>
            <w:tcW w:w="0" w:type="auto"/>
            <w:hideMark/>
          </w:tcPr>
          <w:p w14:paraId="305583D6" w14:textId="77777777" w:rsidR="00E233FE" w:rsidRDefault="00E233FE">
            <w:r>
              <w:t>LONGTEXT</w:t>
            </w:r>
          </w:p>
        </w:tc>
        <w:tc>
          <w:tcPr>
            <w:tcW w:w="0" w:type="auto"/>
            <w:hideMark/>
          </w:tcPr>
          <w:p w14:paraId="5BAF6CA0" w14:textId="77777777" w:rsidR="00E233FE" w:rsidRDefault="00E233FE">
            <w:r>
              <w:t>树结构</w:t>
            </w:r>
          </w:p>
        </w:tc>
        <w:tc>
          <w:tcPr>
            <w:tcW w:w="0" w:type="auto"/>
            <w:hideMark/>
          </w:tcPr>
          <w:p w14:paraId="73E725B1" w14:textId="77777777" w:rsidR="00E233FE" w:rsidRDefault="00E233FE">
            <w:r>
              <w:t>是</w:t>
            </w:r>
          </w:p>
        </w:tc>
        <w:tc>
          <w:tcPr>
            <w:tcW w:w="0" w:type="auto"/>
            <w:hideMark/>
          </w:tcPr>
          <w:p w14:paraId="059DE2E7" w14:textId="77777777" w:rsidR="00E233FE" w:rsidRDefault="00E233FE"/>
        </w:tc>
      </w:tr>
      <w:tr w:rsidR="00E233FE" w14:paraId="2C8CD40B" w14:textId="77777777" w:rsidTr="007D004C">
        <w:tc>
          <w:tcPr>
            <w:tcW w:w="0" w:type="auto"/>
            <w:hideMark/>
          </w:tcPr>
          <w:p w14:paraId="17315E3B" w14:textId="77777777" w:rsidR="00E233FE" w:rsidRDefault="00E233FE">
            <w:pPr>
              <w:rPr>
                <w:szCs w:val="24"/>
              </w:rPr>
            </w:pPr>
            <w:r>
              <w:lastRenderedPageBreak/>
              <w:t>sys_dept</w:t>
            </w:r>
          </w:p>
        </w:tc>
        <w:tc>
          <w:tcPr>
            <w:tcW w:w="0" w:type="auto"/>
            <w:hideMark/>
          </w:tcPr>
          <w:p w14:paraId="5BF8B15C" w14:textId="77777777" w:rsidR="00E233FE" w:rsidRDefault="00E233FE">
            <w:r>
              <w:t>level</w:t>
            </w:r>
          </w:p>
        </w:tc>
        <w:tc>
          <w:tcPr>
            <w:tcW w:w="0" w:type="auto"/>
            <w:hideMark/>
          </w:tcPr>
          <w:p w14:paraId="6EB8EB8A" w14:textId="77777777" w:rsidR="00E233FE" w:rsidRDefault="00E233FE">
            <w:r>
              <w:t>TINYINT</w:t>
            </w:r>
          </w:p>
        </w:tc>
        <w:tc>
          <w:tcPr>
            <w:tcW w:w="0" w:type="auto"/>
            <w:hideMark/>
          </w:tcPr>
          <w:p w14:paraId="4730F429" w14:textId="77777777" w:rsidR="00E233FE" w:rsidRDefault="00E233FE">
            <w:r>
              <w:t>层级</w:t>
            </w:r>
          </w:p>
        </w:tc>
        <w:tc>
          <w:tcPr>
            <w:tcW w:w="0" w:type="auto"/>
            <w:hideMark/>
          </w:tcPr>
          <w:p w14:paraId="3C139971" w14:textId="77777777" w:rsidR="00E233FE" w:rsidRDefault="00E233FE">
            <w:r>
              <w:t>是</w:t>
            </w:r>
          </w:p>
        </w:tc>
        <w:tc>
          <w:tcPr>
            <w:tcW w:w="0" w:type="auto"/>
            <w:hideMark/>
          </w:tcPr>
          <w:p w14:paraId="56F26801" w14:textId="77777777" w:rsidR="00E233FE" w:rsidRDefault="00E233FE"/>
        </w:tc>
      </w:tr>
      <w:tr w:rsidR="00E233FE" w14:paraId="34F15F99" w14:textId="77777777" w:rsidTr="007D004C">
        <w:tc>
          <w:tcPr>
            <w:tcW w:w="0" w:type="auto"/>
            <w:hideMark/>
          </w:tcPr>
          <w:p w14:paraId="31AF7021" w14:textId="77777777" w:rsidR="00E233FE" w:rsidRDefault="00E233FE">
            <w:pPr>
              <w:rPr>
                <w:szCs w:val="24"/>
              </w:rPr>
            </w:pPr>
            <w:r>
              <w:t>sys_dept</w:t>
            </w:r>
          </w:p>
        </w:tc>
        <w:tc>
          <w:tcPr>
            <w:tcW w:w="0" w:type="auto"/>
            <w:hideMark/>
          </w:tcPr>
          <w:p w14:paraId="326D7C6E" w14:textId="77777777" w:rsidR="00E233FE" w:rsidRDefault="00E233FE">
            <w:r>
              <w:t>sort_value</w:t>
            </w:r>
          </w:p>
        </w:tc>
        <w:tc>
          <w:tcPr>
            <w:tcW w:w="0" w:type="auto"/>
            <w:hideMark/>
          </w:tcPr>
          <w:p w14:paraId="2D4B44A8" w14:textId="77777777" w:rsidR="00E233FE" w:rsidRDefault="00E233FE">
            <w:r>
              <w:t>INT</w:t>
            </w:r>
          </w:p>
        </w:tc>
        <w:tc>
          <w:tcPr>
            <w:tcW w:w="0" w:type="auto"/>
            <w:hideMark/>
          </w:tcPr>
          <w:p w14:paraId="3B959974" w14:textId="77777777" w:rsidR="00E233FE" w:rsidRDefault="00E233FE">
            <w:r>
              <w:t>排序</w:t>
            </w:r>
          </w:p>
        </w:tc>
        <w:tc>
          <w:tcPr>
            <w:tcW w:w="0" w:type="auto"/>
            <w:hideMark/>
          </w:tcPr>
          <w:p w14:paraId="752CC85C" w14:textId="77777777" w:rsidR="00E233FE" w:rsidRDefault="00E233FE">
            <w:r>
              <w:t>是</w:t>
            </w:r>
          </w:p>
        </w:tc>
        <w:tc>
          <w:tcPr>
            <w:tcW w:w="0" w:type="auto"/>
            <w:hideMark/>
          </w:tcPr>
          <w:p w14:paraId="520F6DBA" w14:textId="77777777" w:rsidR="00E233FE" w:rsidRDefault="00E233FE"/>
        </w:tc>
      </w:tr>
      <w:tr w:rsidR="00E233FE" w14:paraId="4A71397C" w14:textId="77777777" w:rsidTr="007D004C">
        <w:tc>
          <w:tcPr>
            <w:tcW w:w="0" w:type="auto"/>
            <w:hideMark/>
          </w:tcPr>
          <w:p w14:paraId="2AED410E" w14:textId="77777777" w:rsidR="00E233FE" w:rsidRDefault="00E233FE">
            <w:pPr>
              <w:rPr>
                <w:szCs w:val="24"/>
              </w:rPr>
            </w:pPr>
            <w:r>
              <w:t>sys_dept</w:t>
            </w:r>
          </w:p>
        </w:tc>
        <w:tc>
          <w:tcPr>
            <w:tcW w:w="0" w:type="auto"/>
            <w:hideMark/>
          </w:tcPr>
          <w:p w14:paraId="6AE59312" w14:textId="77777777" w:rsidR="00E233FE" w:rsidRDefault="00E233FE">
            <w:r>
              <w:t>leader</w:t>
            </w:r>
          </w:p>
        </w:tc>
        <w:tc>
          <w:tcPr>
            <w:tcW w:w="0" w:type="auto"/>
            <w:hideMark/>
          </w:tcPr>
          <w:p w14:paraId="04480357" w14:textId="77777777" w:rsidR="00E233FE" w:rsidRDefault="00E233FE">
            <w:r>
              <w:t>VARCHAR(20)</w:t>
            </w:r>
          </w:p>
        </w:tc>
        <w:tc>
          <w:tcPr>
            <w:tcW w:w="0" w:type="auto"/>
            <w:hideMark/>
          </w:tcPr>
          <w:p w14:paraId="59B4E65D" w14:textId="77777777" w:rsidR="00E233FE" w:rsidRDefault="00E233FE">
            <w:r>
              <w:t>负责人</w:t>
            </w:r>
          </w:p>
        </w:tc>
        <w:tc>
          <w:tcPr>
            <w:tcW w:w="0" w:type="auto"/>
            <w:hideMark/>
          </w:tcPr>
          <w:p w14:paraId="0BF65BC0" w14:textId="77777777" w:rsidR="00E233FE" w:rsidRDefault="00E233FE">
            <w:r>
              <w:t>是</w:t>
            </w:r>
          </w:p>
        </w:tc>
        <w:tc>
          <w:tcPr>
            <w:tcW w:w="0" w:type="auto"/>
            <w:hideMark/>
          </w:tcPr>
          <w:p w14:paraId="052A7FB0" w14:textId="77777777" w:rsidR="00E233FE" w:rsidRDefault="00E233FE"/>
        </w:tc>
      </w:tr>
      <w:tr w:rsidR="00E233FE" w14:paraId="1989EBD2" w14:textId="77777777" w:rsidTr="007D004C">
        <w:tc>
          <w:tcPr>
            <w:tcW w:w="0" w:type="auto"/>
            <w:hideMark/>
          </w:tcPr>
          <w:p w14:paraId="74B72CE0" w14:textId="77777777" w:rsidR="00E233FE" w:rsidRDefault="00E233FE">
            <w:pPr>
              <w:rPr>
                <w:szCs w:val="24"/>
              </w:rPr>
            </w:pPr>
            <w:r>
              <w:t>sys_dept</w:t>
            </w:r>
          </w:p>
        </w:tc>
        <w:tc>
          <w:tcPr>
            <w:tcW w:w="0" w:type="auto"/>
            <w:hideMark/>
          </w:tcPr>
          <w:p w14:paraId="32417D9E" w14:textId="77777777" w:rsidR="00E233FE" w:rsidRDefault="00E233FE">
            <w:r>
              <w:t>phone</w:t>
            </w:r>
          </w:p>
        </w:tc>
        <w:tc>
          <w:tcPr>
            <w:tcW w:w="0" w:type="auto"/>
            <w:hideMark/>
          </w:tcPr>
          <w:p w14:paraId="157CF3FD" w14:textId="77777777" w:rsidR="00E233FE" w:rsidRDefault="00E233FE">
            <w:r>
              <w:t>VARCHAR(11)</w:t>
            </w:r>
          </w:p>
        </w:tc>
        <w:tc>
          <w:tcPr>
            <w:tcW w:w="0" w:type="auto"/>
            <w:hideMark/>
          </w:tcPr>
          <w:p w14:paraId="75A8DF5D" w14:textId="77777777" w:rsidR="00E233FE" w:rsidRDefault="00E233FE">
            <w:r>
              <w:t>电话</w:t>
            </w:r>
          </w:p>
        </w:tc>
        <w:tc>
          <w:tcPr>
            <w:tcW w:w="0" w:type="auto"/>
            <w:hideMark/>
          </w:tcPr>
          <w:p w14:paraId="6A8DE44D" w14:textId="77777777" w:rsidR="00E233FE" w:rsidRDefault="00E233FE">
            <w:r>
              <w:t>是</w:t>
            </w:r>
          </w:p>
        </w:tc>
        <w:tc>
          <w:tcPr>
            <w:tcW w:w="0" w:type="auto"/>
            <w:hideMark/>
          </w:tcPr>
          <w:p w14:paraId="607C3F01" w14:textId="77777777" w:rsidR="00E233FE" w:rsidRDefault="00E233FE"/>
        </w:tc>
      </w:tr>
      <w:tr w:rsidR="00E233FE" w14:paraId="25678AD5" w14:textId="77777777" w:rsidTr="007D004C">
        <w:tc>
          <w:tcPr>
            <w:tcW w:w="0" w:type="auto"/>
            <w:hideMark/>
          </w:tcPr>
          <w:p w14:paraId="5B28A4B0" w14:textId="77777777" w:rsidR="00E233FE" w:rsidRDefault="00E233FE">
            <w:pPr>
              <w:rPr>
                <w:szCs w:val="24"/>
              </w:rPr>
            </w:pPr>
            <w:r>
              <w:t>sys_dept</w:t>
            </w:r>
          </w:p>
        </w:tc>
        <w:tc>
          <w:tcPr>
            <w:tcW w:w="0" w:type="auto"/>
            <w:hideMark/>
          </w:tcPr>
          <w:p w14:paraId="4142E621" w14:textId="77777777" w:rsidR="00E233FE" w:rsidRDefault="00E233FE">
            <w:r>
              <w:t>create_time</w:t>
            </w:r>
          </w:p>
        </w:tc>
        <w:tc>
          <w:tcPr>
            <w:tcW w:w="0" w:type="auto"/>
            <w:hideMark/>
          </w:tcPr>
          <w:p w14:paraId="3E8352EF" w14:textId="77777777" w:rsidR="00E233FE" w:rsidRDefault="00E233FE">
            <w:r>
              <w:t>TIMESTAMP</w:t>
            </w:r>
          </w:p>
        </w:tc>
        <w:tc>
          <w:tcPr>
            <w:tcW w:w="0" w:type="auto"/>
            <w:hideMark/>
          </w:tcPr>
          <w:p w14:paraId="4F117796" w14:textId="77777777" w:rsidR="00E233FE" w:rsidRDefault="00E233FE">
            <w:r>
              <w:t>创建时间</w:t>
            </w:r>
          </w:p>
        </w:tc>
        <w:tc>
          <w:tcPr>
            <w:tcW w:w="0" w:type="auto"/>
            <w:hideMark/>
          </w:tcPr>
          <w:p w14:paraId="6C258A62" w14:textId="77777777" w:rsidR="00E233FE" w:rsidRDefault="00E233FE">
            <w:r>
              <w:t>否</w:t>
            </w:r>
          </w:p>
        </w:tc>
        <w:tc>
          <w:tcPr>
            <w:tcW w:w="0" w:type="auto"/>
            <w:hideMark/>
          </w:tcPr>
          <w:p w14:paraId="773ACA15" w14:textId="77777777" w:rsidR="00E233FE" w:rsidRDefault="00E233FE">
            <w:r>
              <w:t>默认当前时间</w:t>
            </w:r>
          </w:p>
        </w:tc>
      </w:tr>
      <w:tr w:rsidR="00E233FE" w14:paraId="1B60D1F6" w14:textId="77777777" w:rsidTr="007D004C">
        <w:tc>
          <w:tcPr>
            <w:tcW w:w="0" w:type="auto"/>
            <w:hideMark/>
          </w:tcPr>
          <w:p w14:paraId="1045C2F5" w14:textId="77777777" w:rsidR="00E233FE" w:rsidRDefault="00E233FE">
            <w:r>
              <w:t>sys_dept</w:t>
            </w:r>
          </w:p>
        </w:tc>
        <w:tc>
          <w:tcPr>
            <w:tcW w:w="0" w:type="auto"/>
            <w:hideMark/>
          </w:tcPr>
          <w:p w14:paraId="5F54DF9C" w14:textId="77777777" w:rsidR="00E233FE" w:rsidRDefault="00E233FE">
            <w:r>
              <w:t>update_time</w:t>
            </w:r>
          </w:p>
        </w:tc>
        <w:tc>
          <w:tcPr>
            <w:tcW w:w="0" w:type="auto"/>
            <w:hideMark/>
          </w:tcPr>
          <w:p w14:paraId="56133CC3" w14:textId="77777777" w:rsidR="00E233FE" w:rsidRDefault="00E233FE">
            <w:r>
              <w:t>TIMESTAMP</w:t>
            </w:r>
          </w:p>
        </w:tc>
        <w:tc>
          <w:tcPr>
            <w:tcW w:w="0" w:type="auto"/>
            <w:hideMark/>
          </w:tcPr>
          <w:p w14:paraId="3B0EDD8E" w14:textId="77777777" w:rsidR="00E233FE" w:rsidRDefault="00E233FE">
            <w:r>
              <w:t>更新时间</w:t>
            </w:r>
          </w:p>
        </w:tc>
        <w:tc>
          <w:tcPr>
            <w:tcW w:w="0" w:type="auto"/>
            <w:hideMark/>
          </w:tcPr>
          <w:p w14:paraId="44566CD3" w14:textId="77777777" w:rsidR="00E233FE" w:rsidRDefault="00E233FE">
            <w:r>
              <w:t>否</w:t>
            </w:r>
          </w:p>
        </w:tc>
        <w:tc>
          <w:tcPr>
            <w:tcW w:w="0" w:type="auto"/>
            <w:hideMark/>
          </w:tcPr>
          <w:p w14:paraId="4299A522" w14:textId="77777777" w:rsidR="00E233FE" w:rsidRDefault="00E233FE"/>
        </w:tc>
      </w:tr>
      <w:tr w:rsidR="00E233FE" w14:paraId="070A6A7C" w14:textId="77777777" w:rsidTr="007D004C">
        <w:tc>
          <w:tcPr>
            <w:tcW w:w="0" w:type="auto"/>
            <w:hideMark/>
          </w:tcPr>
          <w:p w14:paraId="6C637E37" w14:textId="77777777" w:rsidR="00E233FE" w:rsidRDefault="00E233FE">
            <w:pPr>
              <w:rPr>
                <w:szCs w:val="24"/>
              </w:rPr>
            </w:pPr>
            <w:r>
              <w:t>sys_dept</w:t>
            </w:r>
          </w:p>
        </w:tc>
        <w:tc>
          <w:tcPr>
            <w:tcW w:w="0" w:type="auto"/>
            <w:hideMark/>
          </w:tcPr>
          <w:p w14:paraId="3FEDF87F" w14:textId="77777777" w:rsidR="00E233FE" w:rsidRDefault="00E233FE">
            <w:r>
              <w:t>is_deleted</w:t>
            </w:r>
          </w:p>
        </w:tc>
        <w:tc>
          <w:tcPr>
            <w:tcW w:w="0" w:type="auto"/>
            <w:hideMark/>
          </w:tcPr>
          <w:p w14:paraId="2762E4FF" w14:textId="77777777" w:rsidR="00E233FE" w:rsidRDefault="00E233FE">
            <w:r>
              <w:t>TINYINT</w:t>
            </w:r>
          </w:p>
        </w:tc>
        <w:tc>
          <w:tcPr>
            <w:tcW w:w="0" w:type="auto"/>
            <w:hideMark/>
          </w:tcPr>
          <w:p w14:paraId="17F7E1B5" w14:textId="77777777" w:rsidR="00E233FE" w:rsidRDefault="00E233FE">
            <w:r>
              <w:t>删除标记（0:可用 1:已删除）</w:t>
            </w:r>
          </w:p>
        </w:tc>
        <w:tc>
          <w:tcPr>
            <w:tcW w:w="0" w:type="auto"/>
            <w:hideMark/>
          </w:tcPr>
          <w:p w14:paraId="1B9A92C8" w14:textId="77777777" w:rsidR="00E233FE" w:rsidRDefault="00E233FE">
            <w:r>
              <w:t>否</w:t>
            </w:r>
          </w:p>
        </w:tc>
        <w:tc>
          <w:tcPr>
            <w:tcW w:w="0" w:type="auto"/>
            <w:hideMark/>
          </w:tcPr>
          <w:p w14:paraId="13FDB4B6" w14:textId="77777777" w:rsidR="00E233FE" w:rsidRDefault="00E233FE"/>
        </w:tc>
      </w:tr>
      <w:tr w:rsidR="00E233FE" w14:paraId="3333F1A6" w14:textId="77777777" w:rsidTr="007D004C">
        <w:tc>
          <w:tcPr>
            <w:tcW w:w="0" w:type="auto"/>
            <w:hideMark/>
          </w:tcPr>
          <w:p w14:paraId="35A3CBA6" w14:textId="77777777" w:rsidR="00E233FE" w:rsidRDefault="00E233FE">
            <w:pPr>
              <w:rPr>
                <w:szCs w:val="24"/>
              </w:rPr>
            </w:pPr>
            <w:r>
              <w:t>sys_dept</w:t>
            </w:r>
          </w:p>
        </w:tc>
        <w:tc>
          <w:tcPr>
            <w:tcW w:w="0" w:type="auto"/>
            <w:hideMark/>
          </w:tcPr>
          <w:p w14:paraId="67C86669" w14:textId="77777777" w:rsidR="00E233FE" w:rsidRDefault="00E233FE">
            <w:r>
              <w:t>version</w:t>
            </w:r>
          </w:p>
        </w:tc>
        <w:tc>
          <w:tcPr>
            <w:tcW w:w="0" w:type="auto"/>
            <w:hideMark/>
          </w:tcPr>
          <w:p w14:paraId="0E0DB273" w14:textId="77777777" w:rsidR="00E233FE" w:rsidRDefault="00E233FE">
            <w:r>
              <w:t>BIGINT</w:t>
            </w:r>
          </w:p>
        </w:tc>
        <w:tc>
          <w:tcPr>
            <w:tcW w:w="0" w:type="auto"/>
            <w:hideMark/>
          </w:tcPr>
          <w:p w14:paraId="3E839342" w14:textId="77777777" w:rsidR="00E233FE" w:rsidRDefault="00E233FE">
            <w:r>
              <w:t>版本号</w:t>
            </w:r>
          </w:p>
        </w:tc>
        <w:tc>
          <w:tcPr>
            <w:tcW w:w="0" w:type="auto"/>
            <w:hideMark/>
          </w:tcPr>
          <w:p w14:paraId="58B52EA1" w14:textId="77777777" w:rsidR="00E233FE" w:rsidRDefault="00E233FE">
            <w:r>
              <w:t>否</w:t>
            </w:r>
          </w:p>
        </w:tc>
        <w:tc>
          <w:tcPr>
            <w:tcW w:w="0" w:type="auto"/>
            <w:hideMark/>
          </w:tcPr>
          <w:p w14:paraId="39CAC6A8" w14:textId="77777777" w:rsidR="00E233FE" w:rsidRDefault="00E233FE"/>
        </w:tc>
      </w:tr>
    </w:tbl>
    <w:p w14:paraId="6ACA463E"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380"/>
        <w:gridCol w:w="1500"/>
        <w:gridCol w:w="3300"/>
        <w:gridCol w:w="795"/>
        <w:gridCol w:w="565"/>
      </w:tblGrid>
      <w:tr w:rsidR="00E233FE" w14:paraId="09E12ABD" w14:textId="77777777" w:rsidTr="00E233FE">
        <w:trPr>
          <w:tblHeader/>
          <w:tblCellSpacing w:w="15" w:type="dxa"/>
        </w:trPr>
        <w:tc>
          <w:tcPr>
            <w:tcW w:w="0" w:type="auto"/>
            <w:vAlign w:val="center"/>
            <w:hideMark/>
          </w:tcPr>
          <w:p w14:paraId="6CF5A9AA" w14:textId="77777777" w:rsidR="00E233FE" w:rsidRDefault="00E233FE">
            <w:pPr>
              <w:jc w:val="center"/>
              <w:rPr>
                <w:b/>
                <w:bCs/>
              </w:rPr>
            </w:pPr>
            <w:r>
              <w:rPr>
                <w:b/>
                <w:bCs/>
              </w:rPr>
              <w:t>表名</w:t>
            </w:r>
          </w:p>
        </w:tc>
        <w:tc>
          <w:tcPr>
            <w:tcW w:w="0" w:type="auto"/>
            <w:vAlign w:val="center"/>
            <w:hideMark/>
          </w:tcPr>
          <w:p w14:paraId="277AC33D" w14:textId="77777777" w:rsidR="00E233FE" w:rsidRDefault="00E233FE">
            <w:pPr>
              <w:jc w:val="center"/>
              <w:rPr>
                <w:b/>
                <w:bCs/>
              </w:rPr>
            </w:pPr>
            <w:r>
              <w:rPr>
                <w:b/>
                <w:bCs/>
              </w:rPr>
              <w:t>字段名</w:t>
            </w:r>
          </w:p>
        </w:tc>
        <w:tc>
          <w:tcPr>
            <w:tcW w:w="0" w:type="auto"/>
            <w:vAlign w:val="center"/>
            <w:hideMark/>
          </w:tcPr>
          <w:p w14:paraId="2BA0C4F7" w14:textId="77777777" w:rsidR="00E233FE" w:rsidRDefault="00E233FE">
            <w:pPr>
              <w:jc w:val="center"/>
              <w:rPr>
                <w:b/>
                <w:bCs/>
              </w:rPr>
            </w:pPr>
            <w:r>
              <w:rPr>
                <w:b/>
                <w:bCs/>
              </w:rPr>
              <w:t>数据类型</w:t>
            </w:r>
          </w:p>
        </w:tc>
        <w:tc>
          <w:tcPr>
            <w:tcW w:w="0" w:type="auto"/>
            <w:vAlign w:val="center"/>
            <w:hideMark/>
          </w:tcPr>
          <w:p w14:paraId="51B10E59" w14:textId="77777777" w:rsidR="00E233FE" w:rsidRDefault="00E233FE">
            <w:pPr>
              <w:jc w:val="center"/>
              <w:rPr>
                <w:b/>
                <w:bCs/>
              </w:rPr>
            </w:pPr>
            <w:r>
              <w:rPr>
                <w:b/>
                <w:bCs/>
              </w:rPr>
              <w:t>说明</w:t>
            </w:r>
          </w:p>
        </w:tc>
        <w:tc>
          <w:tcPr>
            <w:tcW w:w="0" w:type="auto"/>
            <w:vAlign w:val="center"/>
            <w:hideMark/>
          </w:tcPr>
          <w:p w14:paraId="10804546" w14:textId="77777777" w:rsidR="00E233FE" w:rsidRDefault="00E233FE">
            <w:pPr>
              <w:jc w:val="center"/>
              <w:rPr>
                <w:b/>
                <w:bCs/>
              </w:rPr>
            </w:pPr>
            <w:r>
              <w:rPr>
                <w:b/>
                <w:bCs/>
              </w:rPr>
              <w:t>允许空</w:t>
            </w:r>
          </w:p>
        </w:tc>
        <w:tc>
          <w:tcPr>
            <w:tcW w:w="0" w:type="auto"/>
            <w:vAlign w:val="center"/>
            <w:hideMark/>
          </w:tcPr>
          <w:p w14:paraId="23EE5936" w14:textId="77777777" w:rsidR="00E233FE" w:rsidRDefault="00E233FE">
            <w:pPr>
              <w:jc w:val="center"/>
              <w:rPr>
                <w:b/>
                <w:bCs/>
              </w:rPr>
            </w:pPr>
            <w:r>
              <w:rPr>
                <w:b/>
                <w:bCs/>
              </w:rPr>
              <w:t>备注</w:t>
            </w:r>
          </w:p>
        </w:tc>
      </w:tr>
      <w:tr w:rsidR="00E233FE" w14:paraId="29012275" w14:textId="77777777" w:rsidTr="00E233FE">
        <w:trPr>
          <w:tblCellSpacing w:w="15" w:type="dxa"/>
        </w:trPr>
        <w:tc>
          <w:tcPr>
            <w:tcW w:w="0" w:type="auto"/>
            <w:vAlign w:val="center"/>
            <w:hideMark/>
          </w:tcPr>
          <w:p w14:paraId="1E313807" w14:textId="77777777" w:rsidR="00E233FE" w:rsidRDefault="00E233FE">
            <w:r>
              <w:t>sys_dic</w:t>
            </w:r>
          </w:p>
        </w:tc>
        <w:tc>
          <w:tcPr>
            <w:tcW w:w="0" w:type="auto"/>
            <w:vAlign w:val="center"/>
            <w:hideMark/>
          </w:tcPr>
          <w:p w14:paraId="613F3431" w14:textId="77777777" w:rsidR="00E233FE" w:rsidRDefault="00E233FE">
            <w:r>
              <w:t>id</w:t>
            </w:r>
          </w:p>
        </w:tc>
        <w:tc>
          <w:tcPr>
            <w:tcW w:w="0" w:type="auto"/>
            <w:vAlign w:val="center"/>
            <w:hideMark/>
          </w:tcPr>
          <w:p w14:paraId="50C218DC" w14:textId="77777777" w:rsidR="00E233FE" w:rsidRDefault="00E233FE">
            <w:r>
              <w:t>VARCHAR(100)</w:t>
            </w:r>
          </w:p>
        </w:tc>
        <w:tc>
          <w:tcPr>
            <w:tcW w:w="0" w:type="auto"/>
            <w:vAlign w:val="center"/>
            <w:hideMark/>
          </w:tcPr>
          <w:p w14:paraId="4140A0B0" w14:textId="77777777" w:rsidR="00E233FE" w:rsidRDefault="00E233FE">
            <w:r>
              <w:t>字典标识</w:t>
            </w:r>
          </w:p>
        </w:tc>
        <w:tc>
          <w:tcPr>
            <w:tcW w:w="0" w:type="auto"/>
            <w:vAlign w:val="center"/>
            <w:hideMark/>
          </w:tcPr>
          <w:p w14:paraId="676167F0" w14:textId="77777777" w:rsidR="00E233FE" w:rsidRDefault="00E233FE">
            <w:r>
              <w:t>否</w:t>
            </w:r>
          </w:p>
        </w:tc>
        <w:tc>
          <w:tcPr>
            <w:tcW w:w="0" w:type="auto"/>
            <w:vAlign w:val="center"/>
            <w:hideMark/>
          </w:tcPr>
          <w:p w14:paraId="1EDD4086" w14:textId="77777777" w:rsidR="00E233FE" w:rsidRDefault="00E233FE">
            <w:r>
              <w:t>主键</w:t>
            </w:r>
          </w:p>
        </w:tc>
      </w:tr>
      <w:tr w:rsidR="00E233FE" w14:paraId="6F0B2891" w14:textId="77777777" w:rsidTr="00E233FE">
        <w:trPr>
          <w:tblCellSpacing w:w="15" w:type="dxa"/>
        </w:trPr>
        <w:tc>
          <w:tcPr>
            <w:tcW w:w="0" w:type="auto"/>
            <w:vAlign w:val="center"/>
            <w:hideMark/>
          </w:tcPr>
          <w:p w14:paraId="2B93AAD0" w14:textId="77777777" w:rsidR="00E233FE" w:rsidRDefault="00E233FE">
            <w:r>
              <w:t>sys_dic</w:t>
            </w:r>
          </w:p>
        </w:tc>
        <w:tc>
          <w:tcPr>
            <w:tcW w:w="0" w:type="auto"/>
            <w:vAlign w:val="center"/>
            <w:hideMark/>
          </w:tcPr>
          <w:p w14:paraId="5B0CABE7" w14:textId="77777777" w:rsidR="00E233FE" w:rsidRDefault="00E233FE">
            <w:r>
              <w:t>name</w:t>
            </w:r>
          </w:p>
        </w:tc>
        <w:tc>
          <w:tcPr>
            <w:tcW w:w="0" w:type="auto"/>
            <w:vAlign w:val="center"/>
            <w:hideMark/>
          </w:tcPr>
          <w:p w14:paraId="102B9B8E" w14:textId="77777777" w:rsidR="00E233FE" w:rsidRDefault="00E233FE">
            <w:r>
              <w:t>VARCHAR(255)</w:t>
            </w:r>
          </w:p>
        </w:tc>
        <w:tc>
          <w:tcPr>
            <w:tcW w:w="0" w:type="auto"/>
            <w:vAlign w:val="center"/>
            <w:hideMark/>
          </w:tcPr>
          <w:p w14:paraId="73FB59DE" w14:textId="77777777" w:rsidR="00E233FE" w:rsidRDefault="00E233FE">
            <w:r>
              <w:t>名称</w:t>
            </w:r>
          </w:p>
        </w:tc>
        <w:tc>
          <w:tcPr>
            <w:tcW w:w="0" w:type="auto"/>
            <w:vAlign w:val="center"/>
            <w:hideMark/>
          </w:tcPr>
          <w:p w14:paraId="0CB39E33" w14:textId="77777777" w:rsidR="00E233FE" w:rsidRDefault="00E233FE">
            <w:r>
              <w:t>否</w:t>
            </w:r>
          </w:p>
        </w:tc>
        <w:tc>
          <w:tcPr>
            <w:tcW w:w="0" w:type="auto"/>
            <w:vAlign w:val="center"/>
            <w:hideMark/>
          </w:tcPr>
          <w:p w14:paraId="61C8CA70" w14:textId="77777777" w:rsidR="00E233FE" w:rsidRDefault="00E233FE"/>
        </w:tc>
      </w:tr>
      <w:tr w:rsidR="00E233FE" w14:paraId="0F976067" w14:textId="77777777" w:rsidTr="00E233FE">
        <w:trPr>
          <w:tblCellSpacing w:w="15" w:type="dxa"/>
        </w:trPr>
        <w:tc>
          <w:tcPr>
            <w:tcW w:w="0" w:type="auto"/>
            <w:vAlign w:val="center"/>
            <w:hideMark/>
          </w:tcPr>
          <w:p w14:paraId="1A202283" w14:textId="77777777" w:rsidR="00E233FE" w:rsidRDefault="00E233FE">
            <w:r>
              <w:t>sys_dic</w:t>
            </w:r>
          </w:p>
        </w:tc>
        <w:tc>
          <w:tcPr>
            <w:tcW w:w="0" w:type="auto"/>
            <w:vAlign w:val="center"/>
            <w:hideMark/>
          </w:tcPr>
          <w:p w14:paraId="5DD8BB5A" w14:textId="77777777" w:rsidR="00E233FE" w:rsidRDefault="00E233FE">
            <w:r>
              <w:t>code</w:t>
            </w:r>
          </w:p>
        </w:tc>
        <w:tc>
          <w:tcPr>
            <w:tcW w:w="0" w:type="auto"/>
            <w:vAlign w:val="center"/>
            <w:hideMark/>
          </w:tcPr>
          <w:p w14:paraId="5E985BA3" w14:textId="77777777" w:rsidR="00E233FE" w:rsidRDefault="00E233FE">
            <w:r>
              <w:t>VARCHAR(255)</w:t>
            </w:r>
          </w:p>
        </w:tc>
        <w:tc>
          <w:tcPr>
            <w:tcW w:w="0" w:type="auto"/>
            <w:vAlign w:val="center"/>
            <w:hideMark/>
          </w:tcPr>
          <w:p w14:paraId="1600644B" w14:textId="77777777" w:rsidR="00E233FE" w:rsidRDefault="00E233FE">
            <w:r>
              <w:t>编码</w:t>
            </w:r>
          </w:p>
        </w:tc>
        <w:tc>
          <w:tcPr>
            <w:tcW w:w="0" w:type="auto"/>
            <w:vAlign w:val="center"/>
            <w:hideMark/>
          </w:tcPr>
          <w:p w14:paraId="28145030" w14:textId="77777777" w:rsidR="00E233FE" w:rsidRDefault="00E233FE">
            <w:r>
              <w:t>否</w:t>
            </w:r>
          </w:p>
        </w:tc>
        <w:tc>
          <w:tcPr>
            <w:tcW w:w="0" w:type="auto"/>
            <w:vAlign w:val="center"/>
            <w:hideMark/>
          </w:tcPr>
          <w:p w14:paraId="2E550B18" w14:textId="77777777" w:rsidR="00E233FE" w:rsidRDefault="00E233FE">
            <w:r>
              <w:t>唯一</w:t>
            </w:r>
          </w:p>
        </w:tc>
      </w:tr>
      <w:tr w:rsidR="00E233FE" w14:paraId="66E1EFBE" w14:textId="77777777" w:rsidTr="00E233FE">
        <w:trPr>
          <w:tblCellSpacing w:w="15" w:type="dxa"/>
        </w:trPr>
        <w:tc>
          <w:tcPr>
            <w:tcW w:w="0" w:type="auto"/>
            <w:vAlign w:val="center"/>
            <w:hideMark/>
          </w:tcPr>
          <w:p w14:paraId="3D5A0A3D" w14:textId="77777777" w:rsidR="00E233FE" w:rsidRDefault="00E233FE">
            <w:r>
              <w:t>sys_dic</w:t>
            </w:r>
          </w:p>
        </w:tc>
        <w:tc>
          <w:tcPr>
            <w:tcW w:w="0" w:type="auto"/>
            <w:vAlign w:val="center"/>
            <w:hideMark/>
          </w:tcPr>
          <w:p w14:paraId="42479031" w14:textId="77777777" w:rsidR="00E233FE" w:rsidRDefault="00E233FE">
            <w:r>
              <w:t>create_time</w:t>
            </w:r>
          </w:p>
        </w:tc>
        <w:tc>
          <w:tcPr>
            <w:tcW w:w="0" w:type="auto"/>
            <w:vAlign w:val="center"/>
            <w:hideMark/>
          </w:tcPr>
          <w:p w14:paraId="4E736CF6" w14:textId="77777777" w:rsidR="00E233FE" w:rsidRDefault="00E233FE">
            <w:r>
              <w:t>TIMESTAMP</w:t>
            </w:r>
          </w:p>
        </w:tc>
        <w:tc>
          <w:tcPr>
            <w:tcW w:w="0" w:type="auto"/>
            <w:vAlign w:val="center"/>
            <w:hideMark/>
          </w:tcPr>
          <w:p w14:paraId="3D27E5F2" w14:textId="77777777" w:rsidR="00E233FE" w:rsidRDefault="00E233FE">
            <w:r>
              <w:t>创建时间</w:t>
            </w:r>
          </w:p>
        </w:tc>
        <w:tc>
          <w:tcPr>
            <w:tcW w:w="0" w:type="auto"/>
            <w:vAlign w:val="center"/>
            <w:hideMark/>
          </w:tcPr>
          <w:p w14:paraId="3EAD40D1" w14:textId="77777777" w:rsidR="00E233FE" w:rsidRDefault="00E233FE">
            <w:r>
              <w:t>否</w:t>
            </w:r>
          </w:p>
        </w:tc>
        <w:tc>
          <w:tcPr>
            <w:tcW w:w="0" w:type="auto"/>
            <w:vAlign w:val="center"/>
            <w:hideMark/>
          </w:tcPr>
          <w:p w14:paraId="179C6BD8" w14:textId="77777777" w:rsidR="00E233FE" w:rsidRDefault="00E233FE"/>
        </w:tc>
      </w:tr>
      <w:tr w:rsidR="00E233FE" w14:paraId="0DD8D07E" w14:textId="77777777" w:rsidTr="00E233FE">
        <w:trPr>
          <w:tblCellSpacing w:w="15" w:type="dxa"/>
        </w:trPr>
        <w:tc>
          <w:tcPr>
            <w:tcW w:w="0" w:type="auto"/>
            <w:vAlign w:val="center"/>
            <w:hideMark/>
          </w:tcPr>
          <w:p w14:paraId="04B747A9" w14:textId="77777777" w:rsidR="00E233FE" w:rsidRDefault="00E233FE">
            <w:r>
              <w:t>sys_dic</w:t>
            </w:r>
          </w:p>
        </w:tc>
        <w:tc>
          <w:tcPr>
            <w:tcW w:w="0" w:type="auto"/>
            <w:vAlign w:val="center"/>
            <w:hideMark/>
          </w:tcPr>
          <w:p w14:paraId="0644C6A3" w14:textId="77777777" w:rsidR="00E233FE" w:rsidRDefault="00E233FE">
            <w:r>
              <w:t>update_time</w:t>
            </w:r>
          </w:p>
        </w:tc>
        <w:tc>
          <w:tcPr>
            <w:tcW w:w="0" w:type="auto"/>
            <w:vAlign w:val="center"/>
            <w:hideMark/>
          </w:tcPr>
          <w:p w14:paraId="1784FD16" w14:textId="77777777" w:rsidR="00E233FE" w:rsidRDefault="00E233FE">
            <w:r>
              <w:t>TIMESTAMP</w:t>
            </w:r>
          </w:p>
        </w:tc>
        <w:tc>
          <w:tcPr>
            <w:tcW w:w="0" w:type="auto"/>
            <w:vAlign w:val="center"/>
            <w:hideMark/>
          </w:tcPr>
          <w:p w14:paraId="63EDEC5D" w14:textId="77777777" w:rsidR="00E233FE" w:rsidRDefault="00E233FE">
            <w:r>
              <w:t>更新时间</w:t>
            </w:r>
          </w:p>
        </w:tc>
        <w:tc>
          <w:tcPr>
            <w:tcW w:w="0" w:type="auto"/>
            <w:vAlign w:val="center"/>
            <w:hideMark/>
          </w:tcPr>
          <w:p w14:paraId="39918E8B" w14:textId="77777777" w:rsidR="00E233FE" w:rsidRDefault="00E233FE">
            <w:r>
              <w:t>否</w:t>
            </w:r>
          </w:p>
        </w:tc>
        <w:tc>
          <w:tcPr>
            <w:tcW w:w="0" w:type="auto"/>
            <w:vAlign w:val="center"/>
            <w:hideMark/>
          </w:tcPr>
          <w:p w14:paraId="20162D69" w14:textId="77777777" w:rsidR="00E233FE" w:rsidRDefault="00E233FE"/>
        </w:tc>
      </w:tr>
      <w:tr w:rsidR="00E233FE" w14:paraId="728FA05F" w14:textId="77777777" w:rsidTr="00E233FE">
        <w:trPr>
          <w:tblCellSpacing w:w="15" w:type="dxa"/>
        </w:trPr>
        <w:tc>
          <w:tcPr>
            <w:tcW w:w="0" w:type="auto"/>
            <w:vAlign w:val="center"/>
            <w:hideMark/>
          </w:tcPr>
          <w:p w14:paraId="51C31FDB" w14:textId="77777777" w:rsidR="00E233FE" w:rsidRDefault="00E233FE">
            <w:r>
              <w:t>sys_dic</w:t>
            </w:r>
          </w:p>
        </w:tc>
        <w:tc>
          <w:tcPr>
            <w:tcW w:w="0" w:type="auto"/>
            <w:vAlign w:val="center"/>
            <w:hideMark/>
          </w:tcPr>
          <w:p w14:paraId="45A9E33C" w14:textId="77777777" w:rsidR="00E233FE" w:rsidRDefault="00E233FE">
            <w:r>
              <w:t>is_deleted</w:t>
            </w:r>
          </w:p>
        </w:tc>
        <w:tc>
          <w:tcPr>
            <w:tcW w:w="0" w:type="auto"/>
            <w:vAlign w:val="center"/>
            <w:hideMark/>
          </w:tcPr>
          <w:p w14:paraId="217F4400" w14:textId="77777777" w:rsidR="00E233FE" w:rsidRDefault="00E233FE">
            <w:r>
              <w:t>TINYINT</w:t>
            </w:r>
          </w:p>
        </w:tc>
        <w:tc>
          <w:tcPr>
            <w:tcW w:w="0" w:type="auto"/>
            <w:vAlign w:val="center"/>
            <w:hideMark/>
          </w:tcPr>
          <w:p w14:paraId="2A606741" w14:textId="77777777" w:rsidR="00E233FE" w:rsidRDefault="00E233FE">
            <w:r>
              <w:t>删除标记（0:可用 1:已删除）</w:t>
            </w:r>
          </w:p>
        </w:tc>
        <w:tc>
          <w:tcPr>
            <w:tcW w:w="0" w:type="auto"/>
            <w:vAlign w:val="center"/>
            <w:hideMark/>
          </w:tcPr>
          <w:p w14:paraId="4F65E561" w14:textId="77777777" w:rsidR="00E233FE" w:rsidRDefault="00E233FE">
            <w:r>
              <w:t>否</w:t>
            </w:r>
          </w:p>
        </w:tc>
        <w:tc>
          <w:tcPr>
            <w:tcW w:w="0" w:type="auto"/>
            <w:vAlign w:val="center"/>
            <w:hideMark/>
          </w:tcPr>
          <w:p w14:paraId="131D9FFE" w14:textId="77777777" w:rsidR="00E233FE" w:rsidRDefault="00E233FE"/>
        </w:tc>
      </w:tr>
      <w:tr w:rsidR="00E233FE" w14:paraId="713C7EDB" w14:textId="77777777" w:rsidTr="00E233FE">
        <w:trPr>
          <w:tblCellSpacing w:w="15" w:type="dxa"/>
        </w:trPr>
        <w:tc>
          <w:tcPr>
            <w:tcW w:w="0" w:type="auto"/>
            <w:vAlign w:val="center"/>
            <w:hideMark/>
          </w:tcPr>
          <w:p w14:paraId="0B085932" w14:textId="77777777" w:rsidR="00E233FE" w:rsidRDefault="00E233FE">
            <w:r>
              <w:t>sys_dic</w:t>
            </w:r>
          </w:p>
        </w:tc>
        <w:tc>
          <w:tcPr>
            <w:tcW w:w="0" w:type="auto"/>
            <w:vAlign w:val="center"/>
            <w:hideMark/>
          </w:tcPr>
          <w:p w14:paraId="5A52903B" w14:textId="77777777" w:rsidR="00E233FE" w:rsidRDefault="00E233FE">
            <w:r>
              <w:t>version</w:t>
            </w:r>
          </w:p>
        </w:tc>
        <w:tc>
          <w:tcPr>
            <w:tcW w:w="0" w:type="auto"/>
            <w:vAlign w:val="center"/>
            <w:hideMark/>
          </w:tcPr>
          <w:p w14:paraId="2C7402B3" w14:textId="77777777" w:rsidR="00E233FE" w:rsidRDefault="00E233FE">
            <w:r>
              <w:t>BIGINT</w:t>
            </w:r>
          </w:p>
        </w:tc>
        <w:tc>
          <w:tcPr>
            <w:tcW w:w="0" w:type="auto"/>
            <w:vAlign w:val="center"/>
            <w:hideMark/>
          </w:tcPr>
          <w:p w14:paraId="799849A4" w14:textId="77777777" w:rsidR="00E233FE" w:rsidRDefault="00E233FE">
            <w:r>
              <w:t>版本号</w:t>
            </w:r>
          </w:p>
        </w:tc>
        <w:tc>
          <w:tcPr>
            <w:tcW w:w="0" w:type="auto"/>
            <w:vAlign w:val="center"/>
            <w:hideMark/>
          </w:tcPr>
          <w:p w14:paraId="624E16C1" w14:textId="77777777" w:rsidR="00E233FE" w:rsidRDefault="00E233FE">
            <w:r>
              <w:t>否</w:t>
            </w:r>
          </w:p>
        </w:tc>
        <w:tc>
          <w:tcPr>
            <w:tcW w:w="0" w:type="auto"/>
            <w:vAlign w:val="center"/>
            <w:hideMark/>
          </w:tcPr>
          <w:p w14:paraId="68CBE5D1" w14:textId="77777777" w:rsidR="00E233FE" w:rsidRDefault="00E233FE"/>
        </w:tc>
      </w:tr>
    </w:tbl>
    <w:p w14:paraId="38DB8208"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80"/>
        <w:gridCol w:w="1500"/>
        <w:gridCol w:w="3043"/>
        <w:gridCol w:w="749"/>
        <w:gridCol w:w="542"/>
      </w:tblGrid>
      <w:tr w:rsidR="00E233FE" w14:paraId="579BA9DB" w14:textId="77777777" w:rsidTr="00E233FE">
        <w:trPr>
          <w:tblHeader/>
          <w:tblCellSpacing w:w="15" w:type="dxa"/>
        </w:trPr>
        <w:tc>
          <w:tcPr>
            <w:tcW w:w="0" w:type="auto"/>
            <w:vAlign w:val="center"/>
            <w:hideMark/>
          </w:tcPr>
          <w:p w14:paraId="58184B17" w14:textId="77777777" w:rsidR="00E233FE" w:rsidRDefault="00E233FE">
            <w:pPr>
              <w:jc w:val="center"/>
              <w:rPr>
                <w:b/>
                <w:bCs/>
              </w:rPr>
            </w:pPr>
            <w:r>
              <w:rPr>
                <w:b/>
                <w:bCs/>
              </w:rPr>
              <w:t>表名</w:t>
            </w:r>
          </w:p>
        </w:tc>
        <w:tc>
          <w:tcPr>
            <w:tcW w:w="0" w:type="auto"/>
            <w:vAlign w:val="center"/>
            <w:hideMark/>
          </w:tcPr>
          <w:p w14:paraId="3705978F" w14:textId="77777777" w:rsidR="00E233FE" w:rsidRDefault="00E233FE">
            <w:pPr>
              <w:jc w:val="center"/>
              <w:rPr>
                <w:b/>
                <w:bCs/>
              </w:rPr>
            </w:pPr>
            <w:r>
              <w:rPr>
                <w:b/>
                <w:bCs/>
              </w:rPr>
              <w:t>字段名</w:t>
            </w:r>
          </w:p>
        </w:tc>
        <w:tc>
          <w:tcPr>
            <w:tcW w:w="0" w:type="auto"/>
            <w:vAlign w:val="center"/>
            <w:hideMark/>
          </w:tcPr>
          <w:p w14:paraId="6C94197F" w14:textId="77777777" w:rsidR="00E233FE" w:rsidRDefault="00E233FE">
            <w:pPr>
              <w:jc w:val="center"/>
              <w:rPr>
                <w:b/>
                <w:bCs/>
              </w:rPr>
            </w:pPr>
            <w:r>
              <w:rPr>
                <w:b/>
                <w:bCs/>
              </w:rPr>
              <w:t>数据类型</w:t>
            </w:r>
          </w:p>
        </w:tc>
        <w:tc>
          <w:tcPr>
            <w:tcW w:w="0" w:type="auto"/>
            <w:vAlign w:val="center"/>
            <w:hideMark/>
          </w:tcPr>
          <w:p w14:paraId="08A30118" w14:textId="77777777" w:rsidR="00E233FE" w:rsidRDefault="00E233FE">
            <w:pPr>
              <w:jc w:val="center"/>
              <w:rPr>
                <w:b/>
                <w:bCs/>
              </w:rPr>
            </w:pPr>
            <w:r>
              <w:rPr>
                <w:b/>
                <w:bCs/>
              </w:rPr>
              <w:t>说明</w:t>
            </w:r>
          </w:p>
        </w:tc>
        <w:tc>
          <w:tcPr>
            <w:tcW w:w="0" w:type="auto"/>
            <w:vAlign w:val="center"/>
            <w:hideMark/>
          </w:tcPr>
          <w:p w14:paraId="706DB508" w14:textId="77777777" w:rsidR="00E233FE" w:rsidRDefault="00E233FE">
            <w:pPr>
              <w:jc w:val="center"/>
              <w:rPr>
                <w:b/>
                <w:bCs/>
              </w:rPr>
            </w:pPr>
            <w:r>
              <w:rPr>
                <w:b/>
                <w:bCs/>
              </w:rPr>
              <w:t>允许空</w:t>
            </w:r>
          </w:p>
        </w:tc>
        <w:tc>
          <w:tcPr>
            <w:tcW w:w="0" w:type="auto"/>
            <w:vAlign w:val="center"/>
            <w:hideMark/>
          </w:tcPr>
          <w:p w14:paraId="3BC6E067" w14:textId="77777777" w:rsidR="00E233FE" w:rsidRDefault="00E233FE">
            <w:pPr>
              <w:jc w:val="center"/>
              <w:rPr>
                <w:b/>
                <w:bCs/>
              </w:rPr>
            </w:pPr>
            <w:r>
              <w:rPr>
                <w:b/>
                <w:bCs/>
              </w:rPr>
              <w:t>备注</w:t>
            </w:r>
          </w:p>
        </w:tc>
      </w:tr>
      <w:tr w:rsidR="00E233FE" w14:paraId="1E6DD535" w14:textId="77777777" w:rsidTr="00E233FE">
        <w:trPr>
          <w:tblCellSpacing w:w="15" w:type="dxa"/>
        </w:trPr>
        <w:tc>
          <w:tcPr>
            <w:tcW w:w="0" w:type="auto"/>
            <w:vAlign w:val="center"/>
            <w:hideMark/>
          </w:tcPr>
          <w:p w14:paraId="09D0199E" w14:textId="77777777" w:rsidR="00E233FE" w:rsidRDefault="00E233FE">
            <w:r>
              <w:t>sys_dic_item</w:t>
            </w:r>
          </w:p>
        </w:tc>
        <w:tc>
          <w:tcPr>
            <w:tcW w:w="0" w:type="auto"/>
            <w:vAlign w:val="center"/>
            <w:hideMark/>
          </w:tcPr>
          <w:p w14:paraId="0F737AD3" w14:textId="77777777" w:rsidR="00E233FE" w:rsidRDefault="00E233FE">
            <w:r>
              <w:t>id</w:t>
            </w:r>
          </w:p>
        </w:tc>
        <w:tc>
          <w:tcPr>
            <w:tcW w:w="0" w:type="auto"/>
            <w:vAlign w:val="center"/>
            <w:hideMark/>
          </w:tcPr>
          <w:p w14:paraId="5C3B9B83" w14:textId="77777777" w:rsidR="00E233FE" w:rsidRDefault="00E233FE">
            <w:r>
              <w:t>VARCHAR(255)</w:t>
            </w:r>
          </w:p>
        </w:tc>
        <w:tc>
          <w:tcPr>
            <w:tcW w:w="0" w:type="auto"/>
            <w:vAlign w:val="center"/>
            <w:hideMark/>
          </w:tcPr>
          <w:p w14:paraId="75C9C688" w14:textId="77777777" w:rsidR="00E233FE" w:rsidRDefault="00E233FE">
            <w:r>
              <w:t>字典选项标识</w:t>
            </w:r>
          </w:p>
        </w:tc>
        <w:tc>
          <w:tcPr>
            <w:tcW w:w="0" w:type="auto"/>
            <w:vAlign w:val="center"/>
            <w:hideMark/>
          </w:tcPr>
          <w:p w14:paraId="58D2365B" w14:textId="77777777" w:rsidR="00E233FE" w:rsidRDefault="00E233FE">
            <w:r>
              <w:t>否</w:t>
            </w:r>
          </w:p>
        </w:tc>
        <w:tc>
          <w:tcPr>
            <w:tcW w:w="0" w:type="auto"/>
            <w:vAlign w:val="center"/>
            <w:hideMark/>
          </w:tcPr>
          <w:p w14:paraId="137C30EE" w14:textId="77777777" w:rsidR="00E233FE" w:rsidRDefault="00E233FE">
            <w:r>
              <w:t>主键</w:t>
            </w:r>
          </w:p>
        </w:tc>
      </w:tr>
      <w:tr w:rsidR="00E233FE" w14:paraId="146FA7A3" w14:textId="77777777" w:rsidTr="00E233FE">
        <w:trPr>
          <w:tblCellSpacing w:w="15" w:type="dxa"/>
        </w:trPr>
        <w:tc>
          <w:tcPr>
            <w:tcW w:w="0" w:type="auto"/>
            <w:vAlign w:val="center"/>
            <w:hideMark/>
          </w:tcPr>
          <w:p w14:paraId="76991550" w14:textId="77777777" w:rsidR="00E233FE" w:rsidRDefault="00E233FE">
            <w:r>
              <w:t>sys_dic_item</w:t>
            </w:r>
          </w:p>
        </w:tc>
        <w:tc>
          <w:tcPr>
            <w:tcW w:w="0" w:type="auto"/>
            <w:vAlign w:val="center"/>
            <w:hideMark/>
          </w:tcPr>
          <w:p w14:paraId="69D38DB4" w14:textId="77777777" w:rsidR="00E233FE" w:rsidRDefault="00E233FE">
            <w:r>
              <w:t>dic_code</w:t>
            </w:r>
          </w:p>
        </w:tc>
        <w:tc>
          <w:tcPr>
            <w:tcW w:w="0" w:type="auto"/>
            <w:vAlign w:val="center"/>
            <w:hideMark/>
          </w:tcPr>
          <w:p w14:paraId="73F024F4" w14:textId="77777777" w:rsidR="00E233FE" w:rsidRDefault="00E233FE">
            <w:r>
              <w:t>VARCHAR(255)</w:t>
            </w:r>
          </w:p>
        </w:tc>
        <w:tc>
          <w:tcPr>
            <w:tcW w:w="0" w:type="auto"/>
            <w:vAlign w:val="center"/>
            <w:hideMark/>
          </w:tcPr>
          <w:p w14:paraId="5EC69A6D" w14:textId="77777777" w:rsidR="00E233FE" w:rsidRDefault="00E233FE">
            <w:r>
              <w:t>所属分类</w:t>
            </w:r>
          </w:p>
        </w:tc>
        <w:tc>
          <w:tcPr>
            <w:tcW w:w="0" w:type="auto"/>
            <w:vAlign w:val="center"/>
            <w:hideMark/>
          </w:tcPr>
          <w:p w14:paraId="041F361F" w14:textId="77777777" w:rsidR="00E233FE" w:rsidRDefault="00E233FE">
            <w:r>
              <w:t>否</w:t>
            </w:r>
          </w:p>
        </w:tc>
        <w:tc>
          <w:tcPr>
            <w:tcW w:w="0" w:type="auto"/>
            <w:vAlign w:val="center"/>
            <w:hideMark/>
          </w:tcPr>
          <w:p w14:paraId="3C6BF3AA" w14:textId="77777777" w:rsidR="00E233FE" w:rsidRDefault="00E233FE"/>
        </w:tc>
      </w:tr>
      <w:tr w:rsidR="00E233FE" w14:paraId="49F49B94" w14:textId="77777777" w:rsidTr="00E233FE">
        <w:trPr>
          <w:tblCellSpacing w:w="15" w:type="dxa"/>
        </w:trPr>
        <w:tc>
          <w:tcPr>
            <w:tcW w:w="0" w:type="auto"/>
            <w:vAlign w:val="center"/>
            <w:hideMark/>
          </w:tcPr>
          <w:p w14:paraId="1A7EDAC1" w14:textId="77777777" w:rsidR="00E233FE" w:rsidRDefault="00E233FE">
            <w:r>
              <w:t>sys_dic_item</w:t>
            </w:r>
          </w:p>
        </w:tc>
        <w:tc>
          <w:tcPr>
            <w:tcW w:w="0" w:type="auto"/>
            <w:vAlign w:val="center"/>
            <w:hideMark/>
          </w:tcPr>
          <w:p w14:paraId="0F9ADCFB" w14:textId="77777777" w:rsidR="00E233FE" w:rsidRDefault="00E233FE">
            <w:r>
              <w:t>code</w:t>
            </w:r>
          </w:p>
        </w:tc>
        <w:tc>
          <w:tcPr>
            <w:tcW w:w="0" w:type="auto"/>
            <w:vAlign w:val="center"/>
            <w:hideMark/>
          </w:tcPr>
          <w:p w14:paraId="431C4BDF" w14:textId="77777777" w:rsidR="00E233FE" w:rsidRDefault="00E233FE">
            <w:r>
              <w:t>VARCHAR(255)</w:t>
            </w:r>
          </w:p>
        </w:tc>
        <w:tc>
          <w:tcPr>
            <w:tcW w:w="0" w:type="auto"/>
            <w:vAlign w:val="center"/>
            <w:hideMark/>
          </w:tcPr>
          <w:p w14:paraId="2F9776D1" w14:textId="77777777" w:rsidR="00E233FE" w:rsidRDefault="00E233FE">
            <w:r>
              <w:t>编码</w:t>
            </w:r>
          </w:p>
        </w:tc>
        <w:tc>
          <w:tcPr>
            <w:tcW w:w="0" w:type="auto"/>
            <w:vAlign w:val="center"/>
            <w:hideMark/>
          </w:tcPr>
          <w:p w14:paraId="60B5EA5E" w14:textId="77777777" w:rsidR="00E233FE" w:rsidRDefault="00E233FE">
            <w:r>
              <w:t>否</w:t>
            </w:r>
          </w:p>
        </w:tc>
        <w:tc>
          <w:tcPr>
            <w:tcW w:w="0" w:type="auto"/>
            <w:vAlign w:val="center"/>
            <w:hideMark/>
          </w:tcPr>
          <w:p w14:paraId="3DED0C10" w14:textId="77777777" w:rsidR="00E233FE" w:rsidRDefault="00E233FE">
            <w:r>
              <w:t>唯一</w:t>
            </w:r>
          </w:p>
        </w:tc>
      </w:tr>
      <w:tr w:rsidR="00E233FE" w14:paraId="200C8847" w14:textId="77777777" w:rsidTr="00E233FE">
        <w:trPr>
          <w:tblCellSpacing w:w="15" w:type="dxa"/>
        </w:trPr>
        <w:tc>
          <w:tcPr>
            <w:tcW w:w="0" w:type="auto"/>
            <w:vAlign w:val="center"/>
            <w:hideMark/>
          </w:tcPr>
          <w:p w14:paraId="48014778" w14:textId="77777777" w:rsidR="00E233FE" w:rsidRDefault="00E233FE">
            <w:r>
              <w:t>sys_dic_item</w:t>
            </w:r>
          </w:p>
        </w:tc>
        <w:tc>
          <w:tcPr>
            <w:tcW w:w="0" w:type="auto"/>
            <w:vAlign w:val="center"/>
            <w:hideMark/>
          </w:tcPr>
          <w:p w14:paraId="741FA41A" w14:textId="77777777" w:rsidR="00E233FE" w:rsidRDefault="00E233FE">
            <w:r>
              <w:t>name</w:t>
            </w:r>
          </w:p>
        </w:tc>
        <w:tc>
          <w:tcPr>
            <w:tcW w:w="0" w:type="auto"/>
            <w:vAlign w:val="center"/>
            <w:hideMark/>
          </w:tcPr>
          <w:p w14:paraId="7CE76DA8" w14:textId="77777777" w:rsidR="00E233FE" w:rsidRDefault="00E233FE">
            <w:r>
              <w:t>VARCHAR(255)</w:t>
            </w:r>
          </w:p>
        </w:tc>
        <w:tc>
          <w:tcPr>
            <w:tcW w:w="0" w:type="auto"/>
            <w:vAlign w:val="center"/>
            <w:hideMark/>
          </w:tcPr>
          <w:p w14:paraId="5566BBBE" w14:textId="77777777" w:rsidR="00E233FE" w:rsidRDefault="00E233FE">
            <w:r>
              <w:t>名称</w:t>
            </w:r>
          </w:p>
        </w:tc>
        <w:tc>
          <w:tcPr>
            <w:tcW w:w="0" w:type="auto"/>
            <w:vAlign w:val="center"/>
            <w:hideMark/>
          </w:tcPr>
          <w:p w14:paraId="613D4FA6" w14:textId="77777777" w:rsidR="00E233FE" w:rsidRDefault="00E233FE">
            <w:r>
              <w:t>否</w:t>
            </w:r>
          </w:p>
        </w:tc>
        <w:tc>
          <w:tcPr>
            <w:tcW w:w="0" w:type="auto"/>
            <w:vAlign w:val="center"/>
            <w:hideMark/>
          </w:tcPr>
          <w:p w14:paraId="0825752A" w14:textId="77777777" w:rsidR="00E233FE" w:rsidRDefault="00E233FE"/>
        </w:tc>
      </w:tr>
      <w:tr w:rsidR="00E233FE" w14:paraId="3D5CAD10" w14:textId="77777777" w:rsidTr="00E233FE">
        <w:trPr>
          <w:tblCellSpacing w:w="15" w:type="dxa"/>
        </w:trPr>
        <w:tc>
          <w:tcPr>
            <w:tcW w:w="0" w:type="auto"/>
            <w:vAlign w:val="center"/>
            <w:hideMark/>
          </w:tcPr>
          <w:p w14:paraId="1BD4D23A" w14:textId="77777777" w:rsidR="00E233FE" w:rsidRDefault="00E233FE">
            <w:r>
              <w:t>sys_dic_item</w:t>
            </w:r>
          </w:p>
        </w:tc>
        <w:tc>
          <w:tcPr>
            <w:tcW w:w="0" w:type="auto"/>
            <w:vAlign w:val="center"/>
            <w:hideMark/>
          </w:tcPr>
          <w:p w14:paraId="4E91CB05" w14:textId="77777777" w:rsidR="00E233FE" w:rsidRDefault="00E233FE">
            <w:r>
              <w:t>create_time</w:t>
            </w:r>
          </w:p>
        </w:tc>
        <w:tc>
          <w:tcPr>
            <w:tcW w:w="0" w:type="auto"/>
            <w:vAlign w:val="center"/>
            <w:hideMark/>
          </w:tcPr>
          <w:p w14:paraId="4A265163" w14:textId="77777777" w:rsidR="00E233FE" w:rsidRDefault="00E233FE">
            <w:r>
              <w:t>TIMESTAMP</w:t>
            </w:r>
          </w:p>
        </w:tc>
        <w:tc>
          <w:tcPr>
            <w:tcW w:w="0" w:type="auto"/>
            <w:vAlign w:val="center"/>
            <w:hideMark/>
          </w:tcPr>
          <w:p w14:paraId="3B0D2340" w14:textId="77777777" w:rsidR="00E233FE" w:rsidRDefault="00E233FE">
            <w:r>
              <w:t>创建时间</w:t>
            </w:r>
          </w:p>
        </w:tc>
        <w:tc>
          <w:tcPr>
            <w:tcW w:w="0" w:type="auto"/>
            <w:vAlign w:val="center"/>
            <w:hideMark/>
          </w:tcPr>
          <w:p w14:paraId="020E1164" w14:textId="77777777" w:rsidR="00E233FE" w:rsidRDefault="00E233FE">
            <w:r>
              <w:t>否</w:t>
            </w:r>
          </w:p>
        </w:tc>
        <w:tc>
          <w:tcPr>
            <w:tcW w:w="0" w:type="auto"/>
            <w:vAlign w:val="center"/>
            <w:hideMark/>
          </w:tcPr>
          <w:p w14:paraId="70BDD336" w14:textId="77777777" w:rsidR="00E233FE" w:rsidRDefault="00E233FE"/>
        </w:tc>
      </w:tr>
      <w:tr w:rsidR="00E233FE" w14:paraId="2DB93B1F" w14:textId="77777777" w:rsidTr="00E233FE">
        <w:trPr>
          <w:tblCellSpacing w:w="15" w:type="dxa"/>
        </w:trPr>
        <w:tc>
          <w:tcPr>
            <w:tcW w:w="0" w:type="auto"/>
            <w:vAlign w:val="center"/>
            <w:hideMark/>
          </w:tcPr>
          <w:p w14:paraId="2768258A" w14:textId="77777777" w:rsidR="00E233FE" w:rsidRDefault="00E233FE">
            <w:r>
              <w:t>sys_dic_item</w:t>
            </w:r>
          </w:p>
        </w:tc>
        <w:tc>
          <w:tcPr>
            <w:tcW w:w="0" w:type="auto"/>
            <w:vAlign w:val="center"/>
            <w:hideMark/>
          </w:tcPr>
          <w:p w14:paraId="6174FA18" w14:textId="77777777" w:rsidR="00E233FE" w:rsidRDefault="00E233FE">
            <w:r>
              <w:t>update_time</w:t>
            </w:r>
          </w:p>
        </w:tc>
        <w:tc>
          <w:tcPr>
            <w:tcW w:w="0" w:type="auto"/>
            <w:vAlign w:val="center"/>
            <w:hideMark/>
          </w:tcPr>
          <w:p w14:paraId="5FAB5830" w14:textId="77777777" w:rsidR="00E233FE" w:rsidRDefault="00E233FE">
            <w:r>
              <w:t>TIMESTAMP</w:t>
            </w:r>
          </w:p>
        </w:tc>
        <w:tc>
          <w:tcPr>
            <w:tcW w:w="0" w:type="auto"/>
            <w:vAlign w:val="center"/>
            <w:hideMark/>
          </w:tcPr>
          <w:p w14:paraId="4B6311BD" w14:textId="77777777" w:rsidR="00E233FE" w:rsidRDefault="00E233FE">
            <w:r>
              <w:t>更新时间</w:t>
            </w:r>
          </w:p>
        </w:tc>
        <w:tc>
          <w:tcPr>
            <w:tcW w:w="0" w:type="auto"/>
            <w:vAlign w:val="center"/>
            <w:hideMark/>
          </w:tcPr>
          <w:p w14:paraId="32AC5382" w14:textId="77777777" w:rsidR="00E233FE" w:rsidRDefault="00E233FE">
            <w:r>
              <w:t>否</w:t>
            </w:r>
          </w:p>
        </w:tc>
        <w:tc>
          <w:tcPr>
            <w:tcW w:w="0" w:type="auto"/>
            <w:vAlign w:val="center"/>
            <w:hideMark/>
          </w:tcPr>
          <w:p w14:paraId="180C5F85" w14:textId="77777777" w:rsidR="00E233FE" w:rsidRDefault="00E233FE"/>
        </w:tc>
      </w:tr>
      <w:tr w:rsidR="00E233FE" w14:paraId="053A2239" w14:textId="77777777" w:rsidTr="00E233FE">
        <w:trPr>
          <w:tblCellSpacing w:w="15" w:type="dxa"/>
        </w:trPr>
        <w:tc>
          <w:tcPr>
            <w:tcW w:w="0" w:type="auto"/>
            <w:vAlign w:val="center"/>
            <w:hideMark/>
          </w:tcPr>
          <w:p w14:paraId="361DEAE1" w14:textId="77777777" w:rsidR="00E233FE" w:rsidRDefault="00E233FE">
            <w:r>
              <w:t>sys_dic_item</w:t>
            </w:r>
          </w:p>
        </w:tc>
        <w:tc>
          <w:tcPr>
            <w:tcW w:w="0" w:type="auto"/>
            <w:vAlign w:val="center"/>
            <w:hideMark/>
          </w:tcPr>
          <w:p w14:paraId="34C892AE" w14:textId="77777777" w:rsidR="00E233FE" w:rsidRDefault="00E233FE">
            <w:r>
              <w:t>is_deleted</w:t>
            </w:r>
          </w:p>
        </w:tc>
        <w:tc>
          <w:tcPr>
            <w:tcW w:w="0" w:type="auto"/>
            <w:vAlign w:val="center"/>
            <w:hideMark/>
          </w:tcPr>
          <w:p w14:paraId="0DAFE7FE" w14:textId="77777777" w:rsidR="00E233FE" w:rsidRDefault="00E233FE">
            <w:r>
              <w:t>TINYINT</w:t>
            </w:r>
          </w:p>
        </w:tc>
        <w:tc>
          <w:tcPr>
            <w:tcW w:w="0" w:type="auto"/>
            <w:vAlign w:val="center"/>
            <w:hideMark/>
          </w:tcPr>
          <w:p w14:paraId="3063B964" w14:textId="77777777" w:rsidR="00E233FE" w:rsidRDefault="00E233FE">
            <w:r>
              <w:t>删除标记（0:可用 1:已删除）</w:t>
            </w:r>
          </w:p>
        </w:tc>
        <w:tc>
          <w:tcPr>
            <w:tcW w:w="0" w:type="auto"/>
            <w:vAlign w:val="center"/>
            <w:hideMark/>
          </w:tcPr>
          <w:p w14:paraId="7CCBFB0E" w14:textId="77777777" w:rsidR="00E233FE" w:rsidRDefault="00E233FE">
            <w:r>
              <w:t>否</w:t>
            </w:r>
          </w:p>
        </w:tc>
        <w:tc>
          <w:tcPr>
            <w:tcW w:w="0" w:type="auto"/>
            <w:vAlign w:val="center"/>
            <w:hideMark/>
          </w:tcPr>
          <w:p w14:paraId="386B3E19" w14:textId="77777777" w:rsidR="00E233FE" w:rsidRDefault="00E233FE"/>
        </w:tc>
      </w:tr>
      <w:tr w:rsidR="00E233FE" w14:paraId="4E37AD46" w14:textId="77777777" w:rsidTr="00E233FE">
        <w:trPr>
          <w:tblCellSpacing w:w="15" w:type="dxa"/>
        </w:trPr>
        <w:tc>
          <w:tcPr>
            <w:tcW w:w="0" w:type="auto"/>
            <w:vAlign w:val="center"/>
            <w:hideMark/>
          </w:tcPr>
          <w:p w14:paraId="223F8FB8" w14:textId="77777777" w:rsidR="00E233FE" w:rsidRDefault="00E233FE">
            <w:r>
              <w:t>sys_dic_item</w:t>
            </w:r>
          </w:p>
        </w:tc>
        <w:tc>
          <w:tcPr>
            <w:tcW w:w="0" w:type="auto"/>
            <w:vAlign w:val="center"/>
            <w:hideMark/>
          </w:tcPr>
          <w:p w14:paraId="7B79435B" w14:textId="77777777" w:rsidR="00E233FE" w:rsidRDefault="00E233FE">
            <w:r>
              <w:t>version</w:t>
            </w:r>
          </w:p>
        </w:tc>
        <w:tc>
          <w:tcPr>
            <w:tcW w:w="0" w:type="auto"/>
            <w:vAlign w:val="center"/>
            <w:hideMark/>
          </w:tcPr>
          <w:p w14:paraId="7619FF21" w14:textId="77777777" w:rsidR="00E233FE" w:rsidRDefault="00E233FE">
            <w:r>
              <w:t>BIGINT</w:t>
            </w:r>
          </w:p>
        </w:tc>
        <w:tc>
          <w:tcPr>
            <w:tcW w:w="0" w:type="auto"/>
            <w:vAlign w:val="center"/>
            <w:hideMark/>
          </w:tcPr>
          <w:p w14:paraId="5E5D859B" w14:textId="77777777" w:rsidR="00E233FE" w:rsidRDefault="00E233FE">
            <w:r>
              <w:t>版本号</w:t>
            </w:r>
          </w:p>
        </w:tc>
        <w:tc>
          <w:tcPr>
            <w:tcW w:w="0" w:type="auto"/>
            <w:vAlign w:val="center"/>
            <w:hideMark/>
          </w:tcPr>
          <w:p w14:paraId="44DB6573" w14:textId="77777777" w:rsidR="00E233FE" w:rsidRDefault="00E233FE">
            <w:r>
              <w:t>否</w:t>
            </w:r>
          </w:p>
        </w:tc>
        <w:tc>
          <w:tcPr>
            <w:tcW w:w="0" w:type="auto"/>
            <w:vAlign w:val="center"/>
            <w:hideMark/>
          </w:tcPr>
          <w:p w14:paraId="2FCFB3F6" w14:textId="77777777" w:rsidR="00E233FE" w:rsidRDefault="00E233FE"/>
        </w:tc>
      </w:tr>
    </w:tbl>
    <w:p w14:paraId="48FF2627"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380"/>
        <w:gridCol w:w="1500"/>
        <w:gridCol w:w="2806"/>
        <w:gridCol w:w="707"/>
        <w:gridCol w:w="1301"/>
      </w:tblGrid>
      <w:tr w:rsidR="00E233FE" w14:paraId="31003D73" w14:textId="77777777" w:rsidTr="00E233FE">
        <w:trPr>
          <w:tblHeader/>
          <w:tblCellSpacing w:w="15" w:type="dxa"/>
        </w:trPr>
        <w:tc>
          <w:tcPr>
            <w:tcW w:w="0" w:type="auto"/>
            <w:vAlign w:val="center"/>
            <w:hideMark/>
          </w:tcPr>
          <w:p w14:paraId="7F678A32" w14:textId="77777777" w:rsidR="00E233FE" w:rsidRDefault="00E233FE">
            <w:pPr>
              <w:jc w:val="center"/>
              <w:rPr>
                <w:b/>
                <w:bCs/>
              </w:rPr>
            </w:pPr>
            <w:r>
              <w:rPr>
                <w:b/>
                <w:bCs/>
              </w:rPr>
              <w:t>表名</w:t>
            </w:r>
          </w:p>
        </w:tc>
        <w:tc>
          <w:tcPr>
            <w:tcW w:w="0" w:type="auto"/>
            <w:vAlign w:val="center"/>
            <w:hideMark/>
          </w:tcPr>
          <w:p w14:paraId="422D8CCF" w14:textId="77777777" w:rsidR="00E233FE" w:rsidRDefault="00E233FE">
            <w:pPr>
              <w:jc w:val="center"/>
              <w:rPr>
                <w:b/>
                <w:bCs/>
              </w:rPr>
            </w:pPr>
            <w:r>
              <w:rPr>
                <w:b/>
                <w:bCs/>
              </w:rPr>
              <w:t>字段名</w:t>
            </w:r>
          </w:p>
        </w:tc>
        <w:tc>
          <w:tcPr>
            <w:tcW w:w="0" w:type="auto"/>
            <w:vAlign w:val="center"/>
            <w:hideMark/>
          </w:tcPr>
          <w:p w14:paraId="687FC992" w14:textId="77777777" w:rsidR="00E233FE" w:rsidRDefault="00E233FE">
            <w:pPr>
              <w:jc w:val="center"/>
              <w:rPr>
                <w:b/>
                <w:bCs/>
              </w:rPr>
            </w:pPr>
            <w:r>
              <w:rPr>
                <w:b/>
                <w:bCs/>
              </w:rPr>
              <w:t>数据类型</w:t>
            </w:r>
          </w:p>
        </w:tc>
        <w:tc>
          <w:tcPr>
            <w:tcW w:w="0" w:type="auto"/>
            <w:vAlign w:val="center"/>
            <w:hideMark/>
          </w:tcPr>
          <w:p w14:paraId="0964E738" w14:textId="77777777" w:rsidR="00E233FE" w:rsidRDefault="00E233FE">
            <w:pPr>
              <w:jc w:val="center"/>
              <w:rPr>
                <w:b/>
                <w:bCs/>
              </w:rPr>
            </w:pPr>
            <w:r>
              <w:rPr>
                <w:b/>
                <w:bCs/>
              </w:rPr>
              <w:t>说明</w:t>
            </w:r>
          </w:p>
        </w:tc>
        <w:tc>
          <w:tcPr>
            <w:tcW w:w="0" w:type="auto"/>
            <w:vAlign w:val="center"/>
            <w:hideMark/>
          </w:tcPr>
          <w:p w14:paraId="7F070883" w14:textId="77777777" w:rsidR="00E233FE" w:rsidRDefault="00E233FE">
            <w:pPr>
              <w:jc w:val="center"/>
              <w:rPr>
                <w:b/>
                <w:bCs/>
              </w:rPr>
            </w:pPr>
            <w:r>
              <w:rPr>
                <w:b/>
                <w:bCs/>
              </w:rPr>
              <w:t>允许空</w:t>
            </w:r>
          </w:p>
        </w:tc>
        <w:tc>
          <w:tcPr>
            <w:tcW w:w="0" w:type="auto"/>
            <w:vAlign w:val="center"/>
            <w:hideMark/>
          </w:tcPr>
          <w:p w14:paraId="4BDE7A22" w14:textId="77777777" w:rsidR="00E233FE" w:rsidRDefault="00E233FE">
            <w:pPr>
              <w:jc w:val="center"/>
              <w:rPr>
                <w:b/>
                <w:bCs/>
              </w:rPr>
            </w:pPr>
            <w:r>
              <w:rPr>
                <w:b/>
                <w:bCs/>
              </w:rPr>
              <w:t>备注</w:t>
            </w:r>
          </w:p>
        </w:tc>
      </w:tr>
      <w:tr w:rsidR="00E233FE" w14:paraId="089EF0B8" w14:textId="77777777" w:rsidTr="00E233FE">
        <w:trPr>
          <w:tblCellSpacing w:w="15" w:type="dxa"/>
        </w:trPr>
        <w:tc>
          <w:tcPr>
            <w:tcW w:w="0" w:type="auto"/>
            <w:vAlign w:val="center"/>
            <w:hideMark/>
          </w:tcPr>
          <w:p w14:paraId="7142291C" w14:textId="77777777" w:rsidR="00E233FE" w:rsidRDefault="00E233FE">
            <w:r>
              <w:t>sys_form</w:t>
            </w:r>
          </w:p>
        </w:tc>
        <w:tc>
          <w:tcPr>
            <w:tcW w:w="0" w:type="auto"/>
            <w:vAlign w:val="center"/>
            <w:hideMark/>
          </w:tcPr>
          <w:p w14:paraId="12300A31" w14:textId="77777777" w:rsidR="00E233FE" w:rsidRDefault="00E233FE">
            <w:r>
              <w:t>id</w:t>
            </w:r>
          </w:p>
        </w:tc>
        <w:tc>
          <w:tcPr>
            <w:tcW w:w="0" w:type="auto"/>
            <w:vAlign w:val="center"/>
            <w:hideMark/>
          </w:tcPr>
          <w:p w14:paraId="5803A662" w14:textId="77777777" w:rsidR="00E233FE" w:rsidRDefault="00E233FE">
            <w:r>
              <w:t>VARCHAR(100)</w:t>
            </w:r>
          </w:p>
        </w:tc>
        <w:tc>
          <w:tcPr>
            <w:tcW w:w="0" w:type="auto"/>
            <w:vAlign w:val="center"/>
            <w:hideMark/>
          </w:tcPr>
          <w:p w14:paraId="1F12DA5D" w14:textId="77777777" w:rsidR="00E233FE" w:rsidRDefault="00E233FE">
            <w:r>
              <w:t>表单标识</w:t>
            </w:r>
          </w:p>
        </w:tc>
        <w:tc>
          <w:tcPr>
            <w:tcW w:w="0" w:type="auto"/>
            <w:vAlign w:val="center"/>
            <w:hideMark/>
          </w:tcPr>
          <w:p w14:paraId="314FF6AE" w14:textId="77777777" w:rsidR="00E233FE" w:rsidRDefault="00E233FE">
            <w:r>
              <w:t>否</w:t>
            </w:r>
          </w:p>
        </w:tc>
        <w:tc>
          <w:tcPr>
            <w:tcW w:w="0" w:type="auto"/>
            <w:vAlign w:val="center"/>
            <w:hideMark/>
          </w:tcPr>
          <w:p w14:paraId="63B74355" w14:textId="77777777" w:rsidR="00E233FE" w:rsidRDefault="00E233FE">
            <w:r>
              <w:t>主键</w:t>
            </w:r>
          </w:p>
        </w:tc>
      </w:tr>
      <w:tr w:rsidR="00E233FE" w14:paraId="28C87A6D" w14:textId="77777777" w:rsidTr="00E233FE">
        <w:trPr>
          <w:tblCellSpacing w:w="15" w:type="dxa"/>
        </w:trPr>
        <w:tc>
          <w:tcPr>
            <w:tcW w:w="0" w:type="auto"/>
            <w:vAlign w:val="center"/>
            <w:hideMark/>
          </w:tcPr>
          <w:p w14:paraId="54857857" w14:textId="77777777" w:rsidR="00E233FE" w:rsidRDefault="00E233FE">
            <w:r>
              <w:t>sys_form</w:t>
            </w:r>
          </w:p>
        </w:tc>
        <w:tc>
          <w:tcPr>
            <w:tcW w:w="0" w:type="auto"/>
            <w:vAlign w:val="center"/>
            <w:hideMark/>
          </w:tcPr>
          <w:p w14:paraId="1F6695F9" w14:textId="77777777" w:rsidR="00E233FE" w:rsidRDefault="00E233FE">
            <w:r>
              <w:t>name</w:t>
            </w:r>
          </w:p>
        </w:tc>
        <w:tc>
          <w:tcPr>
            <w:tcW w:w="0" w:type="auto"/>
            <w:vAlign w:val="center"/>
            <w:hideMark/>
          </w:tcPr>
          <w:p w14:paraId="3D94284E" w14:textId="77777777" w:rsidR="00E233FE" w:rsidRDefault="00E233FE">
            <w:r>
              <w:t>VARCHAR(100)</w:t>
            </w:r>
          </w:p>
        </w:tc>
        <w:tc>
          <w:tcPr>
            <w:tcW w:w="0" w:type="auto"/>
            <w:vAlign w:val="center"/>
            <w:hideMark/>
          </w:tcPr>
          <w:p w14:paraId="77DB10AC" w14:textId="77777777" w:rsidR="00E233FE" w:rsidRDefault="00E233FE">
            <w:r>
              <w:t>名称</w:t>
            </w:r>
          </w:p>
        </w:tc>
        <w:tc>
          <w:tcPr>
            <w:tcW w:w="0" w:type="auto"/>
            <w:vAlign w:val="center"/>
            <w:hideMark/>
          </w:tcPr>
          <w:p w14:paraId="2A1B9C9C" w14:textId="77777777" w:rsidR="00E233FE" w:rsidRDefault="00E233FE">
            <w:r>
              <w:t>否</w:t>
            </w:r>
          </w:p>
        </w:tc>
        <w:tc>
          <w:tcPr>
            <w:tcW w:w="0" w:type="auto"/>
            <w:vAlign w:val="center"/>
            <w:hideMark/>
          </w:tcPr>
          <w:p w14:paraId="0053C566" w14:textId="77777777" w:rsidR="00E233FE" w:rsidRDefault="00E233FE"/>
        </w:tc>
      </w:tr>
      <w:tr w:rsidR="00E233FE" w14:paraId="2A289028" w14:textId="77777777" w:rsidTr="00E233FE">
        <w:trPr>
          <w:tblCellSpacing w:w="15" w:type="dxa"/>
        </w:trPr>
        <w:tc>
          <w:tcPr>
            <w:tcW w:w="0" w:type="auto"/>
            <w:vAlign w:val="center"/>
            <w:hideMark/>
          </w:tcPr>
          <w:p w14:paraId="2E0D6D0F" w14:textId="77777777" w:rsidR="00E233FE" w:rsidRDefault="00E233FE">
            <w:r>
              <w:t>sys_form</w:t>
            </w:r>
          </w:p>
        </w:tc>
        <w:tc>
          <w:tcPr>
            <w:tcW w:w="0" w:type="auto"/>
            <w:vAlign w:val="center"/>
            <w:hideMark/>
          </w:tcPr>
          <w:p w14:paraId="541DA8EC" w14:textId="77777777" w:rsidR="00E233FE" w:rsidRDefault="00E233FE">
            <w:r>
              <w:t>description</w:t>
            </w:r>
          </w:p>
        </w:tc>
        <w:tc>
          <w:tcPr>
            <w:tcW w:w="0" w:type="auto"/>
            <w:vAlign w:val="center"/>
            <w:hideMark/>
          </w:tcPr>
          <w:p w14:paraId="10E642B9" w14:textId="77777777" w:rsidR="00E233FE" w:rsidRDefault="00E233FE">
            <w:r>
              <w:t>VARCHAR(255)</w:t>
            </w:r>
          </w:p>
        </w:tc>
        <w:tc>
          <w:tcPr>
            <w:tcW w:w="0" w:type="auto"/>
            <w:vAlign w:val="center"/>
            <w:hideMark/>
          </w:tcPr>
          <w:p w14:paraId="6C9A76A4" w14:textId="77777777" w:rsidR="00E233FE" w:rsidRDefault="00E233FE">
            <w:r>
              <w:t>表单描述</w:t>
            </w:r>
          </w:p>
        </w:tc>
        <w:tc>
          <w:tcPr>
            <w:tcW w:w="0" w:type="auto"/>
            <w:vAlign w:val="center"/>
            <w:hideMark/>
          </w:tcPr>
          <w:p w14:paraId="7CC65DB2" w14:textId="77777777" w:rsidR="00E233FE" w:rsidRDefault="00E233FE">
            <w:r>
              <w:t>否</w:t>
            </w:r>
          </w:p>
        </w:tc>
        <w:tc>
          <w:tcPr>
            <w:tcW w:w="0" w:type="auto"/>
            <w:vAlign w:val="center"/>
            <w:hideMark/>
          </w:tcPr>
          <w:p w14:paraId="61057A10" w14:textId="77777777" w:rsidR="00E233FE" w:rsidRDefault="00E233FE"/>
        </w:tc>
      </w:tr>
      <w:tr w:rsidR="00E233FE" w14:paraId="101DFE04" w14:textId="77777777" w:rsidTr="00E233FE">
        <w:trPr>
          <w:tblCellSpacing w:w="15" w:type="dxa"/>
        </w:trPr>
        <w:tc>
          <w:tcPr>
            <w:tcW w:w="0" w:type="auto"/>
            <w:vAlign w:val="center"/>
            <w:hideMark/>
          </w:tcPr>
          <w:p w14:paraId="712F07EC" w14:textId="77777777" w:rsidR="00E233FE" w:rsidRDefault="00E233FE">
            <w:r>
              <w:t>sys_form</w:t>
            </w:r>
          </w:p>
        </w:tc>
        <w:tc>
          <w:tcPr>
            <w:tcW w:w="0" w:type="auto"/>
            <w:vAlign w:val="center"/>
            <w:hideMark/>
          </w:tcPr>
          <w:p w14:paraId="344FEE2F" w14:textId="77777777" w:rsidR="00E233FE" w:rsidRDefault="00E233FE">
            <w:r>
              <w:t>tab_type</w:t>
            </w:r>
          </w:p>
        </w:tc>
        <w:tc>
          <w:tcPr>
            <w:tcW w:w="0" w:type="auto"/>
            <w:vAlign w:val="center"/>
            <w:hideMark/>
          </w:tcPr>
          <w:p w14:paraId="797147E1" w14:textId="77777777" w:rsidR="00E233FE" w:rsidRDefault="00E233FE">
            <w:r>
              <w:t>TINYINT</w:t>
            </w:r>
          </w:p>
        </w:tc>
        <w:tc>
          <w:tcPr>
            <w:tcW w:w="0" w:type="auto"/>
            <w:vAlign w:val="center"/>
            <w:hideMark/>
          </w:tcPr>
          <w:p w14:paraId="09DF7588" w14:textId="77777777" w:rsidR="00E233FE" w:rsidRDefault="00E233FE">
            <w:r>
              <w:t>选项卡类型</w:t>
            </w:r>
          </w:p>
        </w:tc>
        <w:tc>
          <w:tcPr>
            <w:tcW w:w="0" w:type="auto"/>
            <w:vAlign w:val="center"/>
            <w:hideMark/>
          </w:tcPr>
          <w:p w14:paraId="5CACA05F" w14:textId="77777777" w:rsidR="00E233FE" w:rsidRDefault="00E233FE">
            <w:r>
              <w:t>否</w:t>
            </w:r>
          </w:p>
        </w:tc>
        <w:tc>
          <w:tcPr>
            <w:tcW w:w="0" w:type="auto"/>
            <w:vAlign w:val="center"/>
            <w:hideMark/>
          </w:tcPr>
          <w:p w14:paraId="65913EAA" w14:textId="77777777" w:rsidR="00E233FE" w:rsidRDefault="00E233FE">
            <w:r>
              <w:t>默认值0</w:t>
            </w:r>
          </w:p>
        </w:tc>
      </w:tr>
      <w:tr w:rsidR="00E233FE" w14:paraId="2FCB8696" w14:textId="77777777" w:rsidTr="00E233FE">
        <w:trPr>
          <w:tblCellSpacing w:w="15" w:type="dxa"/>
        </w:trPr>
        <w:tc>
          <w:tcPr>
            <w:tcW w:w="0" w:type="auto"/>
            <w:vAlign w:val="center"/>
            <w:hideMark/>
          </w:tcPr>
          <w:p w14:paraId="69A69566" w14:textId="77777777" w:rsidR="00E233FE" w:rsidRDefault="00E233FE">
            <w:r>
              <w:t>sys_form</w:t>
            </w:r>
          </w:p>
        </w:tc>
        <w:tc>
          <w:tcPr>
            <w:tcW w:w="0" w:type="auto"/>
            <w:vAlign w:val="center"/>
            <w:hideMark/>
          </w:tcPr>
          <w:p w14:paraId="36BE61DE" w14:textId="77777777" w:rsidR="00E233FE" w:rsidRDefault="00E233FE">
            <w:r>
              <w:t>create_time</w:t>
            </w:r>
          </w:p>
        </w:tc>
        <w:tc>
          <w:tcPr>
            <w:tcW w:w="0" w:type="auto"/>
            <w:vAlign w:val="center"/>
            <w:hideMark/>
          </w:tcPr>
          <w:p w14:paraId="40BD4622" w14:textId="77777777" w:rsidR="00E233FE" w:rsidRDefault="00E233FE">
            <w:r>
              <w:t>TIMESTAMP</w:t>
            </w:r>
          </w:p>
        </w:tc>
        <w:tc>
          <w:tcPr>
            <w:tcW w:w="0" w:type="auto"/>
            <w:vAlign w:val="center"/>
            <w:hideMark/>
          </w:tcPr>
          <w:p w14:paraId="383860F1" w14:textId="77777777" w:rsidR="00E233FE" w:rsidRDefault="00E233FE">
            <w:r>
              <w:t>创建时间</w:t>
            </w:r>
          </w:p>
        </w:tc>
        <w:tc>
          <w:tcPr>
            <w:tcW w:w="0" w:type="auto"/>
            <w:vAlign w:val="center"/>
            <w:hideMark/>
          </w:tcPr>
          <w:p w14:paraId="65EBC82D" w14:textId="77777777" w:rsidR="00E233FE" w:rsidRDefault="00E233FE">
            <w:r>
              <w:t>否</w:t>
            </w:r>
          </w:p>
        </w:tc>
        <w:tc>
          <w:tcPr>
            <w:tcW w:w="0" w:type="auto"/>
            <w:vAlign w:val="center"/>
            <w:hideMark/>
          </w:tcPr>
          <w:p w14:paraId="216B6341" w14:textId="77777777" w:rsidR="00E233FE" w:rsidRDefault="00E233FE">
            <w:r>
              <w:t>默认当前时间</w:t>
            </w:r>
          </w:p>
        </w:tc>
      </w:tr>
      <w:tr w:rsidR="00E233FE" w14:paraId="1E770C33" w14:textId="77777777" w:rsidTr="00E233FE">
        <w:trPr>
          <w:tblCellSpacing w:w="15" w:type="dxa"/>
        </w:trPr>
        <w:tc>
          <w:tcPr>
            <w:tcW w:w="0" w:type="auto"/>
            <w:vAlign w:val="center"/>
            <w:hideMark/>
          </w:tcPr>
          <w:p w14:paraId="2DF6F765" w14:textId="77777777" w:rsidR="00E233FE" w:rsidRDefault="00E233FE">
            <w:r>
              <w:lastRenderedPageBreak/>
              <w:t>sys_form</w:t>
            </w:r>
          </w:p>
        </w:tc>
        <w:tc>
          <w:tcPr>
            <w:tcW w:w="0" w:type="auto"/>
            <w:vAlign w:val="center"/>
            <w:hideMark/>
          </w:tcPr>
          <w:p w14:paraId="767D9B6E" w14:textId="77777777" w:rsidR="00E233FE" w:rsidRDefault="00E233FE">
            <w:r>
              <w:t>update_time</w:t>
            </w:r>
          </w:p>
        </w:tc>
        <w:tc>
          <w:tcPr>
            <w:tcW w:w="0" w:type="auto"/>
            <w:vAlign w:val="center"/>
            <w:hideMark/>
          </w:tcPr>
          <w:p w14:paraId="4BC0BE93" w14:textId="77777777" w:rsidR="00E233FE" w:rsidRDefault="00E233FE">
            <w:r>
              <w:t>TIMESTAMP</w:t>
            </w:r>
          </w:p>
        </w:tc>
        <w:tc>
          <w:tcPr>
            <w:tcW w:w="0" w:type="auto"/>
            <w:vAlign w:val="center"/>
            <w:hideMark/>
          </w:tcPr>
          <w:p w14:paraId="3C5BF1BB" w14:textId="77777777" w:rsidR="00E233FE" w:rsidRDefault="00E233FE">
            <w:r>
              <w:t>更新时间</w:t>
            </w:r>
          </w:p>
        </w:tc>
        <w:tc>
          <w:tcPr>
            <w:tcW w:w="0" w:type="auto"/>
            <w:vAlign w:val="center"/>
            <w:hideMark/>
          </w:tcPr>
          <w:p w14:paraId="2E557517" w14:textId="77777777" w:rsidR="00E233FE" w:rsidRDefault="00E233FE">
            <w:r>
              <w:t>否</w:t>
            </w:r>
          </w:p>
        </w:tc>
        <w:tc>
          <w:tcPr>
            <w:tcW w:w="0" w:type="auto"/>
            <w:vAlign w:val="center"/>
            <w:hideMark/>
          </w:tcPr>
          <w:p w14:paraId="1F79CB40" w14:textId="77777777" w:rsidR="00E233FE" w:rsidRDefault="00E233FE">
            <w:r>
              <w:t>默认当前时间</w:t>
            </w:r>
          </w:p>
        </w:tc>
      </w:tr>
      <w:tr w:rsidR="00E233FE" w14:paraId="69B9AA20" w14:textId="77777777" w:rsidTr="00E233FE">
        <w:trPr>
          <w:tblCellSpacing w:w="15" w:type="dxa"/>
        </w:trPr>
        <w:tc>
          <w:tcPr>
            <w:tcW w:w="0" w:type="auto"/>
            <w:vAlign w:val="center"/>
            <w:hideMark/>
          </w:tcPr>
          <w:p w14:paraId="581BD1F9" w14:textId="77777777" w:rsidR="00E233FE" w:rsidRDefault="00E233FE">
            <w:r>
              <w:t>sys_form</w:t>
            </w:r>
          </w:p>
        </w:tc>
        <w:tc>
          <w:tcPr>
            <w:tcW w:w="0" w:type="auto"/>
            <w:vAlign w:val="center"/>
            <w:hideMark/>
          </w:tcPr>
          <w:p w14:paraId="3E53284E" w14:textId="77777777" w:rsidR="00E233FE" w:rsidRDefault="00E233FE">
            <w:r>
              <w:t>is_deleted</w:t>
            </w:r>
          </w:p>
        </w:tc>
        <w:tc>
          <w:tcPr>
            <w:tcW w:w="0" w:type="auto"/>
            <w:vAlign w:val="center"/>
            <w:hideMark/>
          </w:tcPr>
          <w:p w14:paraId="173E12ED" w14:textId="77777777" w:rsidR="00E233FE" w:rsidRDefault="00E233FE">
            <w:r>
              <w:t>TINYINT</w:t>
            </w:r>
          </w:p>
        </w:tc>
        <w:tc>
          <w:tcPr>
            <w:tcW w:w="0" w:type="auto"/>
            <w:vAlign w:val="center"/>
            <w:hideMark/>
          </w:tcPr>
          <w:p w14:paraId="4368D8BA" w14:textId="77777777" w:rsidR="00E233FE" w:rsidRDefault="00E233FE">
            <w:r>
              <w:t>删除标记（0:可用 1:已删除）</w:t>
            </w:r>
          </w:p>
        </w:tc>
        <w:tc>
          <w:tcPr>
            <w:tcW w:w="0" w:type="auto"/>
            <w:vAlign w:val="center"/>
            <w:hideMark/>
          </w:tcPr>
          <w:p w14:paraId="284F2E1D" w14:textId="77777777" w:rsidR="00E233FE" w:rsidRDefault="00E233FE">
            <w:r>
              <w:t>否</w:t>
            </w:r>
          </w:p>
        </w:tc>
        <w:tc>
          <w:tcPr>
            <w:tcW w:w="0" w:type="auto"/>
            <w:vAlign w:val="center"/>
            <w:hideMark/>
          </w:tcPr>
          <w:p w14:paraId="00A8E083" w14:textId="77777777" w:rsidR="00E233FE" w:rsidRDefault="00E233FE"/>
        </w:tc>
      </w:tr>
      <w:tr w:rsidR="00E233FE" w14:paraId="1005F4EB" w14:textId="77777777" w:rsidTr="00E233FE">
        <w:trPr>
          <w:tblCellSpacing w:w="15" w:type="dxa"/>
        </w:trPr>
        <w:tc>
          <w:tcPr>
            <w:tcW w:w="0" w:type="auto"/>
            <w:vAlign w:val="center"/>
            <w:hideMark/>
          </w:tcPr>
          <w:p w14:paraId="12C071BC" w14:textId="77777777" w:rsidR="00E233FE" w:rsidRDefault="00E233FE">
            <w:r>
              <w:t>sys_form</w:t>
            </w:r>
          </w:p>
        </w:tc>
        <w:tc>
          <w:tcPr>
            <w:tcW w:w="0" w:type="auto"/>
            <w:vAlign w:val="center"/>
            <w:hideMark/>
          </w:tcPr>
          <w:p w14:paraId="7BD7EBA5" w14:textId="77777777" w:rsidR="00E233FE" w:rsidRDefault="00E233FE">
            <w:r>
              <w:t>version</w:t>
            </w:r>
          </w:p>
        </w:tc>
        <w:tc>
          <w:tcPr>
            <w:tcW w:w="0" w:type="auto"/>
            <w:vAlign w:val="center"/>
            <w:hideMark/>
          </w:tcPr>
          <w:p w14:paraId="25781B8B" w14:textId="77777777" w:rsidR="00E233FE" w:rsidRDefault="00E233FE">
            <w:r>
              <w:t>BIGINT</w:t>
            </w:r>
          </w:p>
        </w:tc>
        <w:tc>
          <w:tcPr>
            <w:tcW w:w="0" w:type="auto"/>
            <w:vAlign w:val="center"/>
            <w:hideMark/>
          </w:tcPr>
          <w:p w14:paraId="0BC56E0E" w14:textId="77777777" w:rsidR="00E233FE" w:rsidRDefault="00E233FE">
            <w:r>
              <w:t>版本号</w:t>
            </w:r>
          </w:p>
        </w:tc>
        <w:tc>
          <w:tcPr>
            <w:tcW w:w="0" w:type="auto"/>
            <w:vAlign w:val="center"/>
            <w:hideMark/>
          </w:tcPr>
          <w:p w14:paraId="301BB84C" w14:textId="77777777" w:rsidR="00E233FE" w:rsidRDefault="00E233FE">
            <w:r>
              <w:t>否</w:t>
            </w:r>
          </w:p>
        </w:tc>
        <w:tc>
          <w:tcPr>
            <w:tcW w:w="0" w:type="auto"/>
            <w:vAlign w:val="center"/>
            <w:hideMark/>
          </w:tcPr>
          <w:p w14:paraId="327A11B4" w14:textId="77777777" w:rsidR="00E233FE" w:rsidRDefault="00E233FE"/>
        </w:tc>
      </w:tr>
    </w:tbl>
    <w:p w14:paraId="4F919CA2"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620"/>
        <w:gridCol w:w="1500"/>
        <w:gridCol w:w="2526"/>
        <w:gridCol w:w="658"/>
        <w:gridCol w:w="791"/>
      </w:tblGrid>
      <w:tr w:rsidR="00E233FE" w14:paraId="6CBA260E" w14:textId="77777777" w:rsidTr="00E233FE">
        <w:trPr>
          <w:tblHeader/>
          <w:tblCellSpacing w:w="15" w:type="dxa"/>
        </w:trPr>
        <w:tc>
          <w:tcPr>
            <w:tcW w:w="0" w:type="auto"/>
            <w:vAlign w:val="center"/>
            <w:hideMark/>
          </w:tcPr>
          <w:p w14:paraId="2032D4B6" w14:textId="77777777" w:rsidR="00E233FE" w:rsidRDefault="00E233FE">
            <w:pPr>
              <w:jc w:val="center"/>
              <w:rPr>
                <w:b/>
                <w:bCs/>
              </w:rPr>
            </w:pPr>
            <w:r>
              <w:rPr>
                <w:b/>
                <w:bCs/>
              </w:rPr>
              <w:t>表名</w:t>
            </w:r>
          </w:p>
        </w:tc>
        <w:tc>
          <w:tcPr>
            <w:tcW w:w="0" w:type="auto"/>
            <w:vAlign w:val="center"/>
            <w:hideMark/>
          </w:tcPr>
          <w:p w14:paraId="59170622" w14:textId="77777777" w:rsidR="00E233FE" w:rsidRDefault="00E233FE">
            <w:pPr>
              <w:jc w:val="center"/>
              <w:rPr>
                <w:b/>
                <w:bCs/>
              </w:rPr>
            </w:pPr>
            <w:r>
              <w:rPr>
                <w:b/>
                <w:bCs/>
              </w:rPr>
              <w:t>字段名</w:t>
            </w:r>
          </w:p>
        </w:tc>
        <w:tc>
          <w:tcPr>
            <w:tcW w:w="0" w:type="auto"/>
            <w:vAlign w:val="center"/>
            <w:hideMark/>
          </w:tcPr>
          <w:p w14:paraId="63533325" w14:textId="77777777" w:rsidR="00E233FE" w:rsidRDefault="00E233FE">
            <w:pPr>
              <w:jc w:val="center"/>
              <w:rPr>
                <w:b/>
                <w:bCs/>
              </w:rPr>
            </w:pPr>
            <w:r>
              <w:rPr>
                <w:b/>
                <w:bCs/>
              </w:rPr>
              <w:t>数据类型</w:t>
            </w:r>
          </w:p>
        </w:tc>
        <w:tc>
          <w:tcPr>
            <w:tcW w:w="0" w:type="auto"/>
            <w:vAlign w:val="center"/>
            <w:hideMark/>
          </w:tcPr>
          <w:p w14:paraId="09DE08C2" w14:textId="77777777" w:rsidR="00E233FE" w:rsidRDefault="00E233FE">
            <w:pPr>
              <w:jc w:val="center"/>
              <w:rPr>
                <w:b/>
                <w:bCs/>
              </w:rPr>
            </w:pPr>
            <w:r>
              <w:rPr>
                <w:b/>
                <w:bCs/>
              </w:rPr>
              <w:t>说明</w:t>
            </w:r>
          </w:p>
        </w:tc>
        <w:tc>
          <w:tcPr>
            <w:tcW w:w="0" w:type="auto"/>
            <w:vAlign w:val="center"/>
            <w:hideMark/>
          </w:tcPr>
          <w:p w14:paraId="2602A6B0" w14:textId="77777777" w:rsidR="00E233FE" w:rsidRDefault="00E233FE">
            <w:pPr>
              <w:jc w:val="center"/>
              <w:rPr>
                <w:b/>
                <w:bCs/>
              </w:rPr>
            </w:pPr>
            <w:r>
              <w:rPr>
                <w:b/>
                <w:bCs/>
              </w:rPr>
              <w:t>允许空</w:t>
            </w:r>
          </w:p>
        </w:tc>
        <w:tc>
          <w:tcPr>
            <w:tcW w:w="0" w:type="auto"/>
            <w:vAlign w:val="center"/>
            <w:hideMark/>
          </w:tcPr>
          <w:p w14:paraId="4EC167DB" w14:textId="77777777" w:rsidR="00E233FE" w:rsidRDefault="00E233FE">
            <w:pPr>
              <w:jc w:val="center"/>
              <w:rPr>
                <w:b/>
                <w:bCs/>
              </w:rPr>
            </w:pPr>
            <w:r>
              <w:rPr>
                <w:b/>
                <w:bCs/>
              </w:rPr>
              <w:t>备注</w:t>
            </w:r>
          </w:p>
        </w:tc>
      </w:tr>
      <w:tr w:rsidR="00E233FE" w14:paraId="4B4FEDAF" w14:textId="77777777" w:rsidTr="00E233FE">
        <w:trPr>
          <w:tblCellSpacing w:w="15" w:type="dxa"/>
        </w:trPr>
        <w:tc>
          <w:tcPr>
            <w:tcW w:w="0" w:type="auto"/>
            <w:vAlign w:val="center"/>
            <w:hideMark/>
          </w:tcPr>
          <w:p w14:paraId="3C52DDB3" w14:textId="77777777" w:rsidR="00E233FE" w:rsidRDefault="00E233FE">
            <w:r>
              <w:t>sys_form_item</w:t>
            </w:r>
          </w:p>
        </w:tc>
        <w:tc>
          <w:tcPr>
            <w:tcW w:w="0" w:type="auto"/>
            <w:vAlign w:val="center"/>
            <w:hideMark/>
          </w:tcPr>
          <w:p w14:paraId="520FE42F" w14:textId="77777777" w:rsidR="00E233FE" w:rsidRDefault="00E233FE">
            <w:r>
              <w:t>id</w:t>
            </w:r>
          </w:p>
        </w:tc>
        <w:tc>
          <w:tcPr>
            <w:tcW w:w="0" w:type="auto"/>
            <w:vAlign w:val="center"/>
            <w:hideMark/>
          </w:tcPr>
          <w:p w14:paraId="46B1B5D7" w14:textId="77777777" w:rsidR="00E233FE" w:rsidRDefault="00E233FE">
            <w:r>
              <w:t>VARCHAR(100)</w:t>
            </w:r>
          </w:p>
        </w:tc>
        <w:tc>
          <w:tcPr>
            <w:tcW w:w="0" w:type="auto"/>
            <w:vAlign w:val="center"/>
            <w:hideMark/>
          </w:tcPr>
          <w:p w14:paraId="2A99DFFC" w14:textId="77777777" w:rsidR="00E233FE" w:rsidRDefault="00E233FE">
            <w:r>
              <w:t>表单选项标识</w:t>
            </w:r>
          </w:p>
        </w:tc>
        <w:tc>
          <w:tcPr>
            <w:tcW w:w="0" w:type="auto"/>
            <w:vAlign w:val="center"/>
            <w:hideMark/>
          </w:tcPr>
          <w:p w14:paraId="6C328915" w14:textId="77777777" w:rsidR="00E233FE" w:rsidRDefault="00E233FE">
            <w:r>
              <w:t>否</w:t>
            </w:r>
          </w:p>
        </w:tc>
        <w:tc>
          <w:tcPr>
            <w:tcW w:w="0" w:type="auto"/>
            <w:vAlign w:val="center"/>
            <w:hideMark/>
          </w:tcPr>
          <w:p w14:paraId="69C1CFDB" w14:textId="77777777" w:rsidR="00E233FE" w:rsidRDefault="00E233FE">
            <w:r>
              <w:t>主键</w:t>
            </w:r>
          </w:p>
        </w:tc>
      </w:tr>
      <w:tr w:rsidR="00E233FE" w14:paraId="74E31BF9" w14:textId="77777777" w:rsidTr="00E233FE">
        <w:trPr>
          <w:tblCellSpacing w:w="15" w:type="dxa"/>
        </w:trPr>
        <w:tc>
          <w:tcPr>
            <w:tcW w:w="0" w:type="auto"/>
            <w:vAlign w:val="center"/>
            <w:hideMark/>
          </w:tcPr>
          <w:p w14:paraId="545E2658" w14:textId="77777777" w:rsidR="00E233FE" w:rsidRDefault="00E233FE">
            <w:r>
              <w:t>sys_form_item</w:t>
            </w:r>
          </w:p>
        </w:tc>
        <w:tc>
          <w:tcPr>
            <w:tcW w:w="0" w:type="auto"/>
            <w:vAlign w:val="center"/>
            <w:hideMark/>
          </w:tcPr>
          <w:p w14:paraId="3AF1DAA8" w14:textId="77777777" w:rsidR="00E233FE" w:rsidRDefault="00E233FE">
            <w:r>
              <w:t>form_id</w:t>
            </w:r>
          </w:p>
        </w:tc>
        <w:tc>
          <w:tcPr>
            <w:tcW w:w="0" w:type="auto"/>
            <w:vAlign w:val="center"/>
            <w:hideMark/>
          </w:tcPr>
          <w:p w14:paraId="6B5E2CF4" w14:textId="77777777" w:rsidR="00E233FE" w:rsidRDefault="00E233FE">
            <w:r>
              <w:t>VARCHAR(100)</w:t>
            </w:r>
          </w:p>
        </w:tc>
        <w:tc>
          <w:tcPr>
            <w:tcW w:w="0" w:type="auto"/>
            <w:vAlign w:val="center"/>
            <w:hideMark/>
          </w:tcPr>
          <w:p w14:paraId="16EF8940" w14:textId="77777777" w:rsidR="00E233FE" w:rsidRDefault="00E233FE">
            <w:r>
              <w:t>表单标识</w:t>
            </w:r>
          </w:p>
        </w:tc>
        <w:tc>
          <w:tcPr>
            <w:tcW w:w="0" w:type="auto"/>
            <w:vAlign w:val="center"/>
            <w:hideMark/>
          </w:tcPr>
          <w:p w14:paraId="7E71126B" w14:textId="77777777" w:rsidR="00E233FE" w:rsidRDefault="00E233FE">
            <w:r>
              <w:t>否</w:t>
            </w:r>
          </w:p>
        </w:tc>
        <w:tc>
          <w:tcPr>
            <w:tcW w:w="0" w:type="auto"/>
            <w:vAlign w:val="center"/>
            <w:hideMark/>
          </w:tcPr>
          <w:p w14:paraId="52DC9F96" w14:textId="77777777" w:rsidR="00E233FE" w:rsidRDefault="00E233FE"/>
        </w:tc>
      </w:tr>
      <w:tr w:rsidR="00E233FE" w14:paraId="7A10339C" w14:textId="77777777" w:rsidTr="00E233FE">
        <w:trPr>
          <w:tblCellSpacing w:w="15" w:type="dxa"/>
        </w:trPr>
        <w:tc>
          <w:tcPr>
            <w:tcW w:w="0" w:type="auto"/>
            <w:vAlign w:val="center"/>
            <w:hideMark/>
          </w:tcPr>
          <w:p w14:paraId="47B52188" w14:textId="77777777" w:rsidR="00E233FE" w:rsidRDefault="00E233FE">
            <w:r>
              <w:t>sys_form_item</w:t>
            </w:r>
          </w:p>
        </w:tc>
        <w:tc>
          <w:tcPr>
            <w:tcW w:w="0" w:type="auto"/>
            <w:vAlign w:val="center"/>
            <w:hideMark/>
          </w:tcPr>
          <w:p w14:paraId="0AD444D6" w14:textId="77777777" w:rsidR="00E233FE" w:rsidRDefault="00E233FE">
            <w:r>
              <w:t>name</w:t>
            </w:r>
          </w:p>
        </w:tc>
        <w:tc>
          <w:tcPr>
            <w:tcW w:w="0" w:type="auto"/>
            <w:vAlign w:val="center"/>
            <w:hideMark/>
          </w:tcPr>
          <w:p w14:paraId="0C6184D6" w14:textId="77777777" w:rsidR="00E233FE" w:rsidRDefault="00E233FE">
            <w:r>
              <w:t>VARCHAR(100)</w:t>
            </w:r>
          </w:p>
        </w:tc>
        <w:tc>
          <w:tcPr>
            <w:tcW w:w="0" w:type="auto"/>
            <w:vAlign w:val="center"/>
            <w:hideMark/>
          </w:tcPr>
          <w:p w14:paraId="1431B6F9" w14:textId="77777777" w:rsidR="00E233FE" w:rsidRDefault="00E233FE">
            <w:r>
              <w:t>名称</w:t>
            </w:r>
          </w:p>
        </w:tc>
        <w:tc>
          <w:tcPr>
            <w:tcW w:w="0" w:type="auto"/>
            <w:vAlign w:val="center"/>
            <w:hideMark/>
          </w:tcPr>
          <w:p w14:paraId="52452EE5" w14:textId="77777777" w:rsidR="00E233FE" w:rsidRDefault="00E233FE">
            <w:r>
              <w:t>否</w:t>
            </w:r>
          </w:p>
        </w:tc>
        <w:tc>
          <w:tcPr>
            <w:tcW w:w="0" w:type="auto"/>
            <w:vAlign w:val="center"/>
            <w:hideMark/>
          </w:tcPr>
          <w:p w14:paraId="4324E91F" w14:textId="77777777" w:rsidR="00E233FE" w:rsidRDefault="00E233FE"/>
        </w:tc>
      </w:tr>
      <w:tr w:rsidR="00E233FE" w14:paraId="77C0A96A" w14:textId="77777777" w:rsidTr="00E233FE">
        <w:trPr>
          <w:tblCellSpacing w:w="15" w:type="dxa"/>
        </w:trPr>
        <w:tc>
          <w:tcPr>
            <w:tcW w:w="0" w:type="auto"/>
            <w:vAlign w:val="center"/>
            <w:hideMark/>
          </w:tcPr>
          <w:p w14:paraId="5A98D058" w14:textId="77777777" w:rsidR="00E233FE" w:rsidRDefault="00E233FE">
            <w:r>
              <w:t>sys_form_item</w:t>
            </w:r>
          </w:p>
        </w:tc>
        <w:tc>
          <w:tcPr>
            <w:tcW w:w="0" w:type="auto"/>
            <w:vAlign w:val="center"/>
            <w:hideMark/>
          </w:tcPr>
          <w:p w14:paraId="337DB6BB" w14:textId="77777777" w:rsidR="00E233FE" w:rsidRDefault="00E233FE">
            <w:r>
              <w:t>description</w:t>
            </w:r>
          </w:p>
        </w:tc>
        <w:tc>
          <w:tcPr>
            <w:tcW w:w="0" w:type="auto"/>
            <w:vAlign w:val="center"/>
            <w:hideMark/>
          </w:tcPr>
          <w:p w14:paraId="78D7F9F3" w14:textId="77777777" w:rsidR="00E233FE" w:rsidRDefault="00E233FE">
            <w:r>
              <w:t>VARCHAR(255)</w:t>
            </w:r>
          </w:p>
        </w:tc>
        <w:tc>
          <w:tcPr>
            <w:tcW w:w="0" w:type="auto"/>
            <w:vAlign w:val="center"/>
            <w:hideMark/>
          </w:tcPr>
          <w:p w14:paraId="109CCD33" w14:textId="77777777" w:rsidR="00E233FE" w:rsidRDefault="00E233FE">
            <w:r>
              <w:t>描述</w:t>
            </w:r>
          </w:p>
        </w:tc>
        <w:tc>
          <w:tcPr>
            <w:tcW w:w="0" w:type="auto"/>
            <w:vAlign w:val="center"/>
            <w:hideMark/>
          </w:tcPr>
          <w:p w14:paraId="6A78E2FC" w14:textId="77777777" w:rsidR="00E233FE" w:rsidRDefault="00E233FE">
            <w:r>
              <w:t>否</w:t>
            </w:r>
          </w:p>
        </w:tc>
        <w:tc>
          <w:tcPr>
            <w:tcW w:w="0" w:type="auto"/>
            <w:vAlign w:val="center"/>
            <w:hideMark/>
          </w:tcPr>
          <w:p w14:paraId="3AA8C5FF" w14:textId="77777777" w:rsidR="00E233FE" w:rsidRDefault="00E233FE"/>
        </w:tc>
      </w:tr>
      <w:tr w:rsidR="00E233FE" w14:paraId="7A0FBAA5" w14:textId="77777777" w:rsidTr="00E233FE">
        <w:trPr>
          <w:tblCellSpacing w:w="15" w:type="dxa"/>
        </w:trPr>
        <w:tc>
          <w:tcPr>
            <w:tcW w:w="0" w:type="auto"/>
            <w:vAlign w:val="center"/>
            <w:hideMark/>
          </w:tcPr>
          <w:p w14:paraId="35304949" w14:textId="77777777" w:rsidR="00E233FE" w:rsidRDefault="00E233FE">
            <w:r>
              <w:t>sys_form_item</w:t>
            </w:r>
          </w:p>
        </w:tc>
        <w:tc>
          <w:tcPr>
            <w:tcW w:w="0" w:type="auto"/>
            <w:vAlign w:val="center"/>
            <w:hideMark/>
          </w:tcPr>
          <w:p w14:paraId="18784013" w14:textId="77777777" w:rsidR="00E233FE" w:rsidRDefault="00E233FE">
            <w:r>
              <w:t>item_type</w:t>
            </w:r>
          </w:p>
        </w:tc>
        <w:tc>
          <w:tcPr>
            <w:tcW w:w="0" w:type="auto"/>
            <w:vAlign w:val="center"/>
            <w:hideMark/>
          </w:tcPr>
          <w:p w14:paraId="583EE87A" w14:textId="77777777" w:rsidR="00E233FE" w:rsidRDefault="00E233FE">
            <w:r>
              <w:t>VARCHAR(255)</w:t>
            </w:r>
          </w:p>
        </w:tc>
        <w:tc>
          <w:tcPr>
            <w:tcW w:w="0" w:type="auto"/>
            <w:vAlign w:val="center"/>
            <w:hideMark/>
          </w:tcPr>
          <w:p w14:paraId="0069666B" w14:textId="77777777" w:rsidR="00E233FE" w:rsidRDefault="00E233FE">
            <w:r>
              <w:t>字段类型</w:t>
            </w:r>
          </w:p>
        </w:tc>
        <w:tc>
          <w:tcPr>
            <w:tcW w:w="0" w:type="auto"/>
            <w:vAlign w:val="center"/>
            <w:hideMark/>
          </w:tcPr>
          <w:p w14:paraId="668ABF08" w14:textId="77777777" w:rsidR="00E233FE" w:rsidRDefault="00E233FE">
            <w:r>
              <w:t>否</w:t>
            </w:r>
          </w:p>
        </w:tc>
        <w:tc>
          <w:tcPr>
            <w:tcW w:w="0" w:type="auto"/>
            <w:vAlign w:val="center"/>
            <w:hideMark/>
          </w:tcPr>
          <w:p w14:paraId="73CF7D88" w14:textId="77777777" w:rsidR="00E233FE" w:rsidRDefault="00E233FE"/>
        </w:tc>
      </w:tr>
      <w:tr w:rsidR="00E233FE" w14:paraId="5B1D527D" w14:textId="77777777" w:rsidTr="00E233FE">
        <w:trPr>
          <w:tblCellSpacing w:w="15" w:type="dxa"/>
        </w:trPr>
        <w:tc>
          <w:tcPr>
            <w:tcW w:w="0" w:type="auto"/>
            <w:vAlign w:val="center"/>
            <w:hideMark/>
          </w:tcPr>
          <w:p w14:paraId="48784FE4" w14:textId="77777777" w:rsidR="00E233FE" w:rsidRDefault="00E233FE">
            <w:r>
              <w:t>sys_form_item</w:t>
            </w:r>
          </w:p>
        </w:tc>
        <w:tc>
          <w:tcPr>
            <w:tcW w:w="0" w:type="auto"/>
            <w:vAlign w:val="center"/>
            <w:hideMark/>
          </w:tcPr>
          <w:p w14:paraId="4A9DB2B9" w14:textId="77777777" w:rsidR="00E233FE" w:rsidRDefault="00E233FE">
            <w:r>
              <w:t>is_allow_null</w:t>
            </w:r>
          </w:p>
        </w:tc>
        <w:tc>
          <w:tcPr>
            <w:tcW w:w="0" w:type="auto"/>
            <w:vAlign w:val="center"/>
            <w:hideMark/>
          </w:tcPr>
          <w:p w14:paraId="1EDE3555" w14:textId="77777777" w:rsidR="00E233FE" w:rsidRDefault="00E233FE">
            <w:r>
              <w:t>TINYINT</w:t>
            </w:r>
          </w:p>
        </w:tc>
        <w:tc>
          <w:tcPr>
            <w:tcW w:w="0" w:type="auto"/>
            <w:vAlign w:val="center"/>
            <w:hideMark/>
          </w:tcPr>
          <w:p w14:paraId="4DB0B45A" w14:textId="77777777" w:rsidR="00E233FE" w:rsidRDefault="00E233FE">
            <w:r>
              <w:t>是否允许为空</w:t>
            </w:r>
          </w:p>
        </w:tc>
        <w:tc>
          <w:tcPr>
            <w:tcW w:w="0" w:type="auto"/>
            <w:vAlign w:val="center"/>
            <w:hideMark/>
          </w:tcPr>
          <w:p w14:paraId="0F03BC90" w14:textId="77777777" w:rsidR="00E233FE" w:rsidRDefault="00E233FE">
            <w:r>
              <w:t>否</w:t>
            </w:r>
          </w:p>
        </w:tc>
        <w:tc>
          <w:tcPr>
            <w:tcW w:w="0" w:type="auto"/>
            <w:vAlign w:val="center"/>
            <w:hideMark/>
          </w:tcPr>
          <w:p w14:paraId="1D6587F4" w14:textId="77777777" w:rsidR="00E233FE" w:rsidRDefault="00E233FE">
            <w:r>
              <w:t>默认值1</w:t>
            </w:r>
          </w:p>
        </w:tc>
      </w:tr>
      <w:tr w:rsidR="00E233FE" w14:paraId="2BF44ED7" w14:textId="77777777" w:rsidTr="00E233FE">
        <w:trPr>
          <w:tblCellSpacing w:w="15" w:type="dxa"/>
        </w:trPr>
        <w:tc>
          <w:tcPr>
            <w:tcW w:w="0" w:type="auto"/>
            <w:vAlign w:val="center"/>
            <w:hideMark/>
          </w:tcPr>
          <w:p w14:paraId="0EF25DC1" w14:textId="77777777" w:rsidR="00E233FE" w:rsidRDefault="00E233FE">
            <w:r>
              <w:t>sys_form_item</w:t>
            </w:r>
          </w:p>
        </w:tc>
        <w:tc>
          <w:tcPr>
            <w:tcW w:w="0" w:type="auto"/>
            <w:vAlign w:val="center"/>
            <w:hideMark/>
          </w:tcPr>
          <w:p w14:paraId="03036E83" w14:textId="77777777" w:rsidR="00E233FE" w:rsidRDefault="00E233FE">
            <w:r>
              <w:t>create_time</w:t>
            </w:r>
          </w:p>
        </w:tc>
        <w:tc>
          <w:tcPr>
            <w:tcW w:w="0" w:type="auto"/>
            <w:vAlign w:val="center"/>
            <w:hideMark/>
          </w:tcPr>
          <w:p w14:paraId="35B35050" w14:textId="77777777" w:rsidR="00E233FE" w:rsidRDefault="00E233FE">
            <w:r>
              <w:t>TIMESTAMP</w:t>
            </w:r>
          </w:p>
        </w:tc>
        <w:tc>
          <w:tcPr>
            <w:tcW w:w="0" w:type="auto"/>
            <w:vAlign w:val="center"/>
            <w:hideMark/>
          </w:tcPr>
          <w:p w14:paraId="3B1CD3CC" w14:textId="77777777" w:rsidR="00E233FE" w:rsidRDefault="00E233FE">
            <w:r>
              <w:t>创建时间</w:t>
            </w:r>
          </w:p>
        </w:tc>
        <w:tc>
          <w:tcPr>
            <w:tcW w:w="0" w:type="auto"/>
            <w:vAlign w:val="center"/>
            <w:hideMark/>
          </w:tcPr>
          <w:p w14:paraId="5BF61592" w14:textId="77777777" w:rsidR="00E233FE" w:rsidRDefault="00E233FE">
            <w:r>
              <w:t>否</w:t>
            </w:r>
          </w:p>
        </w:tc>
        <w:tc>
          <w:tcPr>
            <w:tcW w:w="0" w:type="auto"/>
            <w:vAlign w:val="center"/>
            <w:hideMark/>
          </w:tcPr>
          <w:p w14:paraId="0AA6616D" w14:textId="77777777" w:rsidR="00E233FE" w:rsidRDefault="00E233FE"/>
        </w:tc>
      </w:tr>
      <w:tr w:rsidR="00E233FE" w14:paraId="3943D1F8" w14:textId="77777777" w:rsidTr="00E233FE">
        <w:trPr>
          <w:tblCellSpacing w:w="15" w:type="dxa"/>
        </w:trPr>
        <w:tc>
          <w:tcPr>
            <w:tcW w:w="0" w:type="auto"/>
            <w:vAlign w:val="center"/>
            <w:hideMark/>
          </w:tcPr>
          <w:p w14:paraId="56816971" w14:textId="77777777" w:rsidR="00E233FE" w:rsidRDefault="00E233FE">
            <w:r>
              <w:t>sys_form_item</w:t>
            </w:r>
          </w:p>
        </w:tc>
        <w:tc>
          <w:tcPr>
            <w:tcW w:w="0" w:type="auto"/>
            <w:vAlign w:val="center"/>
            <w:hideMark/>
          </w:tcPr>
          <w:p w14:paraId="3DB6FE00" w14:textId="77777777" w:rsidR="00E233FE" w:rsidRDefault="00E233FE">
            <w:r>
              <w:t>update_time</w:t>
            </w:r>
          </w:p>
        </w:tc>
        <w:tc>
          <w:tcPr>
            <w:tcW w:w="0" w:type="auto"/>
            <w:vAlign w:val="center"/>
            <w:hideMark/>
          </w:tcPr>
          <w:p w14:paraId="303B19B2" w14:textId="77777777" w:rsidR="00E233FE" w:rsidRDefault="00E233FE">
            <w:r>
              <w:t>TIMESTAMP</w:t>
            </w:r>
          </w:p>
        </w:tc>
        <w:tc>
          <w:tcPr>
            <w:tcW w:w="0" w:type="auto"/>
            <w:vAlign w:val="center"/>
            <w:hideMark/>
          </w:tcPr>
          <w:p w14:paraId="66559761" w14:textId="77777777" w:rsidR="00E233FE" w:rsidRDefault="00E233FE">
            <w:r>
              <w:t>更新时间</w:t>
            </w:r>
          </w:p>
        </w:tc>
        <w:tc>
          <w:tcPr>
            <w:tcW w:w="0" w:type="auto"/>
            <w:vAlign w:val="center"/>
            <w:hideMark/>
          </w:tcPr>
          <w:p w14:paraId="7C9D5CA5" w14:textId="77777777" w:rsidR="00E233FE" w:rsidRDefault="00E233FE">
            <w:r>
              <w:t>否</w:t>
            </w:r>
          </w:p>
        </w:tc>
        <w:tc>
          <w:tcPr>
            <w:tcW w:w="0" w:type="auto"/>
            <w:vAlign w:val="center"/>
            <w:hideMark/>
          </w:tcPr>
          <w:p w14:paraId="3BF8222C" w14:textId="77777777" w:rsidR="00E233FE" w:rsidRDefault="00E233FE"/>
        </w:tc>
      </w:tr>
      <w:tr w:rsidR="00E233FE" w14:paraId="3E8F1DA6" w14:textId="77777777" w:rsidTr="00E233FE">
        <w:trPr>
          <w:tblCellSpacing w:w="15" w:type="dxa"/>
        </w:trPr>
        <w:tc>
          <w:tcPr>
            <w:tcW w:w="0" w:type="auto"/>
            <w:vAlign w:val="center"/>
            <w:hideMark/>
          </w:tcPr>
          <w:p w14:paraId="79DAE4B7" w14:textId="77777777" w:rsidR="00E233FE" w:rsidRDefault="00E233FE">
            <w:r>
              <w:t>sys_form_item</w:t>
            </w:r>
          </w:p>
        </w:tc>
        <w:tc>
          <w:tcPr>
            <w:tcW w:w="0" w:type="auto"/>
            <w:vAlign w:val="center"/>
            <w:hideMark/>
          </w:tcPr>
          <w:p w14:paraId="5D854793" w14:textId="77777777" w:rsidR="00E233FE" w:rsidRDefault="00E233FE">
            <w:r>
              <w:t>is_deleted</w:t>
            </w:r>
          </w:p>
        </w:tc>
        <w:tc>
          <w:tcPr>
            <w:tcW w:w="0" w:type="auto"/>
            <w:vAlign w:val="center"/>
            <w:hideMark/>
          </w:tcPr>
          <w:p w14:paraId="5D17BF6C" w14:textId="77777777" w:rsidR="00E233FE" w:rsidRDefault="00E233FE">
            <w:r>
              <w:t>TINYINT</w:t>
            </w:r>
          </w:p>
        </w:tc>
        <w:tc>
          <w:tcPr>
            <w:tcW w:w="0" w:type="auto"/>
            <w:vAlign w:val="center"/>
            <w:hideMark/>
          </w:tcPr>
          <w:p w14:paraId="73177716" w14:textId="77777777" w:rsidR="00E233FE" w:rsidRDefault="00E233FE">
            <w:r>
              <w:t>删除标记（0:可用 1:已删除）</w:t>
            </w:r>
          </w:p>
        </w:tc>
        <w:tc>
          <w:tcPr>
            <w:tcW w:w="0" w:type="auto"/>
            <w:vAlign w:val="center"/>
            <w:hideMark/>
          </w:tcPr>
          <w:p w14:paraId="66407390" w14:textId="77777777" w:rsidR="00E233FE" w:rsidRDefault="00E233FE">
            <w:r>
              <w:t>否</w:t>
            </w:r>
          </w:p>
        </w:tc>
        <w:tc>
          <w:tcPr>
            <w:tcW w:w="0" w:type="auto"/>
            <w:vAlign w:val="center"/>
            <w:hideMark/>
          </w:tcPr>
          <w:p w14:paraId="519E3CCB" w14:textId="77777777" w:rsidR="00E233FE" w:rsidRDefault="00E233FE"/>
        </w:tc>
      </w:tr>
      <w:tr w:rsidR="00E233FE" w14:paraId="198B435F" w14:textId="77777777" w:rsidTr="00E233FE">
        <w:trPr>
          <w:tblCellSpacing w:w="15" w:type="dxa"/>
        </w:trPr>
        <w:tc>
          <w:tcPr>
            <w:tcW w:w="0" w:type="auto"/>
            <w:vAlign w:val="center"/>
            <w:hideMark/>
          </w:tcPr>
          <w:p w14:paraId="13714458" w14:textId="77777777" w:rsidR="00E233FE" w:rsidRDefault="00E233FE">
            <w:r>
              <w:t>sys_form_item</w:t>
            </w:r>
          </w:p>
        </w:tc>
        <w:tc>
          <w:tcPr>
            <w:tcW w:w="0" w:type="auto"/>
            <w:vAlign w:val="center"/>
            <w:hideMark/>
          </w:tcPr>
          <w:p w14:paraId="7B57B20A" w14:textId="77777777" w:rsidR="00E233FE" w:rsidRDefault="00E233FE">
            <w:r>
              <w:t>version</w:t>
            </w:r>
          </w:p>
        </w:tc>
        <w:tc>
          <w:tcPr>
            <w:tcW w:w="0" w:type="auto"/>
            <w:vAlign w:val="center"/>
            <w:hideMark/>
          </w:tcPr>
          <w:p w14:paraId="6E56342C" w14:textId="77777777" w:rsidR="00E233FE" w:rsidRDefault="00E233FE">
            <w:r>
              <w:t>BIGINT</w:t>
            </w:r>
          </w:p>
        </w:tc>
        <w:tc>
          <w:tcPr>
            <w:tcW w:w="0" w:type="auto"/>
            <w:vAlign w:val="center"/>
            <w:hideMark/>
          </w:tcPr>
          <w:p w14:paraId="7C1C76A3" w14:textId="77777777" w:rsidR="00E233FE" w:rsidRDefault="00E233FE">
            <w:r>
              <w:t>版本号</w:t>
            </w:r>
          </w:p>
        </w:tc>
        <w:tc>
          <w:tcPr>
            <w:tcW w:w="0" w:type="auto"/>
            <w:vAlign w:val="center"/>
            <w:hideMark/>
          </w:tcPr>
          <w:p w14:paraId="6B0058C1" w14:textId="77777777" w:rsidR="00E233FE" w:rsidRDefault="00E233FE">
            <w:r>
              <w:t>否</w:t>
            </w:r>
          </w:p>
        </w:tc>
        <w:tc>
          <w:tcPr>
            <w:tcW w:w="0" w:type="auto"/>
            <w:vAlign w:val="center"/>
            <w:hideMark/>
          </w:tcPr>
          <w:p w14:paraId="0759C29A" w14:textId="77777777" w:rsidR="00E233FE" w:rsidRDefault="00E233FE"/>
        </w:tc>
      </w:tr>
    </w:tbl>
    <w:p w14:paraId="0EA45A8C"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380"/>
        <w:gridCol w:w="1500"/>
        <w:gridCol w:w="1380"/>
        <w:gridCol w:w="795"/>
        <w:gridCol w:w="1515"/>
      </w:tblGrid>
      <w:tr w:rsidR="00E233FE" w14:paraId="4D19B04B" w14:textId="77777777" w:rsidTr="00E233FE">
        <w:trPr>
          <w:tblHeader/>
          <w:tblCellSpacing w:w="15" w:type="dxa"/>
        </w:trPr>
        <w:tc>
          <w:tcPr>
            <w:tcW w:w="0" w:type="auto"/>
            <w:vAlign w:val="center"/>
            <w:hideMark/>
          </w:tcPr>
          <w:p w14:paraId="523267D4" w14:textId="77777777" w:rsidR="00E233FE" w:rsidRDefault="00E233FE">
            <w:pPr>
              <w:jc w:val="center"/>
              <w:rPr>
                <w:b/>
                <w:bCs/>
              </w:rPr>
            </w:pPr>
            <w:r>
              <w:rPr>
                <w:b/>
                <w:bCs/>
              </w:rPr>
              <w:t>表名</w:t>
            </w:r>
          </w:p>
        </w:tc>
        <w:tc>
          <w:tcPr>
            <w:tcW w:w="0" w:type="auto"/>
            <w:vAlign w:val="center"/>
            <w:hideMark/>
          </w:tcPr>
          <w:p w14:paraId="72C607FB" w14:textId="77777777" w:rsidR="00E233FE" w:rsidRDefault="00E233FE">
            <w:pPr>
              <w:jc w:val="center"/>
              <w:rPr>
                <w:b/>
                <w:bCs/>
              </w:rPr>
            </w:pPr>
            <w:r>
              <w:rPr>
                <w:b/>
                <w:bCs/>
              </w:rPr>
              <w:t>字段名</w:t>
            </w:r>
          </w:p>
        </w:tc>
        <w:tc>
          <w:tcPr>
            <w:tcW w:w="0" w:type="auto"/>
            <w:vAlign w:val="center"/>
            <w:hideMark/>
          </w:tcPr>
          <w:p w14:paraId="322D0B77" w14:textId="77777777" w:rsidR="00E233FE" w:rsidRDefault="00E233FE">
            <w:pPr>
              <w:jc w:val="center"/>
              <w:rPr>
                <w:b/>
                <w:bCs/>
              </w:rPr>
            </w:pPr>
            <w:r>
              <w:rPr>
                <w:b/>
                <w:bCs/>
              </w:rPr>
              <w:t>数据类型</w:t>
            </w:r>
          </w:p>
        </w:tc>
        <w:tc>
          <w:tcPr>
            <w:tcW w:w="0" w:type="auto"/>
            <w:vAlign w:val="center"/>
            <w:hideMark/>
          </w:tcPr>
          <w:p w14:paraId="051DA1A3" w14:textId="77777777" w:rsidR="00E233FE" w:rsidRDefault="00E233FE">
            <w:pPr>
              <w:jc w:val="center"/>
              <w:rPr>
                <w:b/>
                <w:bCs/>
              </w:rPr>
            </w:pPr>
            <w:r>
              <w:rPr>
                <w:b/>
                <w:bCs/>
              </w:rPr>
              <w:t>说明</w:t>
            </w:r>
          </w:p>
        </w:tc>
        <w:tc>
          <w:tcPr>
            <w:tcW w:w="0" w:type="auto"/>
            <w:vAlign w:val="center"/>
            <w:hideMark/>
          </w:tcPr>
          <w:p w14:paraId="5CCE8FAD" w14:textId="77777777" w:rsidR="00E233FE" w:rsidRDefault="00E233FE">
            <w:pPr>
              <w:jc w:val="center"/>
              <w:rPr>
                <w:b/>
                <w:bCs/>
              </w:rPr>
            </w:pPr>
            <w:r>
              <w:rPr>
                <w:b/>
                <w:bCs/>
              </w:rPr>
              <w:t>允许空</w:t>
            </w:r>
          </w:p>
        </w:tc>
        <w:tc>
          <w:tcPr>
            <w:tcW w:w="0" w:type="auto"/>
            <w:vAlign w:val="center"/>
            <w:hideMark/>
          </w:tcPr>
          <w:p w14:paraId="7B6AD927" w14:textId="77777777" w:rsidR="00E233FE" w:rsidRDefault="00E233FE">
            <w:pPr>
              <w:jc w:val="center"/>
              <w:rPr>
                <w:b/>
                <w:bCs/>
              </w:rPr>
            </w:pPr>
            <w:r>
              <w:rPr>
                <w:b/>
                <w:bCs/>
              </w:rPr>
              <w:t>备注</w:t>
            </w:r>
          </w:p>
        </w:tc>
      </w:tr>
      <w:tr w:rsidR="00E233FE" w14:paraId="6F6F0F32" w14:textId="77777777" w:rsidTr="00E233FE">
        <w:trPr>
          <w:tblCellSpacing w:w="15" w:type="dxa"/>
        </w:trPr>
        <w:tc>
          <w:tcPr>
            <w:tcW w:w="0" w:type="auto"/>
            <w:vAlign w:val="center"/>
            <w:hideMark/>
          </w:tcPr>
          <w:p w14:paraId="6D8D0223" w14:textId="77777777" w:rsidR="00E233FE" w:rsidRDefault="00E233FE">
            <w:r>
              <w:t>sys_login_log</w:t>
            </w:r>
          </w:p>
        </w:tc>
        <w:tc>
          <w:tcPr>
            <w:tcW w:w="0" w:type="auto"/>
            <w:vAlign w:val="center"/>
            <w:hideMark/>
          </w:tcPr>
          <w:p w14:paraId="5597F133" w14:textId="77777777" w:rsidR="00E233FE" w:rsidRDefault="00E233FE">
            <w:r>
              <w:t>id</w:t>
            </w:r>
          </w:p>
        </w:tc>
        <w:tc>
          <w:tcPr>
            <w:tcW w:w="0" w:type="auto"/>
            <w:vAlign w:val="center"/>
            <w:hideMark/>
          </w:tcPr>
          <w:p w14:paraId="410D0E5D" w14:textId="77777777" w:rsidR="00E233FE" w:rsidRDefault="00E233FE">
            <w:r>
              <w:t>VARCHAR(255)</w:t>
            </w:r>
          </w:p>
        </w:tc>
        <w:tc>
          <w:tcPr>
            <w:tcW w:w="0" w:type="auto"/>
            <w:vAlign w:val="center"/>
            <w:hideMark/>
          </w:tcPr>
          <w:p w14:paraId="2CECE1A6" w14:textId="77777777" w:rsidR="00E233FE" w:rsidRDefault="00E233FE">
            <w:r>
              <w:t>访问ID</w:t>
            </w:r>
          </w:p>
        </w:tc>
        <w:tc>
          <w:tcPr>
            <w:tcW w:w="0" w:type="auto"/>
            <w:vAlign w:val="center"/>
            <w:hideMark/>
          </w:tcPr>
          <w:p w14:paraId="16996B4F" w14:textId="77777777" w:rsidR="00E233FE" w:rsidRDefault="00E233FE">
            <w:r>
              <w:t>否</w:t>
            </w:r>
          </w:p>
        </w:tc>
        <w:tc>
          <w:tcPr>
            <w:tcW w:w="0" w:type="auto"/>
            <w:vAlign w:val="center"/>
            <w:hideMark/>
          </w:tcPr>
          <w:p w14:paraId="16B66C8D" w14:textId="77777777" w:rsidR="00E233FE" w:rsidRDefault="00E233FE">
            <w:r>
              <w:t>主键</w:t>
            </w:r>
          </w:p>
        </w:tc>
      </w:tr>
      <w:tr w:rsidR="00E233FE" w14:paraId="6B7A46A0" w14:textId="77777777" w:rsidTr="00E233FE">
        <w:trPr>
          <w:tblCellSpacing w:w="15" w:type="dxa"/>
        </w:trPr>
        <w:tc>
          <w:tcPr>
            <w:tcW w:w="0" w:type="auto"/>
            <w:vAlign w:val="center"/>
            <w:hideMark/>
          </w:tcPr>
          <w:p w14:paraId="12A6F74A" w14:textId="77777777" w:rsidR="00E233FE" w:rsidRDefault="00E233FE">
            <w:r>
              <w:t>sys_login_log</w:t>
            </w:r>
          </w:p>
        </w:tc>
        <w:tc>
          <w:tcPr>
            <w:tcW w:w="0" w:type="auto"/>
            <w:vAlign w:val="center"/>
            <w:hideMark/>
          </w:tcPr>
          <w:p w14:paraId="2A698A9B" w14:textId="77777777" w:rsidR="00E233FE" w:rsidRDefault="00E233FE">
            <w:r>
              <w:t>username</w:t>
            </w:r>
          </w:p>
        </w:tc>
        <w:tc>
          <w:tcPr>
            <w:tcW w:w="0" w:type="auto"/>
            <w:vAlign w:val="center"/>
            <w:hideMark/>
          </w:tcPr>
          <w:p w14:paraId="2DF7230B" w14:textId="77777777" w:rsidR="00E233FE" w:rsidRDefault="00E233FE">
            <w:r>
              <w:t>VARCHAR(50)</w:t>
            </w:r>
          </w:p>
        </w:tc>
        <w:tc>
          <w:tcPr>
            <w:tcW w:w="0" w:type="auto"/>
            <w:vAlign w:val="center"/>
            <w:hideMark/>
          </w:tcPr>
          <w:p w14:paraId="7D082274" w14:textId="77777777" w:rsidR="00E233FE" w:rsidRDefault="00E233FE">
            <w:r>
              <w:t>用户账号</w:t>
            </w:r>
          </w:p>
        </w:tc>
        <w:tc>
          <w:tcPr>
            <w:tcW w:w="0" w:type="auto"/>
            <w:vAlign w:val="center"/>
            <w:hideMark/>
          </w:tcPr>
          <w:p w14:paraId="3C1EA497" w14:textId="77777777" w:rsidR="00E233FE" w:rsidRDefault="00E233FE">
            <w:r>
              <w:t>是</w:t>
            </w:r>
          </w:p>
        </w:tc>
        <w:tc>
          <w:tcPr>
            <w:tcW w:w="0" w:type="auto"/>
            <w:vAlign w:val="center"/>
            <w:hideMark/>
          </w:tcPr>
          <w:p w14:paraId="7E9D16A2" w14:textId="77777777" w:rsidR="00E233FE" w:rsidRDefault="00E233FE"/>
        </w:tc>
      </w:tr>
      <w:tr w:rsidR="00E233FE" w14:paraId="1BF6B2DA" w14:textId="77777777" w:rsidTr="00E233FE">
        <w:trPr>
          <w:tblCellSpacing w:w="15" w:type="dxa"/>
        </w:trPr>
        <w:tc>
          <w:tcPr>
            <w:tcW w:w="0" w:type="auto"/>
            <w:vAlign w:val="center"/>
            <w:hideMark/>
          </w:tcPr>
          <w:p w14:paraId="4CF4590B" w14:textId="77777777" w:rsidR="00E233FE" w:rsidRDefault="00E233FE">
            <w:r>
              <w:t>sys_login_log</w:t>
            </w:r>
          </w:p>
        </w:tc>
        <w:tc>
          <w:tcPr>
            <w:tcW w:w="0" w:type="auto"/>
            <w:vAlign w:val="center"/>
            <w:hideMark/>
          </w:tcPr>
          <w:p w14:paraId="5508CAA5" w14:textId="77777777" w:rsidR="00E233FE" w:rsidRDefault="00E233FE">
            <w:r>
              <w:t>ipaddr</w:t>
            </w:r>
          </w:p>
        </w:tc>
        <w:tc>
          <w:tcPr>
            <w:tcW w:w="0" w:type="auto"/>
            <w:vAlign w:val="center"/>
            <w:hideMark/>
          </w:tcPr>
          <w:p w14:paraId="4D52F900" w14:textId="77777777" w:rsidR="00E233FE" w:rsidRDefault="00E233FE">
            <w:r>
              <w:t>VARCHAR(128)</w:t>
            </w:r>
          </w:p>
        </w:tc>
        <w:tc>
          <w:tcPr>
            <w:tcW w:w="0" w:type="auto"/>
            <w:vAlign w:val="center"/>
            <w:hideMark/>
          </w:tcPr>
          <w:p w14:paraId="032765C5" w14:textId="77777777" w:rsidR="00E233FE" w:rsidRDefault="00E233FE">
            <w:r>
              <w:t>登录IP地址</w:t>
            </w:r>
          </w:p>
        </w:tc>
        <w:tc>
          <w:tcPr>
            <w:tcW w:w="0" w:type="auto"/>
            <w:vAlign w:val="center"/>
            <w:hideMark/>
          </w:tcPr>
          <w:p w14:paraId="1977F835" w14:textId="77777777" w:rsidR="00E233FE" w:rsidRDefault="00E233FE">
            <w:r>
              <w:t>是</w:t>
            </w:r>
          </w:p>
        </w:tc>
        <w:tc>
          <w:tcPr>
            <w:tcW w:w="0" w:type="auto"/>
            <w:vAlign w:val="center"/>
            <w:hideMark/>
          </w:tcPr>
          <w:p w14:paraId="2A79C13B" w14:textId="77777777" w:rsidR="00E233FE" w:rsidRDefault="00E233FE"/>
        </w:tc>
      </w:tr>
      <w:tr w:rsidR="00E233FE" w14:paraId="576D795E" w14:textId="77777777" w:rsidTr="00E233FE">
        <w:trPr>
          <w:tblCellSpacing w:w="15" w:type="dxa"/>
        </w:trPr>
        <w:tc>
          <w:tcPr>
            <w:tcW w:w="0" w:type="auto"/>
            <w:vAlign w:val="center"/>
            <w:hideMark/>
          </w:tcPr>
          <w:p w14:paraId="6238146F" w14:textId="77777777" w:rsidR="00E233FE" w:rsidRDefault="00E233FE">
            <w:r>
              <w:t>sys_login_log</w:t>
            </w:r>
          </w:p>
        </w:tc>
        <w:tc>
          <w:tcPr>
            <w:tcW w:w="0" w:type="auto"/>
            <w:vAlign w:val="center"/>
            <w:hideMark/>
          </w:tcPr>
          <w:p w14:paraId="1C74CBDB" w14:textId="77777777" w:rsidR="00E233FE" w:rsidRDefault="00E233FE">
            <w:r>
              <w:t>status</w:t>
            </w:r>
          </w:p>
        </w:tc>
        <w:tc>
          <w:tcPr>
            <w:tcW w:w="0" w:type="auto"/>
            <w:vAlign w:val="center"/>
            <w:hideMark/>
          </w:tcPr>
          <w:p w14:paraId="47BD48C1" w14:textId="77777777" w:rsidR="00E233FE" w:rsidRDefault="00E233FE">
            <w:r>
              <w:t>TINYINT(1)</w:t>
            </w:r>
          </w:p>
        </w:tc>
        <w:tc>
          <w:tcPr>
            <w:tcW w:w="0" w:type="auto"/>
            <w:vAlign w:val="center"/>
            <w:hideMark/>
          </w:tcPr>
          <w:p w14:paraId="439CF6CB" w14:textId="77777777" w:rsidR="00E233FE" w:rsidRDefault="00E233FE">
            <w:r>
              <w:t>登录状态</w:t>
            </w:r>
          </w:p>
        </w:tc>
        <w:tc>
          <w:tcPr>
            <w:tcW w:w="0" w:type="auto"/>
            <w:vAlign w:val="center"/>
            <w:hideMark/>
          </w:tcPr>
          <w:p w14:paraId="77B4AC0D" w14:textId="77777777" w:rsidR="00E233FE" w:rsidRDefault="00E233FE">
            <w:r>
              <w:t>是</w:t>
            </w:r>
          </w:p>
        </w:tc>
        <w:tc>
          <w:tcPr>
            <w:tcW w:w="0" w:type="auto"/>
            <w:vAlign w:val="center"/>
            <w:hideMark/>
          </w:tcPr>
          <w:p w14:paraId="6939548C" w14:textId="77777777" w:rsidR="00E233FE" w:rsidRDefault="00E233FE">
            <w:r>
              <w:t>默认值0</w:t>
            </w:r>
          </w:p>
        </w:tc>
      </w:tr>
      <w:tr w:rsidR="00E233FE" w14:paraId="1F7A3F11" w14:textId="77777777" w:rsidTr="00E233FE">
        <w:trPr>
          <w:tblCellSpacing w:w="15" w:type="dxa"/>
        </w:trPr>
        <w:tc>
          <w:tcPr>
            <w:tcW w:w="0" w:type="auto"/>
            <w:vAlign w:val="center"/>
            <w:hideMark/>
          </w:tcPr>
          <w:p w14:paraId="1DD5E451" w14:textId="77777777" w:rsidR="00E233FE" w:rsidRDefault="00E233FE">
            <w:r>
              <w:t>sys_login_log</w:t>
            </w:r>
          </w:p>
        </w:tc>
        <w:tc>
          <w:tcPr>
            <w:tcW w:w="0" w:type="auto"/>
            <w:vAlign w:val="center"/>
            <w:hideMark/>
          </w:tcPr>
          <w:p w14:paraId="31A4B0BF" w14:textId="77777777" w:rsidR="00E233FE" w:rsidRDefault="00E233FE">
            <w:r>
              <w:t>msg</w:t>
            </w:r>
          </w:p>
        </w:tc>
        <w:tc>
          <w:tcPr>
            <w:tcW w:w="0" w:type="auto"/>
            <w:vAlign w:val="center"/>
            <w:hideMark/>
          </w:tcPr>
          <w:p w14:paraId="161D6781" w14:textId="77777777" w:rsidR="00E233FE" w:rsidRDefault="00E233FE">
            <w:r>
              <w:t>VARCHAR(255)</w:t>
            </w:r>
          </w:p>
        </w:tc>
        <w:tc>
          <w:tcPr>
            <w:tcW w:w="0" w:type="auto"/>
            <w:vAlign w:val="center"/>
            <w:hideMark/>
          </w:tcPr>
          <w:p w14:paraId="01188AB9" w14:textId="77777777" w:rsidR="00E233FE" w:rsidRDefault="00E233FE">
            <w:r>
              <w:t>提示信息</w:t>
            </w:r>
          </w:p>
        </w:tc>
        <w:tc>
          <w:tcPr>
            <w:tcW w:w="0" w:type="auto"/>
            <w:vAlign w:val="center"/>
            <w:hideMark/>
          </w:tcPr>
          <w:p w14:paraId="258E79EE" w14:textId="77777777" w:rsidR="00E233FE" w:rsidRDefault="00E233FE">
            <w:r>
              <w:t>是</w:t>
            </w:r>
          </w:p>
        </w:tc>
        <w:tc>
          <w:tcPr>
            <w:tcW w:w="0" w:type="auto"/>
            <w:vAlign w:val="center"/>
            <w:hideMark/>
          </w:tcPr>
          <w:p w14:paraId="65E86512" w14:textId="77777777" w:rsidR="00E233FE" w:rsidRDefault="00E233FE"/>
        </w:tc>
      </w:tr>
      <w:tr w:rsidR="00E233FE" w14:paraId="77D33835" w14:textId="77777777" w:rsidTr="00E233FE">
        <w:trPr>
          <w:tblCellSpacing w:w="15" w:type="dxa"/>
        </w:trPr>
        <w:tc>
          <w:tcPr>
            <w:tcW w:w="0" w:type="auto"/>
            <w:vAlign w:val="center"/>
            <w:hideMark/>
          </w:tcPr>
          <w:p w14:paraId="2FD2310A" w14:textId="77777777" w:rsidR="00E233FE" w:rsidRDefault="00E233FE">
            <w:r>
              <w:t>sys_login_log</w:t>
            </w:r>
          </w:p>
        </w:tc>
        <w:tc>
          <w:tcPr>
            <w:tcW w:w="0" w:type="auto"/>
            <w:vAlign w:val="center"/>
            <w:hideMark/>
          </w:tcPr>
          <w:p w14:paraId="2DB01983" w14:textId="77777777" w:rsidR="00E233FE" w:rsidRDefault="00E233FE">
            <w:r>
              <w:t>access_time</w:t>
            </w:r>
          </w:p>
        </w:tc>
        <w:tc>
          <w:tcPr>
            <w:tcW w:w="0" w:type="auto"/>
            <w:vAlign w:val="center"/>
            <w:hideMark/>
          </w:tcPr>
          <w:p w14:paraId="57CF7800" w14:textId="77777777" w:rsidR="00E233FE" w:rsidRDefault="00E233FE">
            <w:r>
              <w:t>DATETIME</w:t>
            </w:r>
          </w:p>
        </w:tc>
        <w:tc>
          <w:tcPr>
            <w:tcW w:w="0" w:type="auto"/>
            <w:vAlign w:val="center"/>
            <w:hideMark/>
          </w:tcPr>
          <w:p w14:paraId="4D3B87CB" w14:textId="77777777" w:rsidR="00E233FE" w:rsidRDefault="00E233FE">
            <w:r>
              <w:t>访问时间</w:t>
            </w:r>
          </w:p>
        </w:tc>
        <w:tc>
          <w:tcPr>
            <w:tcW w:w="0" w:type="auto"/>
            <w:vAlign w:val="center"/>
            <w:hideMark/>
          </w:tcPr>
          <w:p w14:paraId="7FD550E2" w14:textId="77777777" w:rsidR="00E233FE" w:rsidRDefault="00E233FE">
            <w:r>
              <w:t>是</w:t>
            </w:r>
          </w:p>
        </w:tc>
        <w:tc>
          <w:tcPr>
            <w:tcW w:w="0" w:type="auto"/>
            <w:vAlign w:val="center"/>
            <w:hideMark/>
          </w:tcPr>
          <w:p w14:paraId="358CDBA6" w14:textId="77777777" w:rsidR="00E233FE" w:rsidRDefault="00E233FE"/>
        </w:tc>
      </w:tr>
      <w:tr w:rsidR="00E233FE" w14:paraId="2421C731" w14:textId="77777777" w:rsidTr="00E233FE">
        <w:trPr>
          <w:tblCellSpacing w:w="15" w:type="dxa"/>
        </w:trPr>
        <w:tc>
          <w:tcPr>
            <w:tcW w:w="0" w:type="auto"/>
            <w:vAlign w:val="center"/>
            <w:hideMark/>
          </w:tcPr>
          <w:p w14:paraId="7D203F56" w14:textId="77777777" w:rsidR="00E233FE" w:rsidRDefault="00E233FE">
            <w:r>
              <w:t>sys_login_log</w:t>
            </w:r>
          </w:p>
        </w:tc>
        <w:tc>
          <w:tcPr>
            <w:tcW w:w="0" w:type="auto"/>
            <w:vAlign w:val="center"/>
            <w:hideMark/>
          </w:tcPr>
          <w:p w14:paraId="592AD0A2" w14:textId="77777777" w:rsidR="00E233FE" w:rsidRDefault="00E233FE">
            <w:r>
              <w:t>create_time</w:t>
            </w:r>
          </w:p>
        </w:tc>
        <w:tc>
          <w:tcPr>
            <w:tcW w:w="0" w:type="auto"/>
            <w:vAlign w:val="center"/>
            <w:hideMark/>
          </w:tcPr>
          <w:p w14:paraId="5A92C392" w14:textId="77777777" w:rsidR="00E233FE" w:rsidRDefault="00E233FE">
            <w:r>
              <w:t>TIMESTAMP</w:t>
            </w:r>
          </w:p>
        </w:tc>
        <w:tc>
          <w:tcPr>
            <w:tcW w:w="0" w:type="auto"/>
            <w:vAlign w:val="center"/>
            <w:hideMark/>
          </w:tcPr>
          <w:p w14:paraId="4B65A762" w14:textId="77777777" w:rsidR="00E233FE" w:rsidRDefault="00E233FE">
            <w:r>
              <w:t>创建时间</w:t>
            </w:r>
          </w:p>
        </w:tc>
        <w:tc>
          <w:tcPr>
            <w:tcW w:w="0" w:type="auto"/>
            <w:vAlign w:val="center"/>
            <w:hideMark/>
          </w:tcPr>
          <w:p w14:paraId="15D3314C" w14:textId="77777777" w:rsidR="00E233FE" w:rsidRDefault="00E233FE">
            <w:r>
              <w:t>否</w:t>
            </w:r>
          </w:p>
        </w:tc>
        <w:tc>
          <w:tcPr>
            <w:tcW w:w="0" w:type="auto"/>
            <w:vAlign w:val="center"/>
            <w:hideMark/>
          </w:tcPr>
          <w:p w14:paraId="6216EA27" w14:textId="77777777" w:rsidR="00E233FE" w:rsidRDefault="00E233FE">
            <w:r>
              <w:t>默认当前时间</w:t>
            </w:r>
          </w:p>
        </w:tc>
      </w:tr>
      <w:tr w:rsidR="00E233FE" w14:paraId="19ED875A" w14:textId="77777777" w:rsidTr="00E233FE">
        <w:trPr>
          <w:tblCellSpacing w:w="15" w:type="dxa"/>
        </w:trPr>
        <w:tc>
          <w:tcPr>
            <w:tcW w:w="0" w:type="auto"/>
            <w:vAlign w:val="center"/>
            <w:hideMark/>
          </w:tcPr>
          <w:p w14:paraId="3EE3614B" w14:textId="77777777" w:rsidR="00E233FE" w:rsidRDefault="00E233FE">
            <w:r>
              <w:t>sys_login_log</w:t>
            </w:r>
          </w:p>
        </w:tc>
        <w:tc>
          <w:tcPr>
            <w:tcW w:w="0" w:type="auto"/>
            <w:vAlign w:val="center"/>
            <w:hideMark/>
          </w:tcPr>
          <w:p w14:paraId="34184074" w14:textId="77777777" w:rsidR="00E233FE" w:rsidRDefault="00E233FE">
            <w:r>
              <w:t>update_time</w:t>
            </w:r>
          </w:p>
        </w:tc>
        <w:tc>
          <w:tcPr>
            <w:tcW w:w="0" w:type="auto"/>
            <w:vAlign w:val="center"/>
            <w:hideMark/>
          </w:tcPr>
          <w:p w14:paraId="216D838D" w14:textId="77777777" w:rsidR="00E233FE" w:rsidRDefault="00E233FE">
            <w:r>
              <w:t>TIMESTAMP</w:t>
            </w:r>
          </w:p>
        </w:tc>
        <w:tc>
          <w:tcPr>
            <w:tcW w:w="0" w:type="auto"/>
            <w:vAlign w:val="center"/>
            <w:hideMark/>
          </w:tcPr>
          <w:p w14:paraId="015C70CC" w14:textId="77777777" w:rsidR="00E233FE" w:rsidRDefault="00E233FE">
            <w:r>
              <w:t>更新时间</w:t>
            </w:r>
          </w:p>
        </w:tc>
        <w:tc>
          <w:tcPr>
            <w:tcW w:w="0" w:type="auto"/>
            <w:vAlign w:val="center"/>
            <w:hideMark/>
          </w:tcPr>
          <w:p w14:paraId="525FFAE7" w14:textId="77777777" w:rsidR="00E233FE" w:rsidRDefault="00E233FE">
            <w:r>
              <w:t>否</w:t>
            </w:r>
          </w:p>
        </w:tc>
        <w:tc>
          <w:tcPr>
            <w:tcW w:w="0" w:type="auto"/>
            <w:vAlign w:val="center"/>
            <w:hideMark/>
          </w:tcPr>
          <w:p w14:paraId="472963FC" w14:textId="77777777" w:rsidR="00E233FE" w:rsidRDefault="00E233FE">
            <w:r>
              <w:t>默认当前时间</w:t>
            </w:r>
          </w:p>
        </w:tc>
      </w:tr>
      <w:tr w:rsidR="00E233FE" w14:paraId="53105DE8" w14:textId="77777777" w:rsidTr="00E233FE">
        <w:trPr>
          <w:tblCellSpacing w:w="15" w:type="dxa"/>
        </w:trPr>
        <w:tc>
          <w:tcPr>
            <w:tcW w:w="0" w:type="auto"/>
            <w:vAlign w:val="center"/>
            <w:hideMark/>
          </w:tcPr>
          <w:p w14:paraId="486E4224" w14:textId="77777777" w:rsidR="00E233FE" w:rsidRDefault="00E233FE">
            <w:r>
              <w:t>sys_login_log</w:t>
            </w:r>
          </w:p>
        </w:tc>
        <w:tc>
          <w:tcPr>
            <w:tcW w:w="0" w:type="auto"/>
            <w:vAlign w:val="center"/>
            <w:hideMark/>
          </w:tcPr>
          <w:p w14:paraId="48EC2CA1" w14:textId="77777777" w:rsidR="00E233FE" w:rsidRDefault="00E233FE">
            <w:r>
              <w:t>is_deleted</w:t>
            </w:r>
          </w:p>
        </w:tc>
        <w:tc>
          <w:tcPr>
            <w:tcW w:w="0" w:type="auto"/>
            <w:vAlign w:val="center"/>
            <w:hideMark/>
          </w:tcPr>
          <w:p w14:paraId="2778F641" w14:textId="77777777" w:rsidR="00E233FE" w:rsidRDefault="00E233FE">
            <w:r>
              <w:t>TINYINT</w:t>
            </w:r>
          </w:p>
        </w:tc>
        <w:tc>
          <w:tcPr>
            <w:tcW w:w="0" w:type="auto"/>
            <w:vAlign w:val="center"/>
            <w:hideMark/>
          </w:tcPr>
          <w:p w14:paraId="668BE651" w14:textId="77777777" w:rsidR="00E233FE" w:rsidRDefault="00E233FE">
            <w:r>
              <w:t>删除标记</w:t>
            </w:r>
          </w:p>
        </w:tc>
        <w:tc>
          <w:tcPr>
            <w:tcW w:w="0" w:type="auto"/>
            <w:vAlign w:val="center"/>
            <w:hideMark/>
          </w:tcPr>
          <w:p w14:paraId="200F8EF0" w14:textId="77777777" w:rsidR="00E233FE" w:rsidRDefault="00E233FE">
            <w:r>
              <w:t>否</w:t>
            </w:r>
          </w:p>
        </w:tc>
        <w:tc>
          <w:tcPr>
            <w:tcW w:w="0" w:type="auto"/>
            <w:vAlign w:val="center"/>
            <w:hideMark/>
          </w:tcPr>
          <w:p w14:paraId="0FEB5B0B" w14:textId="77777777" w:rsidR="00E233FE" w:rsidRDefault="00E233FE">
            <w:r>
              <w:t>默认值0</w:t>
            </w:r>
          </w:p>
        </w:tc>
      </w:tr>
      <w:tr w:rsidR="00E233FE" w14:paraId="0063D82E" w14:textId="77777777" w:rsidTr="00E233FE">
        <w:trPr>
          <w:tblCellSpacing w:w="15" w:type="dxa"/>
        </w:trPr>
        <w:tc>
          <w:tcPr>
            <w:tcW w:w="0" w:type="auto"/>
            <w:vAlign w:val="center"/>
            <w:hideMark/>
          </w:tcPr>
          <w:p w14:paraId="35EF6DDD" w14:textId="77777777" w:rsidR="00E233FE" w:rsidRDefault="00E233FE">
            <w:r>
              <w:t>sys_login_log</w:t>
            </w:r>
          </w:p>
        </w:tc>
        <w:tc>
          <w:tcPr>
            <w:tcW w:w="0" w:type="auto"/>
            <w:vAlign w:val="center"/>
            <w:hideMark/>
          </w:tcPr>
          <w:p w14:paraId="3D56964B" w14:textId="77777777" w:rsidR="00E233FE" w:rsidRDefault="00E233FE">
            <w:r>
              <w:t>version</w:t>
            </w:r>
          </w:p>
        </w:tc>
        <w:tc>
          <w:tcPr>
            <w:tcW w:w="0" w:type="auto"/>
            <w:vAlign w:val="center"/>
            <w:hideMark/>
          </w:tcPr>
          <w:p w14:paraId="3DD0A160" w14:textId="77777777" w:rsidR="00E233FE" w:rsidRDefault="00E233FE">
            <w:r>
              <w:t>BIGINT</w:t>
            </w:r>
          </w:p>
        </w:tc>
        <w:tc>
          <w:tcPr>
            <w:tcW w:w="0" w:type="auto"/>
            <w:vAlign w:val="center"/>
            <w:hideMark/>
          </w:tcPr>
          <w:p w14:paraId="07CBA975" w14:textId="77777777" w:rsidR="00E233FE" w:rsidRDefault="00E233FE">
            <w:r>
              <w:t>版本号</w:t>
            </w:r>
          </w:p>
        </w:tc>
        <w:tc>
          <w:tcPr>
            <w:tcW w:w="0" w:type="auto"/>
            <w:vAlign w:val="center"/>
            <w:hideMark/>
          </w:tcPr>
          <w:p w14:paraId="2B30AF38" w14:textId="77777777" w:rsidR="00E233FE" w:rsidRDefault="00E233FE">
            <w:r>
              <w:t>否</w:t>
            </w:r>
          </w:p>
        </w:tc>
        <w:tc>
          <w:tcPr>
            <w:tcW w:w="0" w:type="auto"/>
            <w:vAlign w:val="center"/>
            <w:hideMark/>
          </w:tcPr>
          <w:p w14:paraId="05BEB64A" w14:textId="77777777" w:rsidR="00E233FE" w:rsidRDefault="00E233FE">
            <w:r>
              <w:t>默认值0</w:t>
            </w:r>
          </w:p>
        </w:tc>
      </w:tr>
    </w:tbl>
    <w:p w14:paraId="1168FF08"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80"/>
        <w:gridCol w:w="1500"/>
        <w:gridCol w:w="1500"/>
        <w:gridCol w:w="795"/>
        <w:gridCol w:w="1515"/>
      </w:tblGrid>
      <w:tr w:rsidR="00E233FE" w14:paraId="6EA7031C" w14:textId="77777777" w:rsidTr="00E233FE">
        <w:trPr>
          <w:tblHeader/>
          <w:tblCellSpacing w:w="15" w:type="dxa"/>
        </w:trPr>
        <w:tc>
          <w:tcPr>
            <w:tcW w:w="0" w:type="auto"/>
            <w:vAlign w:val="center"/>
            <w:hideMark/>
          </w:tcPr>
          <w:p w14:paraId="040C90BB" w14:textId="77777777" w:rsidR="00E233FE" w:rsidRDefault="00E233FE">
            <w:pPr>
              <w:jc w:val="center"/>
              <w:rPr>
                <w:b/>
                <w:bCs/>
              </w:rPr>
            </w:pPr>
            <w:r>
              <w:rPr>
                <w:b/>
                <w:bCs/>
              </w:rPr>
              <w:t>表名</w:t>
            </w:r>
          </w:p>
        </w:tc>
        <w:tc>
          <w:tcPr>
            <w:tcW w:w="0" w:type="auto"/>
            <w:vAlign w:val="center"/>
            <w:hideMark/>
          </w:tcPr>
          <w:p w14:paraId="711907F7" w14:textId="77777777" w:rsidR="00E233FE" w:rsidRDefault="00E233FE">
            <w:pPr>
              <w:jc w:val="center"/>
              <w:rPr>
                <w:b/>
                <w:bCs/>
              </w:rPr>
            </w:pPr>
            <w:r>
              <w:rPr>
                <w:b/>
                <w:bCs/>
              </w:rPr>
              <w:t>字段名</w:t>
            </w:r>
          </w:p>
        </w:tc>
        <w:tc>
          <w:tcPr>
            <w:tcW w:w="0" w:type="auto"/>
            <w:vAlign w:val="center"/>
            <w:hideMark/>
          </w:tcPr>
          <w:p w14:paraId="68537D4E" w14:textId="77777777" w:rsidR="00E233FE" w:rsidRDefault="00E233FE">
            <w:pPr>
              <w:jc w:val="center"/>
              <w:rPr>
                <w:b/>
                <w:bCs/>
              </w:rPr>
            </w:pPr>
            <w:r>
              <w:rPr>
                <w:b/>
                <w:bCs/>
              </w:rPr>
              <w:t>数据类型</w:t>
            </w:r>
          </w:p>
        </w:tc>
        <w:tc>
          <w:tcPr>
            <w:tcW w:w="0" w:type="auto"/>
            <w:vAlign w:val="center"/>
            <w:hideMark/>
          </w:tcPr>
          <w:p w14:paraId="65FAFEDD" w14:textId="77777777" w:rsidR="00E233FE" w:rsidRDefault="00E233FE">
            <w:pPr>
              <w:jc w:val="center"/>
              <w:rPr>
                <w:b/>
                <w:bCs/>
              </w:rPr>
            </w:pPr>
            <w:r>
              <w:rPr>
                <w:b/>
                <w:bCs/>
              </w:rPr>
              <w:t>说明</w:t>
            </w:r>
          </w:p>
        </w:tc>
        <w:tc>
          <w:tcPr>
            <w:tcW w:w="0" w:type="auto"/>
            <w:vAlign w:val="center"/>
            <w:hideMark/>
          </w:tcPr>
          <w:p w14:paraId="691042D8" w14:textId="77777777" w:rsidR="00E233FE" w:rsidRDefault="00E233FE">
            <w:pPr>
              <w:jc w:val="center"/>
              <w:rPr>
                <w:b/>
                <w:bCs/>
              </w:rPr>
            </w:pPr>
            <w:r>
              <w:rPr>
                <w:b/>
                <w:bCs/>
              </w:rPr>
              <w:t>允许空</w:t>
            </w:r>
          </w:p>
        </w:tc>
        <w:tc>
          <w:tcPr>
            <w:tcW w:w="0" w:type="auto"/>
            <w:vAlign w:val="center"/>
            <w:hideMark/>
          </w:tcPr>
          <w:p w14:paraId="2FE13B27" w14:textId="77777777" w:rsidR="00E233FE" w:rsidRDefault="00E233FE">
            <w:pPr>
              <w:jc w:val="center"/>
              <w:rPr>
                <w:b/>
                <w:bCs/>
              </w:rPr>
            </w:pPr>
            <w:r>
              <w:rPr>
                <w:b/>
                <w:bCs/>
              </w:rPr>
              <w:t>备注</w:t>
            </w:r>
          </w:p>
        </w:tc>
      </w:tr>
      <w:tr w:rsidR="00E233FE" w14:paraId="1ECD3F29" w14:textId="77777777" w:rsidTr="00E233FE">
        <w:trPr>
          <w:tblCellSpacing w:w="15" w:type="dxa"/>
        </w:trPr>
        <w:tc>
          <w:tcPr>
            <w:tcW w:w="0" w:type="auto"/>
            <w:vAlign w:val="center"/>
            <w:hideMark/>
          </w:tcPr>
          <w:p w14:paraId="182F2F01" w14:textId="77777777" w:rsidR="00E233FE" w:rsidRDefault="00E233FE">
            <w:r>
              <w:t>sys_menu</w:t>
            </w:r>
          </w:p>
        </w:tc>
        <w:tc>
          <w:tcPr>
            <w:tcW w:w="0" w:type="auto"/>
            <w:vAlign w:val="center"/>
            <w:hideMark/>
          </w:tcPr>
          <w:p w14:paraId="652AE724" w14:textId="77777777" w:rsidR="00E233FE" w:rsidRDefault="00E233FE">
            <w:r>
              <w:t>id</w:t>
            </w:r>
          </w:p>
        </w:tc>
        <w:tc>
          <w:tcPr>
            <w:tcW w:w="0" w:type="auto"/>
            <w:vAlign w:val="center"/>
            <w:hideMark/>
          </w:tcPr>
          <w:p w14:paraId="39F24F9B" w14:textId="77777777" w:rsidR="00E233FE" w:rsidRDefault="00E233FE">
            <w:r>
              <w:t>VARCHAR(255)</w:t>
            </w:r>
          </w:p>
        </w:tc>
        <w:tc>
          <w:tcPr>
            <w:tcW w:w="0" w:type="auto"/>
            <w:vAlign w:val="center"/>
            <w:hideMark/>
          </w:tcPr>
          <w:p w14:paraId="1FE4CCFF" w14:textId="77777777" w:rsidR="00E233FE" w:rsidRDefault="00E233FE">
            <w:r>
              <w:t>菜单标识</w:t>
            </w:r>
          </w:p>
        </w:tc>
        <w:tc>
          <w:tcPr>
            <w:tcW w:w="0" w:type="auto"/>
            <w:vAlign w:val="center"/>
            <w:hideMark/>
          </w:tcPr>
          <w:p w14:paraId="27990464" w14:textId="77777777" w:rsidR="00E233FE" w:rsidRDefault="00E233FE">
            <w:r>
              <w:t>否</w:t>
            </w:r>
          </w:p>
        </w:tc>
        <w:tc>
          <w:tcPr>
            <w:tcW w:w="0" w:type="auto"/>
            <w:vAlign w:val="center"/>
            <w:hideMark/>
          </w:tcPr>
          <w:p w14:paraId="344A3B2F" w14:textId="77777777" w:rsidR="00E233FE" w:rsidRDefault="00E233FE">
            <w:r>
              <w:t>主键</w:t>
            </w:r>
          </w:p>
        </w:tc>
      </w:tr>
      <w:tr w:rsidR="00E233FE" w14:paraId="78037A1A" w14:textId="77777777" w:rsidTr="00E233FE">
        <w:trPr>
          <w:tblCellSpacing w:w="15" w:type="dxa"/>
        </w:trPr>
        <w:tc>
          <w:tcPr>
            <w:tcW w:w="0" w:type="auto"/>
            <w:vAlign w:val="center"/>
            <w:hideMark/>
          </w:tcPr>
          <w:p w14:paraId="42FCCD81" w14:textId="77777777" w:rsidR="00E233FE" w:rsidRDefault="00E233FE">
            <w:r>
              <w:t>sys_menu</w:t>
            </w:r>
          </w:p>
        </w:tc>
        <w:tc>
          <w:tcPr>
            <w:tcW w:w="0" w:type="auto"/>
            <w:vAlign w:val="center"/>
            <w:hideMark/>
          </w:tcPr>
          <w:p w14:paraId="77649DE2" w14:textId="77777777" w:rsidR="00E233FE" w:rsidRDefault="00E233FE">
            <w:r>
              <w:t>parent_id</w:t>
            </w:r>
          </w:p>
        </w:tc>
        <w:tc>
          <w:tcPr>
            <w:tcW w:w="0" w:type="auto"/>
            <w:vAlign w:val="center"/>
            <w:hideMark/>
          </w:tcPr>
          <w:p w14:paraId="6A09E700" w14:textId="77777777" w:rsidR="00E233FE" w:rsidRDefault="00E233FE">
            <w:r>
              <w:t>VARCHAR(255)</w:t>
            </w:r>
          </w:p>
        </w:tc>
        <w:tc>
          <w:tcPr>
            <w:tcW w:w="0" w:type="auto"/>
            <w:vAlign w:val="center"/>
            <w:hideMark/>
          </w:tcPr>
          <w:p w14:paraId="18EFED9A" w14:textId="77777777" w:rsidR="00E233FE" w:rsidRDefault="00E233FE">
            <w:r>
              <w:t>上级菜单标识</w:t>
            </w:r>
          </w:p>
        </w:tc>
        <w:tc>
          <w:tcPr>
            <w:tcW w:w="0" w:type="auto"/>
            <w:vAlign w:val="center"/>
            <w:hideMark/>
          </w:tcPr>
          <w:p w14:paraId="477AF76D" w14:textId="77777777" w:rsidR="00E233FE" w:rsidRDefault="00E233FE">
            <w:r>
              <w:t>否</w:t>
            </w:r>
          </w:p>
        </w:tc>
        <w:tc>
          <w:tcPr>
            <w:tcW w:w="0" w:type="auto"/>
            <w:vAlign w:val="center"/>
            <w:hideMark/>
          </w:tcPr>
          <w:p w14:paraId="5372D934" w14:textId="77777777" w:rsidR="00E233FE" w:rsidRDefault="00E233FE">
            <w:r>
              <w:t>默认值0</w:t>
            </w:r>
          </w:p>
        </w:tc>
      </w:tr>
      <w:tr w:rsidR="00E233FE" w14:paraId="54FE8244" w14:textId="77777777" w:rsidTr="00E233FE">
        <w:trPr>
          <w:tblCellSpacing w:w="15" w:type="dxa"/>
        </w:trPr>
        <w:tc>
          <w:tcPr>
            <w:tcW w:w="0" w:type="auto"/>
            <w:vAlign w:val="center"/>
            <w:hideMark/>
          </w:tcPr>
          <w:p w14:paraId="38702BF6" w14:textId="77777777" w:rsidR="00E233FE" w:rsidRDefault="00E233FE">
            <w:r>
              <w:t>sys_menu</w:t>
            </w:r>
          </w:p>
        </w:tc>
        <w:tc>
          <w:tcPr>
            <w:tcW w:w="0" w:type="auto"/>
            <w:vAlign w:val="center"/>
            <w:hideMark/>
          </w:tcPr>
          <w:p w14:paraId="4253413A" w14:textId="77777777" w:rsidR="00E233FE" w:rsidRDefault="00E233FE">
            <w:r>
              <w:t>name</w:t>
            </w:r>
          </w:p>
        </w:tc>
        <w:tc>
          <w:tcPr>
            <w:tcW w:w="0" w:type="auto"/>
            <w:vAlign w:val="center"/>
            <w:hideMark/>
          </w:tcPr>
          <w:p w14:paraId="0EFA2524" w14:textId="77777777" w:rsidR="00E233FE" w:rsidRDefault="00E233FE">
            <w:r>
              <w:t>VARCHAR(20)</w:t>
            </w:r>
          </w:p>
        </w:tc>
        <w:tc>
          <w:tcPr>
            <w:tcW w:w="0" w:type="auto"/>
            <w:vAlign w:val="center"/>
            <w:hideMark/>
          </w:tcPr>
          <w:p w14:paraId="2D6F8C1A" w14:textId="77777777" w:rsidR="00E233FE" w:rsidRDefault="00E233FE">
            <w:r>
              <w:t>菜单名称</w:t>
            </w:r>
          </w:p>
        </w:tc>
        <w:tc>
          <w:tcPr>
            <w:tcW w:w="0" w:type="auto"/>
            <w:vAlign w:val="center"/>
            <w:hideMark/>
          </w:tcPr>
          <w:p w14:paraId="2B5E99DD" w14:textId="77777777" w:rsidR="00E233FE" w:rsidRDefault="00E233FE">
            <w:r>
              <w:t>否</w:t>
            </w:r>
          </w:p>
        </w:tc>
        <w:tc>
          <w:tcPr>
            <w:tcW w:w="0" w:type="auto"/>
            <w:vAlign w:val="center"/>
            <w:hideMark/>
          </w:tcPr>
          <w:p w14:paraId="674173A6" w14:textId="77777777" w:rsidR="00E233FE" w:rsidRDefault="00E233FE"/>
        </w:tc>
      </w:tr>
      <w:tr w:rsidR="00E233FE" w14:paraId="614D6091" w14:textId="77777777" w:rsidTr="00E233FE">
        <w:trPr>
          <w:tblCellSpacing w:w="15" w:type="dxa"/>
        </w:trPr>
        <w:tc>
          <w:tcPr>
            <w:tcW w:w="0" w:type="auto"/>
            <w:vAlign w:val="center"/>
            <w:hideMark/>
          </w:tcPr>
          <w:p w14:paraId="42D8582C" w14:textId="77777777" w:rsidR="00E233FE" w:rsidRDefault="00E233FE">
            <w:r>
              <w:t>sys_menu</w:t>
            </w:r>
          </w:p>
        </w:tc>
        <w:tc>
          <w:tcPr>
            <w:tcW w:w="0" w:type="auto"/>
            <w:vAlign w:val="center"/>
            <w:hideMark/>
          </w:tcPr>
          <w:p w14:paraId="00BB784A" w14:textId="77777777" w:rsidR="00E233FE" w:rsidRDefault="00E233FE">
            <w:r>
              <w:t>type</w:t>
            </w:r>
          </w:p>
        </w:tc>
        <w:tc>
          <w:tcPr>
            <w:tcW w:w="0" w:type="auto"/>
            <w:vAlign w:val="center"/>
            <w:hideMark/>
          </w:tcPr>
          <w:p w14:paraId="33025C5E" w14:textId="77777777" w:rsidR="00E233FE" w:rsidRDefault="00E233FE">
            <w:r>
              <w:t>TINYINT</w:t>
            </w:r>
          </w:p>
        </w:tc>
        <w:tc>
          <w:tcPr>
            <w:tcW w:w="0" w:type="auto"/>
            <w:vAlign w:val="center"/>
            <w:hideMark/>
          </w:tcPr>
          <w:p w14:paraId="7C9E3F70" w14:textId="77777777" w:rsidR="00E233FE" w:rsidRDefault="00E233FE">
            <w:r>
              <w:t>菜单类型</w:t>
            </w:r>
          </w:p>
        </w:tc>
        <w:tc>
          <w:tcPr>
            <w:tcW w:w="0" w:type="auto"/>
            <w:vAlign w:val="center"/>
            <w:hideMark/>
          </w:tcPr>
          <w:p w14:paraId="5DF4A75B" w14:textId="77777777" w:rsidR="00E233FE" w:rsidRDefault="00E233FE">
            <w:r>
              <w:t>否</w:t>
            </w:r>
          </w:p>
        </w:tc>
        <w:tc>
          <w:tcPr>
            <w:tcW w:w="0" w:type="auto"/>
            <w:vAlign w:val="center"/>
            <w:hideMark/>
          </w:tcPr>
          <w:p w14:paraId="0DC5334A" w14:textId="77777777" w:rsidR="00E233FE" w:rsidRDefault="00E233FE">
            <w:r>
              <w:t>默认值0</w:t>
            </w:r>
          </w:p>
        </w:tc>
      </w:tr>
      <w:tr w:rsidR="00E233FE" w14:paraId="20D15D58" w14:textId="77777777" w:rsidTr="00E233FE">
        <w:trPr>
          <w:tblCellSpacing w:w="15" w:type="dxa"/>
        </w:trPr>
        <w:tc>
          <w:tcPr>
            <w:tcW w:w="0" w:type="auto"/>
            <w:vAlign w:val="center"/>
            <w:hideMark/>
          </w:tcPr>
          <w:p w14:paraId="707E8DD7" w14:textId="77777777" w:rsidR="00E233FE" w:rsidRDefault="00E233FE">
            <w:r>
              <w:t>sys_menu</w:t>
            </w:r>
          </w:p>
        </w:tc>
        <w:tc>
          <w:tcPr>
            <w:tcW w:w="0" w:type="auto"/>
            <w:vAlign w:val="center"/>
            <w:hideMark/>
          </w:tcPr>
          <w:p w14:paraId="421451EA" w14:textId="77777777" w:rsidR="00E233FE" w:rsidRDefault="00E233FE">
            <w:r>
              <w:t>path</w:t>
            </w:r>
          </w:p>
        </w:tc>
        <w:tc>
          <w:tcPr>
            <w:tcW w:w="0" w:type="auto"/>
            <w:vAlign w:val="center"/>
            <w:hideMark/>
          </w:tcPr>
          <w:p w14:paraId="20974B90" w14:textId="77777777" w:rsidR="00E233FE" w:rsidRDefault="00E233FE">
            <w:r>
              <w:t>VARCHAR(100)</w:t>
            </w:r>
          </w:p>
        </w:tc>
        <w:tc>
          <w:tcPr>
            <w:tcW w:w="0" w:type="auto"/>
            <w:vAlign w:val="center"/>
            <w:hideMark/>
          </w:tcPr>
          <w:p w14:paraId="673A86B6" w14:textId="77777777" w:rsidR="00E233FE" w:rsidRDefault="00E233FE">
            <w:r>
              <w:t>路由地址</w:t>
            </w:r>
          </w:p>
        </w:tc>
        <w:tc>
          <w:tcPr>
            <w:tcW w:w="0" w:type="auto"/>
            <w:vAlign w:val="center"/>
            <w:hideMark/>
          </w:tcPr>
          <w:p w14:paraId="4B4EE52F" w14:textId="77777777" w:rsidR="00E233FE" w:rsidRDefault="00E233FE">
            <w:r>
              <w:t>是</w:t>
            </w:r>
          </w:p>
        </w:tc>
        <w:tc>
          <w:tcPr>
            <w:tcW w:w="0" w:type="auto"/>
            <w:vAlign w:val="center"/>
            <w:hideMark/>
          </w:tcPr>
          <w:p w14:paraId="2CBB1996" w14:textId="77777777" w:rsidR="00E233FE" w:rsidRDefault="00E233FE"/>
        </w:tc>
      </w:tr>
      <w:tr w:rsidR="00E233FE" w14:paraId="0852F8C3" w14:textId="77777777" w:rsidTr="00E233FE">
        <w:trPr>
          <w:tblCellSpacing w:w="15" w:type="dxa"/>
        </w:trPr>
        <w:tc>
          <w:tcPr>
            <w:tcW w:w="0" w:type="auto"/>
            <w:vAlign w:val="center"/>
            <w:hideMark/>
          </w:tcPr>
          <w:p w14:paraId="1AF6C83F" w14:textId="77777777" w:rsidR="00E233FE" w:rsidRDefault="00E233FE">
            <w:r>
              <w:lastRenderedPageBreak/>
              <w:t>sys_menu</w:t>
            </w:r>
          </w:p>
        </w:tc>
        <w:tc>
          <w:tcPr>
            <w:tcW w:w="0" w:type="auto"/>
            <w:vAlign w:val="center"/>
            <w:hideMark/>
          </w:tcPr>
          <w:p w14:paraId="086CD31C" w14:textId="77777777" w:rsidR="00E233FE" w:rsidRDefault="00E233FE">
            <w:r>
              <w:t>component</w:t>
            </w:r>
          </w:p>
        </w:tc>
        <w:tc>
          <w:tcPr>
            <w:tcW w:w="0" w:type="auto"/>
            <w:vAlign w:val="center"/>
            <w:hideMark/>
          </w:tcPr>
          <w:p w14:paraId="51EB91D1" w14:textId="77777777" w:rsidR="00E233FE" w:rsidRDefault="00E233FE">
            <w:r>
              <w:t>VARCHAR(100)</w:t>
            </w:r>
          </w:p>
        </w:tc>
        <w:tc>
          <w:tcPr>
            <w:tcW w:w="0" w:type="auto"/>
            <w:vAlign w:val="center"/>
            <w:hideMark/>
          </w:tcPr>
          <w:p w14:paraId="5545E50D" w14:textId="77777777" w:rsidR="00E233FE" w:rsidRDefault="00E233FE">
            <w:r>
              <w:t>组件路径</w:t>
            </w:r>
          </w:p>
        </w:tc>
        <w:tc>
          <w:tcPr>
            <w:tcW w:w="0" w:type="auto"/>
            <w:vAlign w:val="center"/>
            <w:hideMark/>
          </w:tcPr>
          <w:p w14:paraId="757113AA" w14:textId="77777777" w:rsidR="00E233FE" w:rsidRDefault="00E233FE">
            <w:r>
              <w:t>是</w:t>
            </w:r>
          </w:p>
        </w:tc>
        <w:tc>
          <w:tcPr>
            <w:tcW w:w="0" w:type="auto"/>
            <w:vAlign w:val="center"/>
            <w:hideMark/>
          </w:tcPr>
          <w:p w14:paraId="0E0C48D6" w14:textId="77777777" w:rsidR="00E233FE" w:rsidRDefault="00E233FE"/>
        </w:tc>
      </w:tr>
      <w:tr w:rsidR="00E233FE" w14:paraId="2071C4F6" w14:textId="77777777" w:rsidTr="00E233FE">
        <w:trPr>
          <w:tblCellSpacing w:w="15" w:type="dxa"/>
        </w:trPr>
        <w:tc>
          <w:tcPr>
            <w:tcW w:w="0" w:type="auto"/>
            <w:vAlign w:val="center"/>
            <w:hideMark/>
          </w:tcPr>
          <w:p w14:paraId="721DFB19" w14:textId="77777777" w:rsidR="00E233FE" w:rsidRDefault="00E233FE">
            <w:r>
              <w:t>sys_menu</w:t>
            </w:r>
          </w:p>
        </w:tc>
        <w:tc>
          <w:tcPr>
            <w:tcW w:w="0" w:type="auto"/>
            <w:vAlign w:val="center"/>
            <w:hideMark/>
          </w:tcPr>
          <w:p w14:paraId="0336D902" w14:textId="77777777" w:rsidR="00E233FE" w:rsidRDefault="00E233FE">
            <w:r>
              <w:t>perms</w:t>
            </w:r>
          </w:p>
        </w:tc>
        <w:tc>
          <w:tcPr>
            <w:tcW w:w="0" w:type="auto"/>
            <w:vAlign w:val="center"/>
            <w:hideMark/>
          </w:tcPr>
          <w:p w14:paraId="6A2FDCFE" w14:textId="77777777" w:rsidR="00E233FE" w:rsidRDefault="00E233FE">
            <w:r>
              <w:t>VARCHAR(100)</w:t>
            </w:r>
          </w:p>
        </w:tc>
        <w:tc>
          <w:tcPr>
            <w:tcW w:w="0" w:type="auto"/>
            <w:vAlign w:val="center"/>
            <w:hideMark/>
          </w:tcPr>
          <w:p w14:paraId="493DF01D" w14:textId="77777777" w:rsidR="00E233FE" w:rsidRDefault="00E233FE">
            <w:r>
              <w:t>权限标识</w:t>
            </w:r>
          </w:p>
        </w:tc>
        <w:tc>
          <w:tcPr>
            <w:tcW w:w="0" w:type="auto"/>
            <w:vAlign w:val="center"/>
            <w:hideMark/>
          </w:tcPr>
          <w:p w14:paraId="68317255" w14:textId="77777777" w:rsidR="00E233FE" w:rsidRDefault="00E233FE">
            <w:r>
              <w:t>是</w:t>
            </w:r>
          </w:p>
        </w:tc>
        <w:tc>
          <w:tcPr>
            <w:tcW w:w="0" w:type="auto"/>
            <w:vAlign w:val="center"/>
            <w:hideMark/>
          </w:tcPr>
          <w:p w14:paraId="4BFC1300" w14:textId="77777777" w:rsidR="00E233FE" w:rsidRDefault="00E233FE"/>
        </w:tc>
      </w:tr>
      <w:tr w:rsidR="00E233FE" w14:paraId="18A85EB0" w14:textId="77777777" w:rsidTr="00E233FE">
        <w:trPr>
          <w:tblCellSpacing w:w="15" w:type="dxa"/>
        </w:trPr>
        <w:tc>
          <w:tcPr>
            <w:tcW w:w="0" w:type="auto"/>
            <w:vAlign w:val="center"/>
            <w:hideMark/>
          </w:tcPr>
          <w:p w14:paraId="479DE2AA" w14:textId="77777777" w:rsidR="00E233FE" w:rsidRDefault="00E233FE">
            <w:r>
              <w:t>sys_menu</w:t>
            </w:r>
          </w:p>
        </w:tc>
        <w:tc>
          <w:tcPr>
            <w:tcW w:w="0" w:type="auto"/>
            <w:vAlign w:val="center"/>
            <w:hideMark/>
          </w:tcPr>
          <w:p w14:paraId="0F0D70AC" w14:textId="77777777" w:rsidR="00E233FE" w:rsidRDefault="00E233FE">
            <w:r>
              <w:t>icon</w:t>
            </w:r>
          </w:p>
        </w:tc>
        <w:tc>
          <w:tcPr>
            <w:tcW w:w="0" w:type="auto"/>
            <w:vAlign w:val="center"/>
            <w:hideMark/>
          </w:tcPr>
          <w:p w14:paraId="11A832F4" w14:textId="77777777" w:rsidR="00E233FE" w:rsidRDefault="00E233FE">
            <w:r>
              <w:t>VARCHAR(100)</w:t>
            </w:r>
          </w:p>
        </w:tc>
        <w:tc>
          <w:tcPr>
            <w:tcW w:w="0" w:type="auto"/>
            <w:vAlign w:val="center"/>
            <w:hideMark/>
          </w:tcPr>
          <w:p w14:paraId="7CB78484" w14:textId="77777777" w:rsidR="00E233FE" w:rsidRDefault="00E233FE">
            <w:r>
              <w:t>图标</w:t>
            </w:r>
          </w:p>
        </w:tc>
        <w:tc>
          <w:tcPr>
            <w:tcW w:w="0" w:type="auto"/>
            <w:vAlign w:val="center"/>
            <w:hideMark/>
          </w:tcPr>
          <w:p w14:paraId="2763BFE7" w14:textId="77777777" w:rsidR="00E233FE" w:rsidRDefault="00E233FE">
            <w:r>
              <w:t>是</w:t>
            </w:r>
          </w:p>
        </w:tc>
        <w:tc>
          <w:tcPr>
            <w:tcW w:w="0" w:type="auto"/>
            <w:vAlign w:val="center"/>
            <w:hideMark/>
          </w:tcPr>
          <w:p w14:paraId="38C5D5D0" w14:textId="77777777" w:rsidR="00E233FE" w:rsidRDefault="00E233FE"/>
        </w:tc>
      </w:tr>
      <w:tr w:rsidR="00E233FE" w14:paraId="568BD550" w14:textId="77777777" w:rsidTr="00E233FE">
        <w:trPr>
          <w:tblCellSpacing w:w="15" w:type="dxa"/>
        </w:trPr>
        <w:tc>
          <w:tcPr>
            <w:tcW w:w="0" w:type="auto"/>
            <w:vAlign w:val="center"/>
            <w:hideMark/>
          </w:tcPr>
          <w:p w14:paraId="0E453C6A" w14:textId="77777777" w:rsidR="00E233FE" w:rsidRDefault="00E233FE">
            <w:r>
              <w:t>sys_menu</w:t>
            </w:r>
          </w:p>
        </w:tc>
        <w:tc>
          <w:tcPr>
            <w:tcW w:w="0" w:type="auto"/>
            <w:vAlign w:val="center"/>
            <w:hideMark/>
          </w:tcPr>
          <w:p w14:paraId="112B6403" w14:textId="77777777" w:rsidR="00E233FE" w:rsidRDefault="00E233FE">
            <w:r>
              <w:t>sort_value</w:t>
            </w:r>
          </w:p>
        </w:tc>
        <w:tc>
          <w:tcPr>
            <w:tcW w:w="0" w:type="auto"/>
            <w:vAlign w:val="center"/>
            <w:hideMark/>
          </w:tcPr>
          <w:p w14:paraId="48A86EBA" w14:textId="77777777" w:rsidR="00E233FE" w:rsidRDefault="00E233FE">
            <w:r>
              <w:t>INT</w:t>
            </w:r>
          </w:p>
        </w:tc>
        <w:tc>
          <w:tcPr>
            <w:tcW w:w="0" w:type="auto"/>
            <w:vAlign w:val="center"/>
            <w:hideMark/>
          </w:tcPr>
          <w:p w14:paraId="00ACB2C9" w14:textId="77777777" w:rsidR="00E233FE" w:rsidRDefault="00E233FE">
            <w:r>
              <w:t>排序值</w:t>
            </w:r>
          </w:p>
        </w:tc>
        <w:tc>
          <w:tcPr>
            <w:tcW w:w="0" w:type="auto"/>
            <w:vAlign w:val="center"/>
            <w:hideMark/>
          </w:tcPr>
          <w:p w14:paraId="7C537AFE" w14:textId="77777777" w:rsidR="00E233FE" w:rsidRDefault="00E233FE">
            <w:r>
              <w:t>是</w:t>
            </w:r>
          </w:p>
        </w:tc>
        <w:tc>
          <w:tcPr>
            <w:tcW w:w="0" w:type="auto"/>
            <w:vAlign w:val="center"/>
            <w:hideMark/>
          </w:tcPr>
          <w:p w14:paraId="29A26866" w14:textId="77777777" w:rsidR="00E233FE" w:rsidRDefault="00E233FE"/>
        </w:tc>
      </w:tr>
      <w:tr w:rsidR="00E233FE" w14:paraId="3D0AFD3A" w14:textId="77777777" w:rsidTr="00E233FE">
        <w:trPr>
          <w:tblCellSpacing w:w="15" w:type="dxa"/>
        </w:trPr>
        <w:tc>
          <w:tcPr>
            <w:tcW w:w="0" w:type="auto"/>
            <w:vAlign w:val="center"/>
            <w:hideMark/>
          </w:tcPr>
          <w:p w14:paraId="4D834A1C" w14:textId="77777777" w:rsidR="00E233FE" w:rsidRDefault="00E233FE">
            <w:r>
              <w:t>sys_menu</w:t>
            </w:r>
          </w:p>
        </w:tc>
        <w:tc>
          <w:tcPr>
            <w:tcW w:w="0" w:type="auto"/>
            <w:vAlign w:val="center"/>
            <w:hideMark/>
          </w:tcPr>
          <w:p w14:paraId="40BEEB2A" w14:textId="77777777" w:rsidR="00E233FE" w:rsidRDefault="00E233FE">
            <w:r>
              <w:t>create_time</w:t>
            </w:r>
          </w:p>
        </w:tc>
        <w:tc>
          <w:tcPr>
            <w:tcW w:w="0" w:type="auto"/>
            <w:vAlign w:val="center"/>
            <w:hideMark/>
          </w:tcPr>
          <w:p w14:paraId="77507FAC" w14:textId="77777777" w:rsidR="00E233FE" w:rsidRDefault="00E233FE">
            <w:r>
              <w:t>TIMESTAMP</w:t>
            </w:r>
          </w:p>
        </w:tc>
        <w:tc>
          <w:tcPr>
            <w:tcW w:w="0" w:type="auto"/>
            <w:vAlign w:val="center"/>
            <w:hideMark/>
          </w:tcPr>
          <w:p w14:paraId="663EEC62" w14:textId="77777777" w:rsidR="00E233FE" w:rsidRDefault="00E233FE">
            <w:r>
              <w:t>创建时间</w:t>
            </w:r>
          </w:p>
        </w:tc>
        <w:tc>
          <w:tcPr>
            <w:tcW w:w="0" w:type="auto"/>
            <w:vAlign w:val="center"/>
            <w:hideMark/>
          </w:tcPr>
          <w:p w14:paraId="16FF5208" w14:textId="77777777" w:rsidR="00E233FE" w:rsidRDefault="00E233FE">
            <w:r>
              <w:t>否</w:t>
            </w:r>
          </w:p>
        </w:tc>
        <w:tc>
          <w:tcPr>
            <w:tcW w:w="0" w:type="auto"/>
            <w:vAlign w:val="center"/>
            <w:hideMark/>
          </w:tcPr>
          <w:p w14:paraId="5BFABBFF" w14:textId="77777777" w:rsidR="00E233FE" w:rsidRDefault="00E233FE">
            <w:r>
              <w:t>默认当前时间</w:t>
            </w:r>
          </w:p>
        </w:tc>
      </w:tr>
      <w:tr w:rsidR="00E233FE" w14:paraId="3BD784B9" w14:textId="77777777" w:rsidTr="00E233FE">
        <w:trPr>
          <w:tblCellSpacing w:w="15" w:type="dxa"/>
        </w:trPr>
        <w:tc>
          <w:tcPr>
            <w:tcW w:w="0" w:type="auto"/>
            <w:vAlign w:val="center"/>
            <w:hideMark/>
          </w:tcPr>
          <w:p w14:paraId="69A180DF" w14:textId="77777777" w:rsidR="00E233FE" w:rsidRDefault="00E233FE">
            <w:r>
              <w:t>sys_menu</w:t>
            </w:r>
          </w:p>
        </w:tc>
        <w:tc>
          <w:tcPr>
            <w:tcW w:w="0" w:type="auto"/>
            <w:vAlign w:val="center"/>
            <w:hideMark/>
          </w:tcPr>
          <w:p w14:paraId="73D9CCF1" w14:textId="77777777" w:rsidR="00E233FE" w:rsidRDefault="00E233FE">
            <w:r>
              <w:t>update_time</w:t>
            </w:r>
          </w:p>
        </w:tc>
        <w:tc>
          <w:tcPr>
            <w:tcW w:w="0" w:type="auto"/>
            <w:vAlign w:val="center"/>
            <w:hideMark/>
          </w:tcPr>
          <w:p w14:paraId="059822E7" w14:textId="77777777" w:rsidR="00E233FE" w:rsidRDefault="00E233FE">
            <w:r>
              <w:t>TIMESTAMP</w:t>
            </w:r>
          </w:p>
        </w:tc>
        <w:tc>
          <w:tcPr>
            <w:tcW w:w="0" w:type="auto"/>
            <w:vAlign w:val="center"/>
            <w:hideMark/>
          </w:tcPr>
          <w:p w14:paraId="387FBA3B" w14:textId="77777777" w:rsidR="00E233FE" w:rsidRDefault="00E233FE">
            <w:r>
              <w:t>更新时间</w:t>
            </w:r>
          </w:p>
        </w:tc>
        <w:tc>
          <w:tcPr>
            <w:tcW w:w="0" w:type="auto"/>
            <w:vAlign w:val="center"/>
            <w:hideMark/>
          </w:tcPr>
          <w:p w14:paraId="171839C2" w14:textId="77777777" w:rsidR="00E233FE" w:rsidRDefault="00E233FE">
            <w:r>
              <w:t>否</w:t>
            </w:r>
          </w:p>
        </w:tc>
        <w:tc>
          <w:tcPr>
            <w:tcW w:w="0" w:type="auto"/>
            <w:vAlign w:val="center"/>
            <w:hideMark/>
          </w:tcPr>
          <w:p w14:paraId="176C9687" w14:textId="77777777" w:rsidR="00E233FE" w:rsidRDefault="00E233FE">
            <w:r>
              <w:t>默认当前时间</w:t>
            </w:r>
          </w:p>
        </w:tc>
      </w:tr>
      <w:tr w:rsidR="00E233FE" w14:paraId="01604D7C" w14:textId="77777777" w:rsidTr="00E233FE">
        <w:trPr>
          <w:tblCellSpacing w:w="15" w:type="dxa"/>
        </w:trPr>
        <w:tc>
          <w:tcPr>
            <w:tcW w:w="0" w:type="auto"/>
            <w:vAlign w:val="center"/>
            <w:hideMark/>
          </w:tcPr>
          <w:p w14:paraId="560B7237" w14:textId="77777777" w:rsidR="00E233FE" w:rsidRDefault="00E233FE">
            <w:r>
              <w:t>sys_menu</w:t>
            </w:r>
          </w:p>
        </w:tc>
        <w:tc>
          <w:tcPr>
            <w:tcW w:w="0" w:type="auto"/>
            <w:vAlign w:val="center"/>
            <w:hideMark/>
          </w:tcPr>
          <w:p w14:paraId="10298CFD" w14:textId="77777777" w:rsidR="00E233FE" w:rsidRDefault="00E233FE">
            <w:r>
              <w:t>is_deleted</w:t>
            </w:r>
          </w:p>
        </w:tc>
        <w:tc>
          <w:tcPr>
            <w:tcW w:w="0" w:type="auto"/>
            <w:vAlign w:val="center"/>
            <w:hideMark/>
          </w:tcPr>
          <w:p w14:paraId="251273B1" w14:textId="77777777" w:rsidR="00E233FE" w:rsidRDefault="00E233FE">
            <w:r>
              <w:t>TINYINT</w:t>
            </w:r>
          </w:p>
        </w:tc>
        <w:tc>
          <w:tcPr>
            <w:tcW w:w="0" w:type="auto"/>
            <w:vAlign w:val="center"/>
            <w:hideMark/>
          </w:tcPr>
          <w:p w14:paraId="4FED2677" w14:textId="77777777" w:rsidR="00E233FE" w:rsidRDefault="00E233FE">
            <w:r>
              <w:t>删除标记</w:t>
            </w:r>
          </w:p>
        </w:tc>
        <w:tc>
          <w:tcPr>
            <w:tcW w:w="0" w:type="auto"/>
            <w:vAlign w:val="center"/>
            <w:hideMark/>
          </w:tcPr>
          <w:p w14:paraId="57E982EA" w14:textId="77777777" w:rsidR="00E233FE" w:rsidRDefault="00E233FE">
            <w:r>
              <w:t>否</w:t>
            </w:r>
          </w:p>
        </w:tc>
        <w:tc>
          <w:tcPr>
            <w:tcW w:w="0" w:type="auto"/>
            <w:vAlign w:val="center"/>
            <w:hideMark/>
          </w:tcPr>
          <w:p w14:paraId="34502320" w14:textId="77777777" w:rsidR="00E233FE" w:rsidRDefault="00E233FE">
            <w:r>
              <w:t>默认值0</w:t>
            </w:r>
          </w:p>
        </w:tc>
      </w:tr>
      <w:tr w:rsidR="00E233FE" w14:paraId="4FC21B01" w14:textId="77777777" w:rsidTr="00E233FE">
        <w:trPr>
          <w:tblCellSpacing w:w="15" w:type="dxa"/>
        </w:trPr>
        <w:tc>
          <w:tcPr>
            <w:tcW w:w="0" w:type="auto"/>
            <w:vAlign w:val="center"/>
            <w:hideMark/>
          </w:tcPr>
          <w:p w14:paraId="66892CC4" w14:textId="77777777" w:rsidR="00E233FE" w:rsidRDefault="00E233FE">
            <w:r>
              <w:t>sys_menu</w:t>
            </w:r>
          </w:p>
        </w:tc>
        <w:tc>
          <w:tcPr>
            <w:tcW w:w="0" w:type="auto"/>
            <w:vAlign w:val="center"/>
            <w:hideMark/>
          </w:tcPr>
          <w:p w14:paraId="3787472D" w14:textId="77777777" w:rsidR="00E233FE" w:rsidRDefault="00E233FE">
            <w:r>
              <w:t>version</w:t>
            </w:r>
          </w:p>
        </w:tc>
        <w:tc>
          <w:tcPr>
            <w:tcW w:w="0" w:type="auto"/>
            <w:vAlign w:val="center"/>
            <w:hideMark/>
          </w:tcPr>
          <w:p w14:paraId="5BC264D5" w14:textId="77777777" w:rsidR="00E233FE" w:rsidRDefault="00E233FE">
            <w:r>
              <w:t>BIGINT</w:t>
            </w:r>
          </w:p>
        </w:tc>
        <w:tc>
          <w:tcPr>
            <w:tcW w:w="0" w:type="auto"/>
            <w:vAlign w:val="center"/>
            <w:hideMark/>
          </w:tcPr>
          <w:p w14:paraId="4BA33744" w14:textId="77777777" w:rsidR="00E233FE" w:rsidRDefault="00E233FE">
            <w:r>
              <w:t>版本号</w:t>
            </w:r>
          </w:p>
        </w:tc>
        <w:tc>
          <w:tcPr>
            <w:tcW w:w="0" w:type="auto"/>
            <w:vAlign w:val="center"/>
            <w:hideMark/>
          </w:tcPr>
          <w:p w14:paraId="4F8BF728" w14:textId="77777777" w:rsidR="00E233FE" w:rsidRDefault="00E233FE">
            <w:r>
              <w:t>否</w:t>
            </w:r>
          </w:p>
        </w:tc>
        <w:tc>
          <w:tcPr>
            <w:tcW w:w="0" w:type="auto"/>
            <w:vAlign w:val="center"/>
            <w:hideMark/>
          </w:tcPr>
          <w:p w14:paraId="47959000" w14:textId="77777777" w:rsidR="00E233FE" w:rsidRDefault="00E233FE">
            <w:r>
              <w:t>默认值0</w:t>
            </w:r>
          </w:p>
        </w:tc>
      </w:tr>
    </w:tbl>
    <w:p w14:paraId="6492C862"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740"/>
        <w:gridCol w:w="1620"/>
        <w:gridCol w:w="1020"/>
        <w:gridCol w:w="795"/>
        <w:gridCol w:w="1515"/>
      </w:tblGrid>
      <w:tr w:rsidR="00E233FE" w14:paraId="2759C0AC" w14:textId="77777777" w:rsidTr="00E233FE">
        <w:trPr>
          <w:tblHeader/>
          <w:tblCellSpacing w:w="15" w:type="dxa"/>
        </w:trPr>
        <w:tc>
          <w:tcPr>
            <w:tcW w:w="0" w:type="auto"/>
            <w:vAlign w:val="center"/>
            <w:hideMark/>
          </w:tcPr>
          <w:p w14:paraId="6E1E3B54" w14:textId="77777777" w:rsidR="00E233FE" w:rsidRDefault="00E233FE">
            <w:pPr>
              <w:jc w:val="center"/>
              <w:rPr>
                <w:b/>
                <w:bCs/>
              </w:rPr>
            </w:pPr>
            <w:r>
              <w:rPr>
                <w:b/>
                <w:bCs/>
              </w:rPr>
              <w:t>表名</w:t>
            </w:r>
          </w:p>
        </w:tc>
        <w:tc>
          <w:tcPr>
            <w:tcW w:w="0" w:type="auto"/>
            <w:vAlign w:val="center"/>
            <w:hideMark/>
          </w:tcPr>
          <w:p w14:paraId="18D6FCA8" w14:textId="77777777" w:rsidR="00E233FE" w:rsidRDefault="00E233FE">
            <w:pPr>
              <w:jc w:val="center"/>
              <w:rPr>
                <w:b/>
                <w:bCs/>
              </w:rPr>
            </w:pPr>
            <w:r>
              <w:rPr>
                <w:b/>
                <w:bCs/>
              </w:rPr>
              <w:t>字段名</w:t>
            </w:r>
          </w:p>
        </w:tc>
        <w:tc>
          <w:tcPr>
            <w:tcW w:w="0" w:type="auto"/>
            <w:vAlign w:val="center"/>
            <w:hideMark/>
          </w:tcPr>
          <w:p w14:paraId="0AA7652B" w14:textId="77777777" w:rsidR="00E233FE" w:rsidRDefault="00E233FE">
            <w:pPr>
              <w:jc w:val="center"/>
              <w:rPr>
                <w:b/>
                <w:bCs/>
              </w:rPr>
            </w:pPr>
            <w:r>
              <w:rPr>
                <w:b/>
                <w:bCs/>
              </w:rPr>
              <w:t>数据类型</w:t>
            </w:r>
          </w:p>
        </w:tc>
        <w:tc>
          <w:tcPr>
            <w:tcW w:w="0" w:type="auto"/>
            <w:vAlign w:val="center"/>
            <w:hideMark/>
          </w:tcPr>
          <w:p w14:paraId="52E0D592" w14:textId="77777777" w:rsidR="00E233FE" w:rsidRDefault="00E233FE">
            <w:pPr>
              <w:jc w:val="center"/>
              <w:rPr>
                <w:b/>
                <w:bCs/>
              </w:rPr>
            </w:pPr>
            <w:r>
              <w:rPr>
                <w:b/>
                <w:bCs/>
              </w:rPr>
              <w:t>说明</w:t>
            </w:r>
          </w:p>
        </w:tc>
        <w:tc>
          <w:tcPr>
            <w:tcW w:w="0" w:type="auto"/>
            <w:vAlign w:val="center"/>
            <w:hideMark/>
          </w:tcPr>
          <w:p w14:paraId="166E2FA9" w14:textId="77777777" w:rsidR="00E233FE" w:rsidRDefault="00E233FE">
            <w:pPr>
              <w:jc w:val="center"/>
              <w:rPr>
                <w:b/>
                <w:bCs/>
              </w:rPr>
            </w:pPr>
            <w:r>
              <w:rPr>
                <w:b/>
                <w:bCs/>
              </w:rPr>
              <w:t>允许空</w:t>
            </w:r>
          </w:p>
        </w:tc>
        <w:tc>
          <w:tcPr>
            <w:tcW w:w="0" w:type="auto"/>
            <w:vAlign w:val="center"/>
            <w:hideMark/>
          </w:tcPr>
          <w:p w14:paraId="1C273645" w14:textId="77777777" w:rsidR="00E233FE" w:rsidRDefault="00E233FE">
            <w:pPr>
              <w:jc w:val="center"/>
              <w:rPr>
                <w:b/>
                <w:bCs/>
              </w:rPr>
            </w:pPr>
            <w:r>
              <w:rPr>
                <w:b/>
                <w:bCs/>
              </w:rPr>
              <w:t>备注</w:t>
            </w:r>
          </w:p>
        </w:tc>
      </w:tr>
      <w:tr w:rsidR="00E233FE" w14:paraId="3185670C" w14:textId="77777777" w:rsidTr="00E233FE">
        <w:trPr>
          <w:tblCellSpacing w:w="15" w:type="dxa"/>
        </w:trPr>
        <w:tc>
          <w:tcPr>
            <w:tcW w:w="0" w:type="auto"/>
            <w:vAlign w:val="center"/>
            <w:hideMark/>
          </w:tcPr>
          <w:p w14:paraId="39414487" w14:textId="77777777" w:rsidR="00E233FE" w:rsidRDefault="00E233FE">
            <w:r>
              <w:t>sys_oper_log</w:t>
            </w:r>
          </w:p>
        </w:tc>
        <w:tc>
          <w:tcPr>
            <w:tcW w:w="0" w:type="auto"/>
            <w:vAlign w:val="center"/>
            <w:hideMark/>
          </w:tcPr>
          <w:p w14:paraId="17EEB1CF" w14:textId="77777777" w:rsidR="00E233FE" w:rsidRDefault="00E233FE">
            <w:r>
              <w:t>id</w:t>
            </w:r>
          </w:p>
        </w:tc>
        <w:tc>
          <w:tcPr>
            <w:tcW w:w="0" w:type="auto"/>
            <w:vAlign w:val="center"/>
            <w:hideMark/>
          </w:tcPr>
          <w:p w14:paraId="3B27FF9B" w14:textId="77777777" w:rsidR="00E233FE" w:rsidRDefault="00E233FE">
            <w:r>
              <w:t>VARCHAR(255)</w:t>
            </w:r>
          </w:p>
        </w:tc>
        <w:tc>
          <w:tcPr>
            <w:tcW w:w="0" w:type="auto"/>
            <w:vAlign w:val="center"/>
            <w:hideMark/>
          </w:tcPr>
          <w:p w14:paraId="0885BA00" w14:textId="77777777" w:rsidR="00E233FE" w:rsidRDefault="00E233FE">
            <w:r>
              <w:t>日志标识</w:t>
            </w:r>
          </w:p>
        </w:tc>
        <w:tc>
          <w:tcPr>
            <w:tcW w:w="0" w:type="auto"/>
            <w:vAlign w:val="center"/>
            <w:hideMark/>
          </w:tcPr>
          <w:p w14:paraId="0D3D3991" w14:textId="77777777" w:rsidR="00E233FE" w:rsidRDefault="00E233FE">
            <w:r>
              <w:t>否</w:t>
            </w:r>
          </w:p>
        </w:tc>
        <w:tc>
          <w:tcPr>
            <w:tcW w:w="0" w:type="auto"/>
            <w:vAlign w:val="center"/>
            <w:hideMark/>
          </w:tcPr>
          <w:p w14:paraId="00D61F8F" w14:textId="77777777" w:rsidR="00E233FE" w:rsidRDefault="00E233FE">
            <w:r>
              <w:t>主键</w:t>
            </w:r>
          </w:p>
        </w:tc>
      </w:tr>
      <w:tr w:rsidR="00E233FE" w14:paraId="6F253B7A" w14:textId="77777777" w:rsidTr="00E233FE">
        <w:trPr>
          <w:tblCellSpacing w:w="15" w:type="dxa"/>
        </w:trPr>
        <w:tc>
          <w:tcPr>
            <w:tcW w:w="0" w:type="auto"/>
            <w:vAlign w:val="center"/>
            <w:hideMark/>
          </w:tcPr>
          <w:p w14:paraId="65CF16BE" w14:textId="77777777" w:rsidR="00E233FE" w:rsidRDefault="00E233FE">
            <w:r>
              <w:t>sys_oper_log</w:t>
            </w:r>
          </w:p>
        </w:tc>
        <w:tc>
          <w:tcPr>
            <w:tcW w:w="0" w:type="auto"/>
            <w:vAlign w:val="center"/>
            <w:hideMark/>
          </w:tcPr>
          <w:p w14:paraId="54A86521" w14:textId="77777777" w:rsidR="00E233FE" w:rsidRDefault="00E233FE">
            <w:r>
              <w:t>title</w:t>
            </w:r>
          </w:p>
        </w:tc>
        <w:tc>
          <w:tcPr>
            <w:tcW w:w="0" w:type="auto"/>
            <w:vAlign w:val="center"/>
            <w:hideMark/>
          </w:tcPr>
          <w:p w14:paraId="5B3C8D03" w14:textId="77777777" w:rsidR="00E233FE" w:rsidRDefault="00E233FE">
            <w:r>
              <w:t>VARCHAR(50)</w:t>
            </w:r>
          </w:p>
        </w:tc>
        <w:tc>
          <w:tcPr>
            <w:tcW w:w="0" w:type="auto"/>
            <w:vAlign w:val="center"/>
            <w:hideMark/>
          </w:tcPr>
          <w:p w14:paraId="3CFA86C1" w14:textId="77777777" w:rsidR="00E233FE" w:rsidRDefault="00E233FE">
            <w:r>
              <w:t>模块标题</w:t>
            </w:r>
          </w:p>
        </w:tc>
        <w:tc>
          <w:tcPr>
            <w:tcW w:w="0" w:type="auto"/>
            <w:vAlign w:val="center"/>
            <w:hideMark/>
          </w:tcPr>
          <w:p w14:paraId="72106BB5" w14:textId="77777777" w:rsidR="00E233FE" w:rsidRDefault="00E233FE">
            <w:r>
              <w:t>是</w:t>
            </w:r>
          </w:p>
        </w:tc>
        <w:tc>
          <w:tcPr>
            <w:tcW w:w="0" w:type="auto"/>
            <w:vAlign w:val="center"/>
            <w:hideMark/>
          </w:tcPr>
          <w:p w14:paraId="7B00F789" w14:textId="77777777" w:rsidR="00E233FE" w:rsidRDefault="00E233FE"/>
        </w:tc>
      </w:tr>
      <w:tr w:rsidR="00E233FE" w14:paraId="3B0927D5" w14:textId="77777777" w:rsidTr="00E233FE">
        <w:trPr>
          <w:tblCellSpacing w:w="15" w:type="dxa"/>
        </w:trPr>
        <w:tc>
          <w:tcPr>
            <w:tcW w:w="0" w:type="auto"/>
            <w:vAlign w:val="center"/>
            <w:hideMark/>
          </w:tcPr>
          <w:p w14:paraId="0267A924" w14:textId="77777777" w:rsidR="00E233FE" w:rsidRDefault="00E233FE">
            <w:r>
              <w:t>sys_oper_log</w:t>
            </w:r>
          </w:p>
        </w:tc>
        <w:tc>
          <w:tcPr>
            <w:tcW w:w="0" w:type="auto"/>
            <w:vAlign w:val="center"/>
            <w:hideMark/>
          </w:tcPr>
          <w:p w14:paraId="5DD07A41" w14:textId="77777777" w:rsidR="00E233FE" w:rsidRDefault="00E233FE">
            <w:r>
              <w:t>business_type</w:t>
            </w:r>
          </w:p>
        </w:tc>
        <w:tc>
          <w:tcPr>
            <w:tcW w:w="0" w:type="auto"/>
            <w:vAlign w:val="center"/>
            <w:hideMark/>
          </w:tcPr>
          <w:p w14:paraId="21EF07F4" w14:textId="77777777" w:rsidR="00E233FE" w:rsidRDefault="00E233FE">
            <w:r>
              <w:t>VARCHAR(20)</w:t>
            </w:r>
          </w:p>
        </w:tc>
        <w:tc>
          <w:tcPr>
            <w:tcW w:w="0" w:type="auto"/>
            <w:vAlign w:val="center"/>
            <w:hideMark/>
          </w:tcPr>
          <w:p w14:paraId="6A10DB2D" w14:textId="77777777" w:rsidR="00E233FE" w:rsidRDefault="00E233FE">
            <w:r>
              <w:t>业务类型</w:t>
            </w:r>
          </w:p>
        </w:tc>
        <w:tc>
          <w:tcPr>
            <w:tcW w:w="0" w:type="auto"/>
            <w:vAlign w:val="center"/>
            <w:hideMark/>
          </w:tcPr>
          <w:p w14:paraId="23B54EC0" w14:textId="77777777" w:rsidR="00E233FE" w:rsidRDefault="00E233FE">
            <w:r>
              <w:t>是</w:t>
            </w:r>
          </w:p>
        </w:tc>
        <w:tc>
          <w:tcPr>
            <w:tcW w:w="0" w:type="auto"/>
            <w:vAlign w:val="center"/>
            <w:hideMark/>
          </w:tcPr>
          <w:p w14:paraId="7D9AE9D2" w14:textId="77777777" w:rsidR="00E233FE" w:rsidRDefault="00E233FE">
            <w:r>
              <w:t>默认值0</w:t>
            </w:r>
          </w:p>
        </w:tc>
      </w:tr>
      <w:tr w:rsidR="00E233FE" w14:paraId="60517248" w14:textId="77777777" w:rsidTr="00E233FE">
        <w:trPr>
          <w:tblCellSpacing w:w="15" w:type="dxa"/>
        </w:trPr>
        <w:tc>
          <w:tcPr>
            <w:tcW w:w="0" w:type="auto"/>
            <w:vAlign w:val="center"/>
            <w:hideMark/>
          </w:tcPr>
          <w:p w14:paraId="6949EAAC" w14:textId="77777777" w:rsidR="00E233FE" w:rsidRDefault="00E233FE">
            <w:r>
              <w:t>sys_oper_log</w:t>
            </w:r>
          </w:p>
        </w:tc>
        <w:tc>
          <w:tcPr>
            <w:tcW w:w="0" w:type="auto"/>
            <w:vAlign w:val="center"/>
            <w:hideMark/>
          </w:tcPr>
          <w:p w14:paraId="53BCAF96" w14:textId="77777777" w:rsidR="00E233FE" w:rsidRDefault="00E233FE">
            <w:r>
              <w:t>method</w:t>
            </w:r>
          </w:p>
        </w:tc>
        <w:tc>
          <w:tcPr>
            <w:tcW w:w="0" w:type="auto"/>
            <w:vAlign w:val="center"/>
            <w:hideMark/>
          </w:tcPr>
          <w:p w14:paraId="08A8E4F0" w14:textId="77777777" w:rsidR="00E233FE" w:rsidRDefault="00E233FE">
            <w:r>
              <w:t>VARCHAR(100)</w:t>
            </w:r>
          </w:p>
        </w:tc>
        <w:tc>
          <w:tcPr>
            <w:tcW w:w="0" w:type="auto"/>
            <w:vAlign w:val="center"/>
            <w:hideMark/>
          </w:tcPr>
          <w:p w14:paraId="52637DB0" w14:textId="77777777" w:rsidR="00E233FE" w:rsidRDefault="00E233FE">
            <w:r>
              <w:t>方法名称</w:t>
            </w:r>
          </w:p>
        </w:tc>
        <w:tc>
          <w:tcPr>
            <w:tcW w:w="0" w:type="auto"/>
            <w:vAlign w:val="center"/>
            <w:hideMark/>
          </w:tcPr>
          <w:p w14:paraId="4DD9B31C" w14:textId="77777777" w:rsidR="00E233FE" w:rsidRDefault="00E233FE">
            <w:r>
              <w:t>是</w:t>
            </w:r>
          </w:p>
        </w:tc>
        <w:tc>
          <w:tcPr>
            <w:tcW w:w="0" w:type="auto"/>
            <w:vAlign w:val="center"/>
            <w:hideMark/>
          </w:tcPr>
          <w:p w14:paraId="33B921C6" w14:textId="77777777" w:rsidR="00E233FE" w:rsidRDefault="00E233FE"/>
        </w:tc>
      </w:tr>
      <w:tr w:rsidR="00E233FE" w14:paraId="5602177B" w14:textId="77777777" w:rsidTr="00E233FE">
        <w:trPr>
          <w:tblCellSpacing w:w="15" w:type="dxa"/>
        </w:trPr>
        <w:tc>
          <w:tcPr>
            <w:tcW w:w="0" w:type="auto"/>
            <w:vAlign w:val="center"/>
            <w:hideMark/>
          </w:tcPr>
          <w:p w14:paraId="2F9A2DB1" w14:textId="77777777" w:rsidR="00E233FE" w:rsidRDefault="00E233FE">
            <w:r>
              <w:t>sys_oper_log</w:t>
            </w:r>
          </w:p>
        </w:tc>
        <w:tc>
          <w:tcPr>
            <w:tcW w:w="0" w:type="auto"/>
            <w:vAlign w:val="center"/>
            <w:hideMark/>
          </w:tcPr>
          <w:p w14:paraId="48D7AA9A" w14:textId="77777777" w:rsidR="00E233FE" w:rsidRDefault="00E233FE">
            <w:r>
              <w:t>request_method</w:t>
            </w:r>
          </w:p>
        </w:tc>
        <w:tc>
          <w:tcPr>
            <w:tcW w:w="0" w:type="auto"/>
            <w:vAlign w:val="center"/>
            <w:hideMark/>
          </w:tcPr>
          <w:p w14:paraId="14B8C4D8" w14:textId="77777777" w:rsidR="00E233FE" w:rsidRDefault="00E233FE">
            <w:r>
              <w:t>VARCHAR(10)</w:t>
            </w:r>
          </w:p>
        </w:tc>
        <w:tc>
          <w:tcPr>
            <w:tcW w:w="0" w:type="auto"/>
            <w:vAlign w:val="center"/>
            <w:hideMark/>
          </w:tcPr>
          <w:p w14:paraId="0F643F5B" w14:textId="77777777" w:rsidR="00E233FE" w:rsidRDefault="00E233FE">
            <w:r>
              <w:t>请求方式</w:t>
            </w:r>
          </w:p>
        </w:tc>
        <w:tc>
          <w:tcPr>
            <w:tcW w:w="0" w:type="auto"/>
            <w:vAlign w:val="center"/>
            <w:hideMark/>
          </w:tcPr>
          <w:p w14:paraId="13DF31F8" w14:textId="77777777" w:rsidR="00E233FE" w:rsidRDefault="00E233FE">
            <w:r>
              <w:t>是</w:t>
            </w:r>
          </w:p>
        </w:tc>
        <w:tc>
          <w:tcPr>
            <w:tcW w:w="0" w:type="auto"/>
            <w:vAlign w:val="center"/>
            <w:hideMark/>
          </w:tcPr>
          <w:p w14:paraId="748CBB80" w14:textId="77777777" w:rsidR="00E233FE" w:rsidRDefault="00E233FE"/>
        </w:tc>
      </w:tr>
      <w:tr w:rsidR="00E233FE" w14:paraId="6734F87F" w14:textId="77777777" w:rsidTr="00E233FE">
        <w:trPr>
          <w:tblCellSpacing w:w="15" w:type="dxa"/>
        </w:trPr>
        <w:tc>
          <w:tcPr>
            <w:tcW w:w="0" w:type="auto"/>
            <w:vAlign w:val="center"/>
            <w:hideMark/>
          </w:tcPr>
          <w:p w14:paraId="294BBECC" w14:textId="77777777" w:rsidR="00E233FE" w:rsidRDefault="00E233FE">
            <w:r>
              <w:t>sys_oper_log</w:t>
            </w:r>
          </w:p>
        </w:tc>
        <w:tc>
          <w:tcPr>
            <w:tcW w:w="0" w:type="auto"/>
            <w:vAlign w:val="center"/>
            <w:hideMark/>
          </w:tcPr>
          <w:p w14:paraId="59E36E47" w14:textId="77777777" w:rsidR="00E233FE" w:rsidRDefault="00E233FE">
            <w:r>
              <w:t>operator_type</w:t>
            </w:r>
          </w:p>
        </w:tc>
        <w:tc>
          <w:tcPr>
            <w:tcW w:w="0" w:type="auto"/>
            <w:vAlign w:val="center"/>
            <w:hideMark/>
          </w:tcPr>
          <w:p w14:paraId="050A6F4A" w14:textId="77777777" w:rsidR="00E233FE" w:rsidRDefault="00E233FE">
            <w:r>
              <w:t>VARCHAR(20)</w:t>
            </w:r>
          </w:p>
        </w:tc>
        <w:tc>
          <w:tcPr>
            <w:tcW w:w="0" w:type="auto"/>
            <w:vAlign w:val="center"/>
            <w:hideMark/>
          </w:tcPr>
          <w:p w14:paraId="7C5C2705" w14:textId="77777777" w:rsidR="00E233FE" w:rsidRDefault="00E233FE">
            <w:r>
              <w:t>操作类别</w:t>
            </w:r>
          </w:p>
        </w:tc>
        <w:tc>
          <w:tcPr>
            <w:tcW w:w="0" w:type="auto"/>
            <w:vAlign w:val="center"/>
            <w:hideMark/>
          </w:tcPr>
          <w:p w14:paraId="7651F368" w14:textId="77777777" w:rsidR="00E233FE" w:rsidRDefault="00E233FE">
            <w:r>
              <w:t>是</w:t>
            </w:r>
          </w:p>
        </w:tc>
        <w:tc>
          <w:tcPr>
            <w:tcW w:w="0" w:type="auto"/>
            <w:vAlign w:val="center"/>
            <w:hideMark/>
          </w:tcPr>
          <w:p w14:paraId="40F3E214" w14:textId="77777777" w:rsidR="00E233FE" w:rsidRDefault="00E233FE">
            <w:r>
              <w:t>默认值0</w:t>
            </w:r>
          </w:p>
        </w:tc>
      </w:tr>
      <w:tr w:rsidR="00E233FE" w14:paraId="2BD6ED74" w14:textId="77777777" w:rsidTr="00E233FE">
        <w:trPr>
          <w:tblCellSpacing w:w="15" w:type="dxa"/>
        </w:trPr>
        <w:tc>
          <w:tcPr>
            <w:tcW w:w="0" w:type="auto"/>
            <w:vAlign w:val="center"/>
            <w:hideMark/>
          </w:tcPr>
          <w:p w14:paraId="762E1B2A" w14:textId="77777777" w:rsidR="00E233FE" w:rsidRDefault="00E233FE">
            <w:r>
              <w:t>sys_oper_log</w:t>
            </w:r>
          </w:p>
        </w:tc>
        <w:tc>
          <w:tcPr>
            <w:tcW w:w="0" w:type="auto"/>
            <w:vAlign w:val="center"/>
            <w:hideMark/>
          </w:tcPr>
          <w:p w14:paraId="61D52433" w14:textId="77777777" w:rsidR="00E233FE" w:rsidRDefault="00E233FE">
            <w:r>
              <w:t>oper_name</w:t>
            </w:r>
          </w:p>
        </w:tc>
        <w:tc>
          <w:tcPr>
            <w:tcW w:w="0" w:type="auto"/>
            <w:vAlign w:val="center"/>
            <w:hideMark/>
          </w:tcPr>
          <w:p w14:paraId="48DAA1CD" w14:textId="77777777" w:rsidR="00E233FE" w:rsidRDefault="00E233FE">
            <w:r>
              <w:t>VARCHAR(50)</w:t>
            </w:r>
          </w:p>
        </w:tc>
        <w:tc>
          <w:tcPr>
            <w:tcW w:w="0" w:type="auto"/>
            <w:vAlign w:val="center"/>
            <w:hideMark/>
          </w:tcPr>
          <w:p w14:paraId="067E172F" w14:textId="77777777" w:rsidR="00E233FE" w:rsidRDefault="00E233FE">
            <w:r>
              <w:t>操作人员</w:t>
            </w:r>
          </w:p>
        </w:tc>
        <w:tc>
          <w:tcPr>
            <w:tcW w:w="0" w:type="auto"/>
            <w:vAlign w:val="center"/>
            <w:hideMark/>
          </w:tcPr>
          <w:p w14:paraId="2E4C1428" w14:textId="77777777" w:rsidR="00E233FE" w:rsidRDefault="00E233FE">
            <w:r>
              <w:t>是</w:t>
            </w:r>
          </w:p>
        </w:tc>
        <w:tc>
          <w:tcPr>
            <w:tcW w:w="0" w:type="auto"/>
            <w:vAlign w:val="center"/>
            <w:hideMark/>
          </w:tcPr>
          <w:p w14:paraId="37AE1135" w14:textId="77777777" w:rsidR="00E233FE" w:rsidRDefault="00E233FE"/>
        </w:tc>
      </w:tr>
      <w:tr w:rsidR="00E233FE" w14:paraId="1110DBAB" w14:textId="77777777" w:rsidTr="00E233FE">
        <w:trPr>
          <w:tblCellSpacing w:w="15" w:type="dxa"/>
        </w:trPr>
        <w:tc>
          <w:tcPr>
            <w:tcW w:w="0" w:type="auto"/>
            <w:vAlign w:val="center"/>
            <w:hideMark/>
          </w:tcPr>
          <w:p w14:paraId="6F6054C1" w14:textId="77777777" w:rsidR="00E233FE" w:rsidRDefault="00E233FE">
            <w:r>
              <w:t>sys_oper_log</w:t>
            </w:r>
          </w:p>
        </w:tc>
        <w:tc>
          <w:tcPr>
            <w:tcW w:w="0" w:type="auto"/>
            <w:vAlign w:val="center"/>
            <w:hideMark/>
          </w:tcPr>
          <w:p w14:paraId="5DA0533E" w14:textId="77777777" w:rsidR="00E233FE" w:rsidRDefault="00E233FE">
            <w:r>
              <w:t>dept_name</w:t>
            </w:r>
          </w:p>
        </w:tc>
        <w:tc>
          <w:tcPr>
            <w:tcW w:w="0" w:type="auto"/>
            <w:vAlign w:val="center"/>
            <w:hideMark/>
          </w:tcPr>
          <w:p w14:paraId="6AA65759" w14:textId="77777777" w:rsidR="00E233FE" w:rsidRDefault="00E233FE">
            <w:r>
              <w:t>VARCHAR(50)</w:t>
            </w:r>
          </w:p>
        </w:tc>
        <w:tc>
          <w:tcPr>
            <w:tcW w:w="0" w:type="auto"/>
            <w:vAlign w:val="center"/>
            <w:hideMark/>
          </w:tcPr>
          <w:p w14:paraId="0A71EBC5" w14:textId="77777777" w:rsidR="00E233FE" w:rsidRDefault="00E233FE">
            <w:r>
              <w:t>部门名称</w:t>
            </w:r>
          </w:p>
        </w:tc>
        <w:tc>
          <w:tcPr>
            <w:tcW w:w="0" w:type="auto"/>
            <w:vAlign w:val="center"/>
            <w:hideMark/>
          </w:tcPr>
          <w:p w14:paraId="4F6E9066" w14:textId="77777777" w:rsidR="00E233FE" w:rsidRDefault="00E233FE">
            <w:r>
              <w:t>是</w:t>
            </w:r>
          </w:p>
        </w:tc>
        <w:tc>
          <w:tcPr>
            <w:tcW w:w="0" w:type="auto"/>
            <w:vAlign w:val="center"/>
            <w:hideMark/>
          </w:tcPr>
          <w:p w14:paraId="5FA67CDC" w14:textId="77777777" w:rsidR="00E233FE" w:rsidRDefault="00E233FE"/>
        </w:tc>
      </w:tr>
      <w:tr w:rsidR="00E233FE" w14:paraId="5B8AAD05" w14:textId="77777777" w:rsidTr="00E233FE">
        <w:trPr>
          <w:tblCellSpacing w:w="15" w:type="dxa"/>
        </w:trPr>
        <w:tc>
          <w:tcPr>
            <w:tcW w:w="0" w:type="auto"/>
            <w:vAlign w:val="center"/>
            <w:hideMark/>
          </w:tcPr>
          <w:p w14:paraId="4EC7D722" w14:textId="77777777" w:rsidR="00E233FE" w:rsidRDefault="00E233FE">
            <w:r>
              <w:t>sys_oper_log</w:t>
            </w:r>
          </w:p>
        </w:tc>
        <w:tc>
          <w:tcPr>
            <w:tcW w:w="0" w:type="auto"/>
            <w:vAlign w:val="center"/>
            <w:hideMark/>
          </w:tcPr>
          <w:p w14:paraId="63950D0A" w14:textId="77777777" w:rsidR="00E233FE" w:rsidRDefault="00E233FE">
            <w:r>
              <w:t>oper_url</w:t>
            </w:r>
          </w:p>
        </w:tc>
        <w:tc>
          <w:tcPr>
            <w:tcW w:w="0" w:type="auto"/>
            <w:vAlign w:val="center"/>
            <w:hideMark/>
          </w:tcPr>
          <w:p w14:paraId="682222BB" w14:textId="77777777" w:rsidR="00E233FE" w:rsidRDefault="00E233FE">
            <w:r>
              <w:t>VARCHAR(255)</w:t>
            </w:r>
          </w:p>
        </w:tc>
        <w:tc>
          <w:tcPr>
            <w:tcW w:w="0" w:type="auto"/>
            <w:vAlign w:val="center"/>
            <w:hideMark/>
          </w:tcPr>
          <w:p w14:paraId="009B4192" w14:textId="77777777" w:rsidR="00E233FE" w:rsidRDefault="00E233FE">
            <w:r>
              <w:t>请求URL</w:t>
            </w:r>
          </w:p>
        </w:tc>
        <w:tc>
          <w:tcPr>
            <w:tcW w:w="0" w:type="auto"/>
            <w:vAlign w:val="center"/>
            <w:hideMark/>
          </w:tcPr>
          <w:p w14:paraId="5F2F2526" w14:textId="77777777" w:rsidR="00E233FE" w:rsidRDefault="00E233FE">
            <w:r>
              <w:t>是</w:t>
            </w:r>
          </w:p>
        </w:tc>
        <w:tc>
          <w:tcPr>
            <w:tcW w:w="0" w:type="auto"/>
            <w:vAlign w:val="center"/>
            <w:hideMark/>
          </w:tcPr>
          <w:p w14:paraId="2EB11BF7" w14:textId="77777777" w:rsidR="00E233FE" w:rsidRDefault="00E233FE"/>
        </w:tc>
      </w:tr>
      <w:tr w:rsidR="00E233FE" w14:paraId="1B90484B" w14:textId="77777777" w:rsidTr="00E233FE">
        <w:trPr>
          <w:tblCellSpacing w:w="15" w:type="dxa"/>
        </w:trPr>
        <w:tc>
          <w:tcPr>
            <w:tcW w:w="0" w:type="auto"/>
            <w:vAlign w:val="center"/>
            <w:hideMark/>
          </w:tcPr>
          <w:p w14:paraId="721C6DEF" w14:textId="77777777" w:rsidR="00E233FE" w:rsidRDefault="00E233FE">
            <w:r>
              <w:t>sys_oper_log</w:t>
            </w:r>
          </w:p>
        </w:tc>
        <w:tc>
          <w:tcPr>
            <w:tcW w:w="0" w:type="auto"/>
            <w:vAlign w:val="center"/>
            <w:hideMark/>
          </w:tcPr>
          <w:p w14:paraId="47B250DA" w14:textId="77777777" w:rsidR="00E233FE" w:rsidRDefault="00E233FE">
            <w:r>
              <w:t>oper_ip</w:t>
            </w:r>
          </w:p>
        </w:tc>
        <w:tc>
          <w:tcPr>
            <w:tcW w:w="0" w:type="auto"/>
            <w:vAlign w:val="center"/>
            <w:hideMark/>
          </w:tcPr>
          <w:p w14:paraId="1ED48BBF" w14:textId="77777777" w:rsidR="00E233FE" w:rsidRDefault="00E233FE">
            <w:r>
              <w:t>VARCHAR(128)</w:t>
            </w:r>
          </w:p>
        </w:tc>
        <w:tc>
          <w:tcPr>
            <w:tcW w:w="0" w:type="auto"/>
            <w:vAlign w:val="center"/>
            <w:hideMark/>
          </w:tcPr>
          <w:p w14:paraId="5B01DBFA" w14:textId="77777777" w:rsidR="00E233FE" w:rsidRDefault="00E233FE">
            <w:r>
              <w:t>主机地址</w:t>
            </w:r>
          </w:p>
        </w:tc>
        <w:tc>
          <w:tcPr>
            <w:tcW w:w="0" w:type="auto"/>
            <w:vAlign w:val="center"/>
            <w:hideMark/>
          </w:tcPr>
          <w:p w14:paraId="7160EB7F" w14:textId="77777777" w:rsidR="00E233FE" w:rsidRDefault="00E233FE">
            <w:r>
              <w:t>是</w:t>
            </w:r>
          </w:p>
        </w:tc>
        <w:tc>
          <w:tcPr>
            <w:tcW w:w="0" w:type="auto"/>
            <w:vAlign w:val="center"/>
            <w:hideMark/>
          </w:tcPr>
          <w:p w14:paraId="2E3753A2" w14:textId="77777777" w:rsidR="00E233FE" w:rsidRDefault="00E233FE"/>
        </w:tc>
      </w:tr>
      <w:tr w:rsidR="00E233FE" w14:paraId="2CE31550" w14:textId="77777777" w:rsidTr="00E233FE">
        <w:trPr>
          <w:tblCellSpacing w:w="15" w:type="dxa"/>
        </w:trPr>
        <w:tc>
          <w:tcPr>
            <w:tcW w:w="0" w:type="auto"/>
            <w:vAlign w:val="center"/>
            <w:hideMark/>
          </w:tcPr>
          <w:p w14:paraId="093221F1" w14:textId="77777777" w:rsidR="00E233FE" w:rsidRDefault="00E233FE">
            <w:r>
              <w:t>sys_oper_log</w:t>
            </w:r>
          </w:p>
        </w:tc>
        <w:tc>
          <w:tcPr>
            <w:tcW w:w="0" w:type="auto"/>
            <w:vAlign w:val="center"/>
            <w:hideMark/>
          </w:tcPr>
          <w:p w14:paraId="634CD2F8" w14:textId="77777777" w:rsidR="00E233FE" w:rsidRDefault="00E233FE">
            <w:r>
              <w:t>oper_param</w:t>
            </w:r>
          </w:p>
        </w:tc>
        <w:tc>
          <w:tcPr>
            <w:tcW w:w="0" w:type="auto"/>
            <w:vAlign w:val="center"/>
            <w:hideMark/>
          </w:tcPr>
          <w:p w14:paraId="15466BAF" w14:textId="77777777" w:rsidR="00E233FE" w:rsidRDefault="00E233FE">
            <w:r>
              <w:t>VARCHAR(2000)</w:t>
            </w:r>
          </w:p>
        </w:tc>
        <w:tc>
          <w:tcPr>
            <w:tcW w:w="0" w:type="auto"/>
            <w:vAlign w:val="center"/>
            <w:hideMark/>
          </w:tcPr>
          <w:p w14:paraId="499DC827" w14:textId="77777777" w:rsidR="00E233FE" w:rsidRDefault="00E233FE">
            <w:r>
              <w:t>请求参数</w:t>
            </w:r>
          </w:p>
        </w:tc>
        <w:tc>
          <w:tcPr>
            <w:tcW w:w="0" w:type="auto"/>
            <w:vAlign w:val="center"/>
            <w:hideMark/>
          </w:tcPr>
          <w:p w14:paraId="4514671F" w14:textId="77777777" w:rsidR="00E233FE" w:rsidRDefault="00E233FE">
            <w:r>
              <w:t>是</w:t>
            </w:r>
          </w:p>
        </w:tc>
        <w:tc>
          <w:tcPr>
            <w:tcW w:w="0" w:type="auto"/>
            <w:vAlign w:val="center"/>
            <w:hideMark/>
          </w:tcPr>
          <w:p w14:paraId="3AC4D9C4" w14:textId="77777777" w:rsidR="00E233FE" w:rsidRDefault="00E233FE"/>
        </w:tc>
      </w:tr>
      <w:tr w:rsidR="00E233FE" w14:paraId="53591ECB" w14:textId="77777777" w:rsidTr="00E233FE">
        <w:trPr>
          <w:tblCellSpacing w:w="15" w:type="dxa"/>
        </w:trPr>
        <w:tc>
          <w:tcPr>
            <w:tcW w:w="0" w:type="auto"/>
            <w:vAlign w:val="center"/>
            <w:hideMark/>
          </w:tcPr>
          <w:p w14:paraId="1EB56120" w14:textId="77777777" w:rsidR="00E233FE" w:rsidRDefault="00E233FE">
            <w:r>
              <w:t>sys_oper_log</w:t>
            </w:r>
          </w:p>
        </w:tc>
        <w:tc>
          <w:tcPr>
            <w:tcW w:w="0" w:type="auto"/>
            <w:vAlign w:val="center"/>
            <w:hideMark/>
          </w:tcPr>
          <w:p w14:paraId="2F5BD1E8" w14:textId="77777777" w:rsidR="00E233FE" w:rsidRDefault="00E233FE">
            <w:r>
              <w:t>json_result</w:t>
            </w:r>
          </w:p>
        </w:tc>
        <w:tc>
          <w:tcPr>
            <w:tcW w:w="0" w:type="auto"/>
            <w:vAlign w:val="center"/>
            <w:hideMark/>
          </w:tcPr>
          <w:p w14:paraId="70907D7B" w14:textId="77777777" w:rsidR="00E233FE" w:rsidRDefault="00E233FE">
            <w:r>
              <w:t>VARCHAR(2000)</w:t>
            </w:r>
          </w:p>
        </w:tc>
        <w:tc>
          <w:tcPr>
            <w:tcW w:w="0" w:type="auto"/>
            <w:vAlign w:val="center"/>
            <w:hideMark/>
          </w:tcPr>
          <w:p w14:paraId="722ACD78" w14:textId="77777777" w:rsidR="00E233FE" w:rsidRDefault="00E233FE">
            <w:r>
              <w:t>返回参数</w:t>
            </w:r>
          </w:p>
        </w:tc>
        <w:tc>
          <w:tcPr>
            <w:tcW w:w="0" w:type="auto"/>
            <w:vAlign w:val="center"/>
            <w:hideMark/>
          </w:tcPr>
          <w:p w14:paraId="6F19631C" w14:textId="77777777" w:rsidR="00E233FE" w:rsidRDefault="00E233FE">
            <w:r>
              <w:t>是</w:t>
            </w:r>
          </w:p>
        </w:tc>
        <w:tc>
          <w:tcPr>
            <w:tcW w:w="0" w:type="auto"/>
            <w:vAlign w:val="center"/>
            <w:hideMark/>
          </w:tcPr>
          <w:p w14:paraId="3BFC2661" w14:textId="77777777" w:rsidR="00E233FE" w:rsidRDefault="00E233FE"/>
        </w:tc>
      </w:tr>
      <w:tr w:rsidR="00E233FE" w14:paraId="69758EE2" w14:textId="77777777" w:rsidTr="00E233FE">
        <w:trPr>
          <w:tblCellSpacing w:w="15" w:type="dxa"/>
        </w:trPr>
        <w:tc>
          <w:tcPr>
            <w:tcW w:w="0" w:type="auto"/>
            <w:vAlign w:val="center"/>
            <w:hideMark/>
          </w:tcPr>
          <w:p w14:paraId="1CFF3D7F" w14:textId="77777777" w:rsidR="00E233FE" w:rsidRDefault="00E233FE">
            <w:r>
              <w:t>sys_oper_log</w:t>
            </w:r>
          </w:p>
        </w:tc>
        <w:tc>
          <w:tcPr>
            <w:tcW w:w="0" w:type="auto"/>
            <w:vAlign w:val="center"/>
            <w:hideMark/>
          </w:tcPr>
          <w:p w14:paraId="06E6EC42" w14:textId="77777777" w:rsidR="00E233FE" w:rsidRDefault="00E233FE">
            <w:r>
              <w:t>status</w:t>
            </w:r>
          </w:p>
        </w:tc>
        <w:tc>
          <w:tcPr>
            <w:tcW w:w="0" w:type="auto"/>
            <w:vAlign w:val="center"/>
            <w:hideMark/>
          </w:tcPr>
          <w:p w14:paraId="64025F84" w14:textId="77777777" w:rsidR="00E233FE" w:rsidRDefault="00E233FE">
            <w:r>
              <w:t>INT</w:t>
            </w:r>
          </w:p>
        </w:tc>
        <w:tc>
          <w:tcPr>
            <w:tcW w:w="0" w:type="auto"/>
            <w:vAlign w:val="center"/>
            <w:hideMark/>
          </w:tcPr>
          <w:p w14:paraId="4A1725FE" w14:textId="77777777" w:rsidR="00E233FE" w:rsidRDefault="00E233FE">
            <w:r>
              <w:t>操作状态</w:t>
            </w:r>
          </w:p>
        </w:tc>
        <w:tc>
          <w:tcPr>
            <w:tcW w:w="0" w:type="auto"/>
            <w:vAlign w:val="center"/>
            <w:hideMark/>
          </w:tcPr>
          <w:p w14:paraId="75194F59" w14:textId="77777777" w:rsidR="00E233FE" w:rsidRDefault="00E233FE">
            <w:r>
              <w:t>是</w:t>
            </w:r>
          </w:p>
        </w:tc>
        <w:tc>
          <w:tcPr>
            <w:tcW w:w="0" w:type="auto"/>
            <w:vAlign w:val="center"/>
            <w:hideMark/>
          </w:tcPr>
          <w:p w14:paraId="6705ED82" w14:textId="77777777" w:rsidR="00E233FE" w:rsidRDefault="00E233FE">
            <w:r>
              <w:t>默认值0</w:t>
            </w:r>
          </w:p>
        </w:tc>
      </w:tr>
      <w:tr w:rsidR="00E233FE" w14:paraId="6BDB501E" w14:textId="77777777" w:rsidTr="00E233FE">
        <w:trPr>
          <w:tblCellSpacing w:w="15" w:type="dxa"/>
        </w:trPr>
        <w:tc>
          <w:tcPr>
            <w:tcW w:w="0" w:type="auto"/>
            <w:vAlign w:val="center"/>
            <w:hideMark/>
          </w:tcPr>
          <w:p w14:paraId="5DF75B34" w14:textId="77777777" w:rsidR="00E233FE" w:rsidRDefault="00E233FE">
            <w:r>
              <w:t>sys_oper_log</w:t>
            </w:r>
          </w:p>
        </w:tc>
        <w:tc>
          <w:tcPr>
            <w:tcW w:w="0" w:type="auto"/>
            <w:vAlign w:val="center"/>
            <w:hideMark/>
          </w:tcPr>
          <w:p w14:paraId="7572B154" w14:textId="77777777" w:rsidR="00E233FE" w:rsidRDefault="00E233FE">
            <w:r>
              <w:t>error_msg</w:t>
            </w:r>
          </w:p>
        </w:tc>
        <w:tc>
          <w:tcPr>
            <w:tcW w:w="0" w:type="auto"/>
            <w:vAlign w:val="center"/>
            <w:hideMark/>
          </w:tcPr>
          <w:p w14:paraId="4C09E2BE" w14:textId="77777777" w:rsidR="00E233FE" w:rsidRDefault="00E233FE">
            <w:r>
              <w:t>VARCHAR(2000)</w:t>
            </w:r>
          </w:p>
        </w:tc>
        <w:tc>
          <w:tcPr>
            <w:tcW w:w="0" w:type="auto"/>
            <w:vAlign w:val="center"/>
            <w:hideMark/>
          </w:tcPr>
          <w:p w14:paraId="324C7D33" w14:textId="77777777" w:rsidR="00E233FE" w:rsidRDefault="00E233FE">
            <w:r>
              <w:t>错误消息</w:t>
            </w:r>
          </w:p>
        </w:tc>
        <w:tc>
          <w:tcPr>
            <w:tcW w:w="0" w:type="auto"/>
            <w:vAlign w:val="center"/>
            <w:hideMark/>
          </w:tcPr>
          <w:p w14:paraId="3B6BCFC4" w14:textId="77777777" w:rsidR="00E233FE" w:rsidRDefault="00E233FE">
            <w:r>
              <w:t>是</w:t>
            </w:r>
          </w:p>
        </w:tc>
        <w:tc>
          <w:tcPr>
            <w:tcW w:w="0" w:type="auto"/>
            <w:vAlign w:val="center"/>
            <w:hideMark/>
          </w:tcPr>
          <w:p w14:paraId="320E5B8F" w14:textId="77777777" w:rsidR="00E233FE" w:rsidRDefault="00E233FE"/>
        </w:tc>
      </w:tr>
      <w:tr w:rsidR="00E233FE" w14:paraId="51A9C6BA" w14:textId="77777777" w:rsidTr="00E233FE">
        <w:trPr>
          <w:tblCellSpacing w:w="15" w:type="dxa"/>
        </w:trPr>
        <w:tc>
          <w:tcPr>
            <w:tcW w:w="0" w:type="auto"/>
            <w:vAlign w:val="center"/>
            <w:hideMark/>
          </w:tcPr>
          <w:p w14:paraId="579D8090" w14:textId="77777777" w:rsidR="00E233FE" w:rsidRDefault="00E233FE">
            <w:r>
              <w:t>sys_oper_log</w:t>
            </w:r>
          </w:p>
        </w:tc>
        <w:tc>
          <w:tcPr>
            <w:tcW w:w="0" w:type="auto"/>
            <w:vAlign w:val="center"/>
            <w:hideMark/>
          </w:tcPr>
          <w:p w14:paraId="505A0348" w14:textId="77777777" w:rsidR="00E233FE" w:rsidRDefault="00E233FE">
            <w:r>
              <w:t>oper_time</w:t>
            </w:r>
          </w:p>
        </w:tc>
        <w:tc>
          <w:tcPr>
            <w:tcW w:w="0" w:type="auto"/>
            <w:vAlign w:val="center"/>
            <w:hideMark/>
          </w:tcPr>
          <w:p w14:paraId="283CBB5F" w14:textId="77777777" w:rsidR="00E233FE" w:rsidRDefault="00E233FE">
            <w:r>
              <w:t>DATETIME</w:t>
            </w:r>
          </w:p>
        </w:tc>
        <w:tc>
          <w:tcPr>
            <w:tcW w:w="0" w:type="auto"/>
            <w:vAlign w:val="center"/>
            <w:hideMark/>
          </w:tcPr>
          <w:p w14:paraId="3CECF9AA" w14:textId="77777777" w:rsidR="00E233FE" w:rsidRDefault="00E233FE">
            <w:r>
              <w:t>操作时间</w:t>
            </w:r>
          </w:p>
        </w:tc>
        <w:tc>
          <w:tcPr>
            <w:tcW w:w="0" w:type="auto"/>
            <w:vAlign w:val="center"/>
            <w:hideMark/>
          </w:tcPr>
          <w:p w14:paraId="6A32B38A" w14:textId="77777777" w:rsidR="00E233FE" w:rsidRDefault="00E233FE">
            <w:r>
              <w:t>是</w:t>
            </w:r>
          </w:p>
        </w:tc>
        <w:tc>
          <w:tcPr>
            <w:tcW w:w="0" w:type="auto"/>
            <w:vAlign w:val="center"/>
            <w:hideMark/>
          </w:tcPr>
          <w:p w14:paraId="361EAB98" w14:textId="77777777" w:rsidR="00E233FE" w:rsidRDefault="00E233FE"/>
        </w:tc>
      </w:tr>
      <w:tr w:rsidR="00E233FE" w14:paraId="7614ADCA" w14:textId="77777777" w:rsidTr="00E233FE">
        <w:trPr>
          <w:tblCellSpacing w:w="15" w:type="dxa"/>
        </w:trPr>
        <w:tc>
          <w:tcPr>
            <w:tcW w:w="0" w:type="auto"/>
            <w:vAlign w:val="center"/>
            <w:hideMark/>
          </w:tcPr>
          <w:p w14:paraId="7939A59C" w14:textId="77777777" w:rsidR="00E233FE" w:rsidRDefault="00E233FE">
            <w:r>
              <w:t>sys_oper_log</w:t>
            </w:r>
          </w:p>
        </w:tc>
        <w:tc>
          <w:tcPr>
            <w:tcW w:w="0" w:type="auto"/>
            <w:vAlign w:val="center"/>
            <w:hideMark/>
          </w:tcPr>
          <w:p w14:paraId="33933BEC" w14:textId="77777777" w:rsidR="00E233FE" w:rsidRDefault="00E233FE">
            <w:r>
              <w:t>create_time</w:t>
            </w:r>
          </w:p>
        </w:tc>
        <w:tc>
          <w:tcPr>
            <w:tcW w:w="0" w:type="auto"/>
            <w:vAlign w:val="center"/>
            <w:hideMark/>
          </w:tcPr>
          <w:p w14:paraId="326E95F1" w14:textId="77777777" w:rsidR="00E233FE" w:rsidRDefault="00E233FE">
            <w:r>
              <w:t>TIMESTAMP</w:t>
            </w:r>
          </w:p>
        </w:tc>
        <w:tc>
          <w:tcPr>
            <w:tcW w:w="0" w:type="auto"/>
            <w:vAlign w:val="center"/>
            <w:hideMark/>
          </w:tcPr>
          <w:p w14:paraId="577B03C9" w14:textId="77777777" w:rsidR="00E233FE" w:rsidRDefault="00E233FE">
            <w:r>
              <w:t>创建时间</w:t>
            </w:r>
          </w:p>
        </w:tc>
        <w:tc>
          <w:tcPr>
            <w:tcW w:w="0" w:type="auto"/>
            <w:vAlign w:val="center"/>
            <w:hideMark/>
          </w:tcPr>
          <w:p w14:paraId="254D0991" w14:textId="77777777" w:rsidR="00E233FE" w:rsidRDefault="00E233FE">
            <w:r>
              <w:t>否</w:t>
            </w:r>
          </w:p>
        </w:tc>
        <w:tc>
          <w:tcPr>
            <w:tcW w:w="0" w:type="auto"/>
            <w:vAlign w:val="center"/>
            <w:hideMark/>
          </w:tcPr>
          <w:p w14:paraId="1774C776" w14:textId="77777777" w:rsidR="00E233FE" w:rsidRDefault="00E233FE">
            <w:r>
              <w:t>默认当前时间</w:t>
            </w:r>
          </w:p>
        </w:tc>
      </w:tr>
      <w:tr w:rsidR="00E233FE" w14:paraId="717E9B29" w14:textId="77777777" w:rsidTr="00E233FE">
        <w:trPr>
          <w:tblCellSpacing w:w="15" w:type="dxa"/>
        </w:trPr>
        <w:tc>
          <w:tcPr>
            <w:tcW w:w="0" w:type="auto"/>
            <w:vAlign w:val="center"/>
            <w:hideMark/>
          </w:tcPr>
          <w:p w14:paraId="125C19DE" w14:textId="77777777" w:rsidR="00E233FE" w:rsidRDefault="00E233FE">
            <w:r>
              <w:t>sys_oper_log</w:t>
            </w:r>
          </w:p>
        </w:tc>
        <w:tc>
          <w:tcPr>
            <w:tcW w:w="0" w:type="auto"/>
            <w:vAlign w:val="center"/>
            <w:hideMark/>
          </w:tcPr>
          <w:p w14:paraId="72591A4F" w14:textId="77777777" w:rsidR="00E233FE" w:rsidRDefault="00E233FE">
            <w:r>
              <w:t>update_time</w:t>
            </w:r>
          </w:p>
        </w:tc>
        <w:tc>
          <w:tcPr>
            <w:tcW w:w="0" w:type="auto"/>
            <w:vAlign w:val="center"/>
            <w:hideMark/>
          </w:tcPr>
          <w:p w14:paraId="5F533F89" w14:textId="77777777" w:rsidR="00E233FE" w:rsidRDefault="00E233FE">
            <w:r>
              <w:t>TIMESTAMP</w:t>
            </w:r>
          </w:p>
        </w:tc>
        <w:tc>
          <w:tcPr>
            <w:tcW w:w="0" w:type="auto"/>
            <w:vAlign w:val="center"/>
            <w:hideMark/>
          </w:tcPr>
          <w:p w14:paraId="17B947C2" w14:textId="77777777" w:rsidR="00E233FE" w:rsidRDefault="00E233FE">
            <w:r>
              <w:t>更新时间</w:t>
            </w:r>
          </w:p>
        </w:tc>
        <w:tc>
          <w:tcPr>
            <w:tcW w:w="0" w:type="auto"/>
            <w:vAlign w:val="center"/>
            <w:hideMark/>
          </w:tcPr>
          <w:p w14:paraId="3A02A0EA" w14:textId="77777777" w:rsidR="00E233FE" w:rsidRDefault="00E233FE">
            <w:r>
              <w:t>否</w:t>
            </w:r>
          </w:p>
        </w:tc>
        <w:tc>
          <w:tcPr>
            <w:tcW w:w="0" w:type="auto"/>
            <w:vAlign w:val="center"/>
            <w:hideMark/>
          </w:tcPr>
          <w:p w14:paraId="11E3F6C5" w14:textId="77777777" w:rsidR="00E233FE" w:rsidRDefault="00E233FE">
            <w:r>
              <w:t>默认当前时间</w:t>
            </w:r>
          </w:p>
        </w:tc>
      </w:tr>
      <w:tr w:rsidR="00E233FE" w14:paraId="0A6BE9B5" w14:textId="77777777" w:rsidTr="00E233FE">
        <w:trPr>
          <w:tblCellSpacing w:w="15" w:type="dxa"/>
        </w:trPr>
        <w:tc>
          <w:tcPr>
            <w:tcW w:w="0" w:type="auto"/>
            <w:vAlign w:val="center"/>
            <w:hideMark/>
          </w:tcPr>
          <w:p w14:paraId="21136B8F" w14:textId="77777777" w:rsidR="00E233FE" w:rsidRDefault="00E233FE">
            <w:r>
              <w:t>sys_oper_log</w:t>
            </w:r>
          </w:p>
        </w:tc>
        <w:tc>
          <w:tcPr>
            <w:tcW w:w="0" w:type="auto"/>
            <w:vAlign w:val="center"/>
            <w:hideMark/>
          </w:tcPr>
          <w:p w14:paraId="01120393" w14:textId="77777777" w:rsidR="00E233FE" w:rsidRDefault="00E233FE">
            <w:r>
              <w:t>is_deleted</w:t>
            </w:r>
          </w:p>
        </w:tc>
        <w:tc>
          <w:tcPr>
            <w:tcW w:w="0" w:type="auto"/>
            <w:vAlign w:val="center"/>
            <w:hideMark/>
          </w:tcPr>
          <w:p w14:paraId="2B1FE1D7" w14:textId="77777777" w:rsidR="00E233FE" w:rsidRDefault="00E233FE">
            <w:r>
              <w:t>TINYINT</w:t>
            </w:r>
          </w:p>
        </w:tc>
        <w:tc>
          <w:tcPr>
            <w:tcW w:w="0" w:type="auto"/>
            <w:vAlign w:val="center"/>
            <w:hideMark/>
          </w:tcPr>
          <w:p w14:paraId="0127BADE" w14:textId="77777777" w:rsidR="00E233FE" w:rsidRDefault="00E233FE">
            <w:r>
              <w:t>删除标记</w:t>
            </w:r>
          </w:p>
        </w:tc>
        <w:tc>
          <w:tcPr>
            <w:tcW w:w="0" w:type="auto"/>
            <w:vAlign w:val="center"/>
            <w:hideMark/>
          </w:tcPr>
          <w:p w14:paraId="6C3899BF" w14:textId="77777777" w:rsidR="00E233FE" w:rsidRDefault="00E233FE">
            <w:r>
              <w:t>否</w:t>
            </w:r>
          </w:p>
        </w:tc>
        <w:tc>
          <w:tcPr>
            <w:tcW w:w="0" w:type="auto"/>
            <w:vAlign w:val="center"/>
            <w:hideMark/>
          </w:tcPr>
          <w:p w14:paraId="526F1455" w14:textId="77777777" w:rsidR="00E233FE" w:rsidRDefault="00E233FE">
            <w:r>
              <w:t>默认值0</w:t>
            </w:r>
          </w:p>
        </w:tc>
      </w:tr>
      <w:tr w:rsidR="00E233FE" w14:paraId="7586FF1E" w14:textId="77777777" w:rsidTr="00E233FE">
        <w:trPr>
          <w:tblCellSpacing w:w="15" w:type="dxa"/>
        </w:trPr>
        <w:tc>
          <w:tcPr>
            <w:tcW w:w="0" w:type="auto"/>
            <w:vAlign w:val="center"/>
            <w:hideMark/>
          </w:tcPr>
          <w:p w14:paraId="68F17CA6" w14:textId="77777777" w:rsidR="00E233FE" w:rsidRDefault="00E233FE">
            <w:r>
              <w:t>sys_oper_log</w:t>
            </w:r>
          </w:p>
        </w:tc>
        <w:tc>
          <w:tcPr>
            <w:tcW w:w="0" w:type="auto"/>
            <w:vAlign w:val="center"/>
            <w:hideMark/>
          </w:tcPr>
          <w:p w14:paraId="1347D97A" w14:textId="77777777" w:rsidR="00E233FE" w:rsidRDefault="00E233FE">
            <w:r>
              <w:t>version</w:t>
            </w:r>
          </w:p>
        </w:tc>
        <w:tc>
          <w:tcPr>
            <w:tcW w:w="0" w:type="auto"/>
            <w:vAlign w:val="center"/>
            <w:hideMark/>
          </w:tcPr>
          <w:p w14:paraId="466EE9BF" w14:textId="77777777" w:rsidR="00E233FE" w:rsidRDefault="00E233FE">
            <w:r>
              <w:t>BIGINT</w:t>
            </w:r>
          </w:p>
        </w:tc>
        <w:tc>
          <w:tcPr>
            <w:tcW w:w="0" w:type="auto"/>
            <w:vAlign w:val="center"/>
            <w:hideMark/>
          </w:tcPr>
          <w:p w14:paraId="280A28B8" w14:textId="77777777" w:rsidR="00E233FE" w:rsidRDefault="00E233FE">
            <w:r>
              <w:t>版本号</w:t>
            </w:r>
          </w:p>
        </w:tc>
        <w:tc>
          <w:tcPr>
            <w:tcW w:w="0" w:type="auto"/>
            <w:vAlign w:val="center"/>
            <w:hideMark/>
          </w:tcPr>
          <w:p w14:paraId="28C8D6A3" w14:textId="77777777" w:rsidR="00E233FE" w:rsidRDefault="00E233FE">
            <w:r>
              <w:t>否</w:t>
            </w:r>
          </w:p>
        </w:tc>
        <w:tc>
          <w:tcPr>
            <w:tcW w:w="0" w:type="auto"/>
            <w:vAlign w:val="center"/>
            <w:hideMark/>
          </w:tcPr>
          <w:p w14:paraId="3BDF031B" w14:textId="77777777" w:rsidR="00E233FE" w:rsidRDefault="00E233FE">
            <w:r>
              <w:t>默认值0</w:t>
            </w:r>
          </w:p>
        </w:tc>
      </w:tr>
    </w:tbl>
    <w:p w14:paraId="56F619B5"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80"/>
        <w:gridCol w:w="1500"/>
        <w:gridCol w:w="1020"/>
        <w:gridCol w:w="795"/>
        <w:gridCol w:w="1515"/>
      </w:tblGrid>
      <w:tr w:rsidR="00E233FE" w14:paraId="4BE0184E" w14:textId="77777777" w:rsidTr="00E233FE">
        <w:trPr>
          <w:tblHeader/>
          <w:tblCellSpacing w:w="15" w:type="dxa"/>
        </w:trPr>
        <w:tc>
          <w:tcPr>
            <w:tcW w:w="0" w:type="auto"/>
            <w:vAlign w:val="center"/>
            <w:hideMark/>
          </w:tcPr>
          <w:p w14:paraId="3A451FAD" w14:textId="77777777" w:rsidR="00E233FE" w:rsidRDefault="00E233FE">
            <w:pPr>
              <w:jc w:val="center"/>
              <w:rPr>
                <w:b/>
                <w:bCs/>
              </w:rPr>
            </w:pPr>
            <w:r>
              <w:rPr>
                <w:b/>
                <w:bCs/>
              </w:rPr>
              <w:t>表名</w:t>
            </w:r>
          </w:p>
        </w:tc>
        <w:tc>
          <w:tcPr>
            <w:tcW w:w="0" w:type="auto"/>
            <w:vAlign w:val="center"/>
            <w:hideMark/>
          </w:tcPr>
          <w:p w14:paraId="08DD1168" w14:textId="77777777" w:rsidR="00E233FE" w:rsidRDefault="00E233FE">
            <w:pPr>
              <w:jc w:val="center"/>
              <w:rPr>
                <w:b/>
                <w:bCs/>
              </w:rPr>
            </w:pPr>
            <w:r>
              <w:rPr>
                <w:b/>
                <w:bCs/>
              </w:rPr>
              <w:t>字段名</w:t>
            </w:r>
          </w:p>
        </w:tc>
        <w:tc>
          <w:tcPr>
            <w:tcW w:w="0" w:type="auto"/>
            <w:vAlign w:val="center"/>
            <w:hideMark/>
          </w:tcPr>
          <w:p w14:paraId="23F1894A" w14:textId="77777777" w:rsidR="00E233FE" w:rsidRDefault="00E233FE">
            <w:pPr>
              <w:jc w:val="center"/>
              <w:rPr>
                <w:b/>
                <w:bCs/>
              </w:rPr>
            </w:pPr>
            <w:r>
              <w:rPr>
                <w:b/>
                <w:bCs/>
              </w:rPr>
              <w:t>数据类型</w:t>
            </w:r>
          </w:p>
        </w:tc>
        <w:tc>
          <w:tcPr>
            <w:tcW w:w="0" w:type="auto"/>
            <w:vAlign w:val="center"/>
            <w:hideMark/>
          </w:tcPr>
          <w:p w14:paraId="042CB2CE" w14:textId="77777777" w:rsidR="00E233FE" w:rsidRDefault="00E233FE">
            <w:pPr>
              <w:jc w:val="center"/>
              <w:rPr>
                <w:b/>
                <w:bCs/>
              </w:rPr>
            </w:pPr>
            <w:r>
              <w:rPr>
                <w:b/>
                <w:bCs/>
              </w:rPr>
              <w:t>说明</w:t>
            </w:r>
          </w:p>
        </w:tc>
        <w:tc>
          <w:tcPr>
            <w:tcW w:w="0" w:type="auto"/>
            <w:vAlign w:val="center"/>
            <w:hideMark/>
          </w:tcPr>
          <w:p w14:paraId="41D430EC" w14:textId="77777777" w:rsidR="00E233FE" w:rsidRDefault="00E233FE">
            <w:pPr>
              <w:jc w:val="center"/>
              <w:rPr>
                <w:b/>
                <w:bCs/>
              </w:rPr>
            </w:pPr>
            <w:r>
              <w:rPr>
                <w:b/>
                <w:bCs/>
              </w:rPr>
              <w:t>允许空</w:t>
            </w:r>
          </w:p>
        </w:tc>
        <w:tc>
          <w:tcPr>
            <w:tcW w:w="0" w:type="auto"/>
            <w:vAlign w:val="center"/>
            <w:hideMark/>
          </w:tcPr>
          <w:p w14:paraId="0465AE65" w14:textId="77777777" w:rsidR="00E233FE" w:rsidRDefault="00E233FE">
            <w:pPr>
              <w:jc w:val="center"/>
              <w:rPr>
                <w:b/>
                <w:bCs/>
              </w:rPr>
            </w:pPr>
            <w:r>
              <w:rPr>
                <w:b/>
                <w:bCs/>
              </w:rPr>
              <w:t>备注</w:t>
            </w:r>
          </w:p>
        </w:tc>
      </w:tr>
      <w:tr w:rsidR="00E233FE" w14:paraId="361EB6D9" w14:textId="77777777" w:rsidTr="00E233FE">
        <w:trPr>
          <w:tblCellSpacing w:w="15" w:type="dxa"/>
        </w:trPr>
        <w:tc>
          <w:tcPr>
            <w:tcW w:w="0" w:type="auto"/>
            <w:vAlign w:val="center"/>
            <w:hideMark/>
          </w:tcPr>
          <w:p w14:paraId="6F114A57" w14:textId="77777777" w:rsidR="00E233FE" w:rsidRDefault="00E233FE">
            <w:r>
              <w:t>sys_post</w:t>
            </w:r>
          </w:p>
        </w:tc>
        <w:tc>
          <w:tcPr>
            <w:tcW w:w="0" w:type="auto"/>
            <w:vAlign w:val="center"/>
            <w:hideMark/>
          </w:tcPr>
          <w:p w14:paraId="055DDBED" w14:textId="77777777" w:rsidR="00E233FE" w:rsidRDefault="00E233FE">
            <w:r>
              <w:t>id</w:t>
            </w:r>
          </w:p>
        </w:tc>
        <w:tc>
          <w:tcPr>
            <w:tcW w:w="0" w:type="auto"/>
            <w:vAlign w:val="center"/>
            <w:hideMark/>
          </w:tcPr>
          <w:p w14:paraId="7CCAD15C" w14:textId="77777777" w:rsidR="00E233FE" w:rsidRDefault="00E233FE">
            <w:r>
              <w:t>VARCHAR(255)</w:t>
            </w:r>
          </w:p>
        </w:tc>
        <w:tc>
          <w:tcPr>
            <w:tcW w:w="0" w:type="auto"/>
            <w:vAlign w:val="center"/>
            <w:hideMark/>
          </w:tcPr>
          <w:p w14:paraId="0BCEB474" w14:textId="77777777" w:rsidR="00E233FE" w:rsidRDefault="00E233FE">
            <w:r>
              <w:t>岗位ID</w:t>
            </w:r>
          </w:p>
        </w:tc>
        <w:tc>
          <w:tcPr>
            <w:tcW w:w="0" w:type="auto"/>
            <w:vAlign w:val="center"/>
            <w:hideMark/>
          </w:tcPr>
          <w:p w14:paraId="13ED8D8D" w14:textId="77777777" w:rsidR="00E233FE" w:rsidRDefault="00E233FE">
            <w:r>
              <w:t>否</w:t>
            </w:r>
          </w:p>
        </w:tc>
        <w:tc>
          <w:tcPr>
            <w:tcW w:w="0" w:type="auto"/>
            <w:vAlign w:val="center"/>
            <w:hideMark/>
          </w:tcPr>
          <w:p w14:paraId="1B5C11AC" w14:textId="77777777" w:rsidR="00E233FE" w:rsidRDefault="00E233FE">
            <w:r>
              <w:t>主键</w:t>
            </w:r>
          </w:p>
        </w:tc>
      </w:tr>
      <w:tr w:rsidR="00E233FE" w14:paraId="49F4FD48" w14:textId="77777777" w:rsidTr="00E233FE">
        <w:trPr>
          <w:tblCellSpacing w:w="15" w:type="dxa"/>
        </w:trPr>
        <w:tc>
          <w:tcPr>
            <w:tcW w:w="0" w:type="auto"/>
            <w:vAlign w:val="center"/>
            <w:hideMark/>
          </w:tcPr>
          <w:p w14:paraId="5359619F" w14:textId="77777777" w:rsidR="00E233FE" w:rsidRDefault="00E233FE">
            <w:r>
              <w:t>sys_post</w:t>
            </w:r>
          </w:p>
        </w:tc>
        <w:tc>
          <w:tcPr>
            <w:tcW w:w="0" w:type="auto"/>
            <w:vAlign w:val="center"/>
            <w:hideMark/>
          </w:tcPr>
          <w:p w14:paraId="2702F2D8" w14:textId="77777777" w:rsidR="00E233FE" w:rsidRDefault="00E233FE">
            <w:r>
              <w:t>post_code</w:t>
            </w:r>
          </w:p>
        </w:tc>
        <w:tc>
          <w:tcPr>
            <w:tcW w:w="0" w:type="auto"/>
            <w:vAlign w:val="center"/>
            <w:hideMark/>
          </w:tcPr>
          <w:p w14:paraId="372B1964" w14:textId="77777777" w:rsidR="00E233FE" w:rsidRDefault="00E233FE">
            <w:r>
              <w:t>VARCHAR(64)</w:t>
            </w:r>
          </w:p>
        </w:tc>
        <w:tc>
          <w:tcPr>
            <w:tcW w:w="0" w:type="auto"/>
            <w:vAlign w:val="center"/>
            <w:hideMark/>
          </w:tcPr>
          <w:p w14:paraId="0B79F1C4" w14:textId="77777777" w:rsidR="00E233FE" w:rsidRDefault="00E233FE">
            <w:r>
              <w:t>岗位编码</w:t>
            </w:r>
          </w:p>
        </w:tc>
        <w:tc>
          <w:tcPr>
            <w:tcW w:w="0" w:type="auto"/>
            <w:vAlign w:val="center"/>
            <w:hideMark/>
          </w:tcPr>
          <w:p w14:paraId="603C96E9" w14:textId="77777777" w:rsidR="00E233FE" w:rsidRDefault="00E233FE">
            <w:r>
              <w:t>是</w:t>
            </w:r>
          </w:p>
        </w:tc>
        <w:tc>
          <w:tcPr>
            <w:tcW w:w="0" w:type="auto"/>
            <w:vAlign w:val="center"/>
            <w:hideMark/>
          </w:tcPr>
          <w:p w14:paraId="0F765704" w14:textId="77777777" w:rsidR="00E233FE" w:rsidRDefault="00E233FE"/>
        </w:tc>
      </w:tr>
      <w:tr w:rsidR="00E233FE" w14:paraId="240D2904" w14:textId="77777777" w:rsidTr="00E233FE">
        <w:trPr>
          <w:tblCellSpacing w:w="15" w:type="dxa"/>
        </w:trPr>
        <w:tc>
          <w:tcPr>
            <w:tcW w:w="0" w:type="auto"/>
            <w:vAlign w:val="center"/>
            <w:hideMark/>
          </w:tcPr>
          <w:p w14:paraId="56A5A246" w14:textId="77777777" w:rsidR="00E233FE" w:rsidRDefault="00E233FE">
            <w:r>
              <w:t>sys_post</w:t>
            </w:r>
          </w:p>
        </w:tc>
        <w:tc>
          <w:tcPr>
            <w:tcW w:w="0" w:type="auto"/>
            <w:vAlign w:val="center"/>
            <w:hideMark/>
          </w:tcPr>
          <w:p w14:paraId="2B4F3F95" w14:textId="77777777" w:rsidR="00E233FE" w:rsidRDefault="00E233FE">
            <w:r>
              <w:t>post_name</w:t>
            </w:r>
          </w:p>
        </w:tc>
        <w:tc>
          <w:tcPr>
            <w:tcW w:w="0" w:type="auto"/>
            <w:vAlign w:val="center"/>
            <w:hideMark/>
          </w:tcPr>
          <w:p w14:paraId="1A46FD0A" w14:textId="77777777" w:rsidR="00E233FE" w:rsidRDefault="00E233FE">
            <w:r>
              <w:t>VARCHAR(50)</w:t>
            </w:r>
          </w:p>
        </w:tc>
        <w:tc>
          <w:tcPr>
            <w:tcW w:w="0" w:type="auto"/>
            <w:vAlign w:val="center"/>
            <w:hideMark/>
          </w:tcPr>
          <w:p w14:paraId="30662E2B" w14:textId="77777777" w:rsidR="00E233FE" w:rsidRDefault="00E233FE">
            <w:r>
              <w:t>岗位名称</w:t>
            </w:r>
          </w:p>
        </w:tc>
        <w:tc>
          <w:tcPr>
            <w:tcW w:w="0" w:type="auto"/>
            <w:vAlign w:val="center"/>
            <w:hideMark/>
          </w:tcPr>
          <w:p w14:paraId="5B05F0AD" w14:textId="77777777" w:rsidR="00E233FE" w:rsidRDefault="00E233FE">
            <w:r>
              <w:t>否</w:t>
            </w:r>
          </w:p>
        </w:tc>
        <w:tc>
          <w:tcPr>
            <w:tcW w:w="0" w:type="auto"/>
            <w:vAlign w:val="center"/>
            <w:hideMark/>
          </w:tcPr>
          <w:p w14:paraId="0DEEFA83" w14:textId="77777777" w:rsidR="00E233FE" w:rsidRDefault="00E233FE"/>
        </w:tc>
      </w:tr>
      <w:tr w:rsidR="00E233FE" w14:paraId="3F2A30CD" w14:textId="77777777" w:rsidTr="00E233FE">
        <w:trPr>
          <w:tblCellSpacing w:w="15" w:type="dxa"/>
        </w:trPr>
        <w:tc>
          <w:tcPr>
            <w:tcW w:w="0" w:type="auto"/>
            <w:vAlign w:val="center"/>
            <w:hideMark/>
          </w:tcPr>
          <w:p w14:paraId="27EB457D" w14:textId="77777777" w:rsidR="00E233FE" w:rsidRDefault="00E233FE">
            <w:r>
              <w:t>sys_post</w:t>
            </w:r>
          </w:p>
        </w:tc>
        <w:tc>
          <w:tcPr>
            <w:tcW w:w="0" w:type="auto"/>
            <w:vAlign w:val="center"/>
            <w:hideMark/>
          </w:tcPr>
          <w:p w14:paraId="07D58762" w14:textId="77777777" w:rsidR="00E233FE" w:rsidRDefault="00E233FE">
            <w:r>
              <w:t>post_sort</w:t>
            </w:r>
          </w:p>
        </w:tc>
        <w:tc>
          <w:tcPr>
            <w:tcW w:w="0" w:type="auto"/>
            <w:vAlign w:val="center"/>
            <w:hideMark/>
          </w:tcPr>
          <w:p w14:paraId="25B76C35" w14:textId="77777777" w:rsidR="00E233FE" w:rsidRDefault="00E233FE">
            <w:r>
              <w:t>INT</w:t>
            </w:r>
          </w:p>
        </w:tc>
        <w:tc>
          <w:tcPr>
            <w:tcW w:w="0" w:type="auto"/>
            <w:vAlign w:val="center"/>
            <w:hideMark/>
          </w:tcPr>
          <w:p w14:paraId="08BEEA2D" w14:textId="77777777" w:rsidR="00E233FE" w:rsidRDefault="00E233FE">
            <w:r>
              <w:t>显示顺序</w:t>
            </w:r>
          </w:p>
        </w:tc>
        <w:tc>
          <w:tcPr>
            <w:tcW w:w="0" w:type="auto"/>
            <w:vAlign w:val="center"/>
            <w:hideMark/>
          </w:tcPr>
          <w:p w14:paraId="1F2A6750" w14:textId="77777777" w:rsidR="00E233FE" w:rsidRDefault="00E233FE">
            <w:r>
              <w:t>是</w:t>
            </w:r>
          </w:p>
        </w:tc>
        <w:tc>
          <w:tcPr>
            <w:tcW w:w="0" w:type="auto"/>
            <w:vAlign w:val="center"/>
            <w:hideMark/>
          </w:tcPr>
          <w:p w14:paraId="38CA2CEC" w14:textId="77777777" w:rsidR="00E233FE" w:rsidRDefault="00E233FE"/>
        </w:tc>
      </w:tr>
      <w:tr w:rsidR="00E233FE" w14:paraId="7B1F8166" w14:textId="77777777" w:rsidTr="00E233FE">
        <w:trPr>
          <w:tblCellSpacing w:w="15" w:type="dxa"/>
        </w:trPr>
        <w:tc>
          <w:tcPr>
            <w:tcW w:w="0" w:type="auto"/>
            <w:vAlign w:val="center"/>
            <w:hideMark/>
          </w:tcPr>
          <w:p w14:paraId="509F04DC" w14:textId="77777777" w:rsidR="00E233FE" w:rsidRDefault="00E233FE">
            <w:r>
              <w:t>sys_post</w:t>
            </w:r>
          </w:p>
        </w:tc>
        <w:tc>
          <w:tcPr>
            <w:tcW w:w="0" w:type="auto"/>
            <w:vAlign w:val="center"/>
            <w:hideMark/>
          </w:tcPr>
          <w:p w14:paraId="7F8A4455" w14:textId="77777777" w:rsidR="00E233FE" w:rsidRDefault="00E233FE">
            <w:r>
              <w:t>status</w:t>
            </w:r>
          </w:p>
        </w:tc>
        <w:tc>
          <w:tcPr>
            <w:tcW w:w="0" w:type="auto"/>
            <w:vAlign w:val="center"/>
            <w:hideMark/>
          </w:tcPr>
          <w:p w14:paraId="766C7DF7" w14:textId="77777777" w:rsidR="00E233FE" w:rsidRDefault="00E233FE">
            <w:r>
              <w:t>TINYINT</w:t>
            </w:r>
          </w:p>
        </w:tc>
        <w:tc>
          <w:tcPr>
            <w:tcW w:w="0" w:type="auto"/>
            <w:vAlign w:val="center"/>
            <w:hideMark/>
          </w:tcPr>
          <w:p w14:paraId="3B296E22" w14:textId="77777777" w:rsidR="00E233FE" w:rsidRDefault="00E233FE">
            <w:r>
              <w:t>状态</w:t>
            </w:r>
          </w:p>
        </w:tc>
        <w:tc>
          <w:tcPr>
            <w:tcW w:w="0" w:type="auto"/>
            <w:vAlign w:val="center"/>
            <w:hideMark/>
          </w:tcPr>
          <w:p w14:paraId="3F72DC81" w14:textId="77777777" w:rsidR="00E233FE" w:rsidRDefault="00E233FE">
            <w:r>
              <w:t>否</w:t>
            </w:r>
          </w:p>
        </w:tc>
        <w:tc>
          <w:tcPr>
            <w:tcW w:w="0" w:type="auto"/>
            <w:vAlign w:val="center"/>
            <w:hideMark/>
          </w:tcPr>
          <w:p w14:paraId="348205A6" w14:textId="77777777" w:rsidR="00E233FE" w:rsidRDefault="00E233FE">
            <w:r>
              <w:t>默认值0</w:t>
            </w:r>
          </w:p>
        </w:tc>
      </w:tr>
      <w:tr w:rsidR="00E233FE" w14:paraId="058560B1" w14:textId="77777777" w:rsidTr="00E233FE">
        <w:trPr>
          <w:tblCellSpacing w:w="15" w:type="dxa"/>
        </w:trPr>
        <w:tc>
          <w:tcPr>
            <w:tcW w:w="0" w:type="auto"/>
            <w:vAlign w:val="center"/>
            <w:hideMark/>
          </w:tcPr>
          <w:p w14:paraId="02B42CEE" w14:textId="77777777" w:rsidR="00E233FE" w:rsidRDefault="00E233FE">
            <w:r>
              <w:t>sys_post</w:t>
            </w:r>
          </w:p>
        </w:tc>
        <w:tc>
          <w:tcPr>
            <w:tcW w:w="0" w:type="auto"/>
            <w:vAlign w:val="center"/>
            <w:hideMark/>
          </w:tcPr>
          <w:p w14:paraId="552C5823" w14:textId="77777777" w:rsidR="00E233FE" w:rsidRDefault="00E233FE">
            <w:r>
              <w:t>create_time</w:t>
            </w:r>
          </w:p>
        </w:tc>
        <w:tc>
          <w:tcPr>
            <w:tcW w:w="0" w:type="auto"/>
            <w:vAlign w:val="center"/>
            <w:hideMark/>
          </w:tcPr>
          <w:p w14:paraId="213E20F8" w14:textId="77777777" w:rsidR="00E233FE" w:rsidRDefault="00E233FE">
            <w:r>
              <w:t>TIMESTAMP</w:t>
            </w:r>
          </w:p>
        </w:tc>
        <w:tc>
          <w:tcPr>
            <w:tcW w:w="0" w:type="auto"/>
            <w:vAlign w:val="center"/>
            <w:hideMark/>
          </w:tcPr>
          <w:p w14:paraId="678383F0" w14:textId="77777777" w:rsidR="00E233FE" w:rsidRDefault="00E233FE">
            <w:r>
              <w:t>创建时间</w:t>
            </w:r>
          </w:p>
        </w:tc>
        <w:tc>
          <w:tcPr>
            <w:tcW w:w="0" w:type="auto"/>
            <w:vAlign w:val="center"/>
            <w:hideMark/>
          </w:tcPr>
          <w:p w14:paraId="3B6970B8" w14:textId="77777777" w:rsidR="00E233FE" w:rsidRDefault="00E233FE">
            <w:r>
              <w:t>否</w:t>
            </w:r>
          </w:p>
        </w:tc>
        <w:tc>
          <w:tcPr>
            <w:tcW w:w="0" w:type="auto"/>
            <w:vAlign w:val="center"/>
            <w:hideMark/>
          </w:tcPr>
          <w:p w14:paraId="57161736" w14:textId="77777777" w:rsidR="00E233FE" w:rsidRDefault="00E233FE">
            <w:r>
              <w:t>默认当前时间</w:t>
            </w:r>
          </w:p>
        </w:tc>
      </w:tr>
      <w:tr w:rsidR="00E233FE" w14:paraId="1280063F" w14:textId="77777777" w:rsidTr="00E233FE">
        <w:trPr>
          <w:tblCellSpacing w:w="15" w:type="dxa"/>
        </w:trPr>
        <w:tc>
          <w:tcPr>
            <w:tcW w:w="0" w:type="auto"/>
            <w:vAlign w:val="center"/>
            <w:hideMark/>
          </w:tcPr>
          <w:p w14:paraId="68DB1341" w14:textId="77777777" w:rsidR="00E233FE" w:rsidRDefault="00E233FE">
            <w:r>
              <w:t>sys_post</w:t>
            </w:r>
          </w:p>
        </w:tc>
        <w:tc>
          <w:tcPr>
            <w:tcW w:w="0" w:type="auto"/>
            <w:vAlign w:val="center"/>
            <w:hideMark/>
          </w:tcPr>
          <w:p w14:paraId="377EA438" w14:textId="77777777" w:rsidR="00E233FE" w:rsidRDefault="00E233FE">
            <w:r>
              <w:t>update_time</w:t>
            </w:r>
          </w:p>
        </w:tc>
        <w:tc>
          <w:tcPr>
            <w:tcW w:w="0" w:type="auto"/>
            <w:vAlign w:val="center"/>
            <w:hideMark/>
          </w:tcPr>
          <w:p w14:paraId="106EB8A3" w14:textId="77777777" w:rsidR="00E233FE" w:rsidRDefault="00E233FE">
            <w:r>
              <w:t>TIMESTAMP</w:t>
            </w:r>
          </w:p>
        </w:tc>
        <w:tc>
          <w:tcPr>
            <w:tcW w:w="0" w:type="auto"/>
            <w:vAlign w:val="center"/>
            <w:hideMark/>
          </w:tcPr>
          <w:p w14:paraId="02ADF2DA" w14:textId="77777777" w:rsidR="00E233FE" w:rsidRDefault="00E233FE">
            <w:r>
              <w:t>更新时间</w:t>
            </w:r>
          </w:p>
        </w:tc>
        <w:tc>
          <w:tcPr>
            <w:tcW w:w="0" w:type="auto"/>
            <w:vAlign w:val="center"/>
            <w:hideMark/>
          </w:tcPr>
          <w:p w14:paraId="664A3A0F" w14:textId="77777777" w:rsidR="00E233FE" w:rsidRDefault="00E233FE">
            <w:r>
              <w:t>否</w:t>
            </w:r>
          </w:p>
        </w:tc>
        <w:tc>
          <w:tcPr>
            <w:tcW w:w="0" w:type="auto"/>
            <w:vAlign w:val="center"/>
            <w:hideMark/>
          </w:tcPr>
          <w:p w14:paraId="48A23960" w14:textId="77777777" w:rsidR="00E233FE" w:rsidRDefault="00E233FE">
            <w:r>
              <w:t>默认当前时间</w:t>
            </w:r>
          </w:p>
        </w:tc>
      </w:tr>
      <w:tr w:rsidR="00E233FE" w14:paraId="4993F93D" w14:textId="77777777" w:rsidTr="00E233FE">
        <w:trPr>
          <w:tblCellSpacing w:w="15" w:type="dxa"/>
        </w:trPr>
        <w:tc>
          <w:tcPr>
            <w:tcW w:w="0" w:type="auto"/>
            <w:vAlign w:val="center"/>
            <w:hideMark/>
          </w:tcPr>
          <w:p w14:paraId="547C67B7" w14:textId="77777777" w:rsidR="00E233FE" w:rsidRDefault="00E233FE">
            <w:r>
              <w:lastRenderedPageBreak/>
              <w:t>sys_post</w:t>
            </w:r>
          </w:p>
        </w:tc>
        <w:tc>
          <w:tcPr>
            <w:tcW w:w="0" w:type="auto"/>
            <w:vAlign w:val="center"/>
            <w:hideMark/>
          </w:tcPr>
          <w:p w14:paraId="43A3C699" w14:textId="77777777" w:rsidR="00E233FE" w:rsidRDefault="00E233FE">
            <w:r>
              <w:t>is_deleted</w:t>
            </w:r>
          </w:p>
        </w:tc>
        <w:tc>
          <w:tcPr>
            <w:tcW w:w="0" w:type="auto"/>
            <w:vAlign w:val="center"/>
            <w:hideMark/>
          </w:tcPr>
          <w:p w14:paraId="7D06C3BB" w14:textId="77777777" w:rsidR="00E233FE" w:rsidRDefault="00E233FE">
            <w:r>
              <w:t>TINYINT</w:t>
            </w:r>
          </w:p>
        </w:tc>
        <w:tc>
          <w:tcPr>
            <w:tcW w:w="0" w:type="auto"/>
            <w:vAlign w:val="center"/>
            <w:hideMark/>
          </w:tcPr>
          <w:p w14:paraId="078FC935" w14:textId="77777777" w:rsidR="00E233FE" w:rsidRDefault="00E233FE">
            <w:r>
              <w:t>删除标记</w:t>
            </w:r>
          </w:p>
        </w:tc>
        <w:tc>
          <w:tcPr>
            <w:tcW w:w="0" w:type="auto"/>
            <w:vAlign w:val="center"/>
            <w:hideMark/>
          </w:tcPr>
          <w:p w14:paraId="3226BBDD" w14:textId="77777777" w:rsidR="00E233FE" w:rsidRDefault="00E233FE">
            <w:r>
              <w:t>否</w:t>
            </w:r>
          </w:p>
        </w:tc>
        <w:tc>
          <w:tcPr>
            <w:tcW w:w="0" w:type="auto"/>
            <w:vAlign w:val="center"/>
            <w:hideMark/>
          </w:tcPr>
          <w:p w14:paraId="1301DD50" w14:textId="77777777" w:rsidR="00E233FE" w:rsidRDefault="00E233FE">
            <w:r>
              <w:t>默认值0</w:t>
            </w:r>
          </w:p>
        </w:tc>
      </w:tr>
      <w:tr w:rsidR="00E233FE" w14:paraId="27EBD14F" w14:textId="77777777" w:rsidTr="00E233FE">
        <w:trPr>
          <w:tblCellSpacing w:w="15" w:type="dxa"/>
        </w:trPr>
        <w:tc>
          <w:tcPr>
            <w:tcW w:w="0" w:type="auto"/>
            <w:vAlign w:val="center"/>
            <w:hideMark/>
          </w:tcPr>
          <w:p w14:paraId="4CCD7552" w14:textId="77777777" w:rsidR="00E233FE" w:rsidRDefault="00E233FE">
            <w:r>
              <w:t>sys_post</w:t>
            </w:r>
          </w:p>
        </w:tc>
        <w:tc>
          <w:tcPr>
            <w:tcW w:w="0" w:type="auto"/>
            <w:vAlign w:val="center"/>
            <w:hideMark/>
          </w:tcPr>
          <w:p w14:paraId="011AB4AB" w14:textId="77777777" w:rsidR="00E233FE" w:rsidRDefault="00E233FE">
            <w:r>
              <w:t>version</w:t>
            </w:r>
          </w:p>
        </w:tc>
        <w:tc>
          <w:tcPr>
            <w:tcW w:w="0" w:type="auto"/>
            <w:vAlign w:val="center"/>
            <w:hideMark/>
          </w:tcPr>
          <w:p w14:paraId="7891AA7B" w14:textId="77777777" w:rsidR="00E233FE" w:rsidRDefault="00E233FE">
            <w:r>
              <w:t>BIGINT</w:t>
            </w:r>
          </w:p>
        </w:tc>
        <w:tc>
          <w:tcPr>
            <w:tcW w:w="0" w:type="auto"/>
            <w:vAlign w:val="center"/>
            <w:hideMark/>
          </w:tcPr>
          <w:p w14:paraId="074630E4" w14:textId="77777777" w:rsidR="00E233FE" w:rsidRDefault="00E233FE">
            <w:r>
              <w:t>版本号</w:t>
            </w:r>
          </w:p>
        </w:tc>
        <w:tc>
          <w:tcPr>
            <w:tcW w:w="0" w:type="auto"/>
            <w:vAlign w:val="center"/>
            <w:hideMark/>
          </w:tcPr>
          <w:p w14:paraId="2ACE519A" w14:textId="77777777" w:rsidR="00E233FE" w:rsidRDefault="00E233FE">
            <w:r>
              <w:t>否</w:t>
            </w:r>
          </w:p>
        </w:tc>
        <w:tc>
          <w:tcPr>
            <w:tcW w:w="0" w:type="auto"/>
            <w:vAlign w:val="center"/>
            <w:hideMark/>
          </w:tcPr>
          <w:p w14:paraId="481D5251" w14:textId="77777777" w:rsidR="00E233FE" w:rsidRDefault="00E233FE">
            <w:r>
              <w:t>默认值0</w:t>
            </w:r>
          </w:p>
        </w:tc>
      </w:tr>
    </w:tbl>
    <w:p w14:paraId="1CC97C0C"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900"/>
        <w:gridCol w:w="1380"/>
        <w:gridCol w:w="840"/>
        <w:gridCol w:w="795"/>
        <w:gridCol w:w="1755"/>
      </w:tblGrid>
      <w:tr w:rsidR="00E233FE" w14:paraId="2E4B7932" w14:textId="77777777" w:rsidTr="00E233FE">
        <w:trPr>
          <w:tblHeader/>
          <w:tblCellSpacing w:w="15" w:type="dxa"/>
        </w:trPr>
        <w:tc>
          <w:tcPr>
            <w:tcW w:w="0" w:type="auto"/>
            <w:vAlign w:val="center"/>
            <w:hideMark/>
          </w:tcPr>
          <w:p w14:paraId="78A8A29C" w14:textId="77777777" w:rsidR="00E233FE" w:rsidRDefault="00E233FE">
            <w:pPr>
              <w:jc w:val="center"/>
              <w:rPr>
                <w:b/>
                <w:bCs/>
              </w:rPr>
            </w:pPr>
            <w:r>
              <w:rPr>
                <w:b/>
                <w:bCs/>
              </w:rPr>
              <w:t>表名</w:t>
            </w:r>
          </w:p>
        </w:tc>
        <w:tc>
          <w:tcPr>
            <w:tcW w:w="0" w:type="auto"/>
            <w:vAlign w:val="center"/>
            <w:hideMark/>
          </w:tcPr>
          <w:p w14:paraId="78733B19" w14:textId="77777777" w:rsidR="00E233FE" w:rsidRDefault="00E233FE">
            <w:pPr>
              <w:jc w:val="center"/>
              <w:rPr>
                <w:b/>
                <w:bCs/>
              </w:rPr>
            </w:pPr>
            <w:r>
              <w:rPr>
                <w:b/>
                <w:bCs/>
              </w:rPr>
              <w:t>字段名</w:t>
            </w:r>
          </w:p>
        </w:tc>
        <w:tc>
          <w:tcPr>
            <w:tcW w:w="0" w:type="auto"/>
            <w:vAlign w:val="center"/>
            <w:hideMark/>
          </w:tcPr>
          <w:p w14:paraId="77AF14A8" w14:textId="77777777" w:rsidR="00E233FE" w:rsidRDefault="00E233FE">
            <w:pPr>
              <w:jc w:val="center"/>
              <w:rPr>
                <w:b/>
                <w:bCs/>
              </w:rPr>
            </w:pPr>
            <w:r>
              <w:rPr>
                <w:b/>
                <w:bCs/>
              </w:rPr>
              <w:t>数据类型</w:t>
            </w:r>
          </w:p>
        </w:tc>
        <w:tc>
          <w:tcPr>
            <w:tcW w:w="0" w:type="auto"/>
            <w:vAlign w:val="center"/>
            <w:hideMark/>
          </w:tcPr>
          <w:p w14:paraId="12B86480" w14:textId="77777777" w:rsidR="00E233FE" w:rsidRDefault="00E233FE">
            <w:pPr>
              <w:jc w:val="center"/>
              <w:rPr>
                <w:b/>
                <w:bCs/>
              </w:rPr>
            </w:pPr>
            <w:r>
              <w:rPr>
                <w:b/>
                <w:bCs/>
              </w:rPr>
              <w:t>说明</w:t>
            </w:r>
          </w:p>
        </w:tc>
        <w:tc>
          <w:tcPr>
            <w:tcW w:w="0" w:type="auto"/>
            <w:vAlign w:val="center"/>
            <w:hideMark/>
          </w:tcPr>
          <w:p w14:paraId="46F43287" w14:textId="77777777" w:rsidR="00E233FE" w:rsidRDefault="00E233FE">
            <w:pPr>
              <w:jc w:val="center"/>
              <w:rPr>
                <w:b/>
                <w:bCs/>
              </w:rPr>
            </w:pPr>
            <w:r>
              <w:rPr>
                <w:b/>
                <w:bCs/>
              </w:rPr>
              <w:t>允许空</w:t>
            </w:r>
          </w:p>
        </w:tc>
        <w:tc>
          <w:tcPr>
            <w:tcW w:w="0" w:type="auto"/>
            <w:vAlign w:val="center"/>
            <w:hideMark/>
          </w:tcPr>
          <w:p w14:paraId="21434F71" w14:textId="77777777" w:rsidR="00E233FE" w:rsidRDefault="00E233FE">
            <w:pPr>
              <w:jc w:val="center"/>
              <w:rPr>
                <w:b/>
                <w:bCs/>
              </w:rPr>
            </w:pPr>
            <w:r>
              <w:rPr>
                <w:b/>
                <w:bCs/>
              </w:rPr>
              <w:t>备注</w:t>
            </w:r>
          </w:p>
        </w:tc>
      </w:tr>
      <w:tr w:rsidR="00E233FE" w14:paraId="592861E0" w14:textId="77777777" w:rsidTr="00E233FE">
        <w:trPr>
          <w:tblCellSpacing w:w="15" w:type="dxa"/>
        </w:trPr>
        <w:tc>
          <w:tcPr>
            <w:tcW w:w="0" w:type="auto"/>
            <w:vAlign w:val="center"/>
            <w:hideMark/>
          </w:tcPr>
          <w:p w14:paraId="20753028" w14:textId="77777777" w:rsidR="00E233FE" w:rsidRDefault="00E233FE">
            <w:r>
              <w:t>sys_role_dept</w:t>
            </w:r>
          </w:p>
        </w:tc>
        <w:tc>
          <w:tcPr>
            <w:tcW w:w="0" w:type="auto"/>
            <w:vAlign w:val="center"/>
            <w:hideMark/>
          </w:tcPr>
          <w:p w14:paraId="4AC542D3" w14:textId="77777777" w:rsidR="00E233FE" w:rsidRDefault="00E233FE">
            <w:r>
              <w:t>role_id</w:t>
            </w:r>
          </w:p>
        </w:tc>
        <w:tc>
          <w:tcPr>
            <w:tcW w:w="0" w:type="auto"/>
            <w:vAlign w:val="center"/>
            <w:hideMark/>
          </w:tcPr>
          <w:p w14:paraId="0CA17FC2" w14:textId="77777777" w:rsidR="00E233FE" w:rsidRDefault="00E233FE">
            <w:r>
              <w:t>VARCHAR(64)</w:t>
            </w:r>
          </w:p>
        </w:tc>
        <w:tc>
          <w:tcPr>
            <w:tcW w:w="0" w:type="auto"/>
            <w:vAlign w:val="center"/>
            <w:hideMark/>
          </w:tcPr>
          <w:p w14:paraId="2AAEE68E" w14:textId="77777777" w:rsidR="00E233FE" w:rsidRDefault="00E233FE">
            <w:r>
              <w:t>角色ID</w:t>
            </w:r>
          </w:p>
        </w:tc>
        <w:tc>
          <w:tcPr>
            <w:tcW w:w="0" w:type="auto"/>
            <w:vAlign w:val="center"/>
            <w:hideMark/>
          </w:tcPr>
          <w:p w14:paraId="12CFAE74" w14:textId="77777777" w:rsidR="00E233FE" w:rsidRDefault="00E233FE">
            <w:r>
              <w:t>否</w:t>
            </w:r>
          </w:p>
        </w:tc>
        <w:tc>
          <w:tcPr>
            <w:tcW w:w="0" w:type="auto"/>
            <w:vAlign w:val="center"/>
            <w:hideMark/>
          </w:tcPr>
          <w:p w14:paraId="44645BF3" w14:textId="77777777" w:rsidR="00E233FE" w:rsidRDefault="00E233FE">
            <w:r>
              <w:t>主键，复合主键</w:t>
            </w:r>
          </w:p>
        </w:tc>
      </w:tr>
      <w:tr w:rsidR="00E233FE" w14:paraId="3BF5611B" w14:textId="77777777" w:rsidTr="00E233FE">
        <w:trPr>
          <w:tblCellSpacing w:w="15" w:type="dxa"/>
        </w:trPr>
        <w:tc>
          <w:tcPr>
            <w:tcW w:w="0" w:type="auto"/>
            <w:vAlign w:val="center"/>
            <w:hideMark/>
          </w:tcPr>
          <w:p w14:paraId="7D3FBE17" w14:textId="77777777" w:rsidR="00E233FE" w:rsidRDefault="00E233FE">
            <w:r>
              <w:t>sys_role_dept</w:t>
            </w:r>
          </w:p>
        </w:tc>
        <w:tc>
          <w:tcPr>
            <w:tcW w:w="0" w:type="auto"/>
            <w:vAlign w:val="center"/>
            <w:hideMark/>
          </w:tcPr>
          <w:p w14:paraId="116C71E4" w14:textId="77777777" w:rsidR="00E233FE" w:rsidRDefault="00E233FE">
            <w:r>
              <w:t>dept_id</w:t>
            </w:r>
          </w:p>
        </w:tc>
        <w:tc>
          <w:tcPr>
            <w:tcW w:w="0" w:type="auto"/>
            <w:vAlign w:val="center"/>
            <w:hideMark/>
          </w:tcPr>
          <w:p w14:paraId="085A0323" w14:textId="77777777" w:rsidR="00E233FE" w:rsidRDefault="00E233FE">
            <w:r>
              <w:t>VARCHAR(64)</w:t>
            </w:r>
          </w:p>
        </w:tc>
        <w:tc>
          <w:tcPr>
            <w:tcW w:w="0" w:type="auto"/>
            <w:vAlign w:val="center"/>
            <w:hideMark/>
          </w:tcPr>
          <w:p w14:paraId="0036F7E3" w14:textId="77777777" w:rsidR="00E233FE" w:rsidRDefault="00E233FE">
            <w:r>
              <w:t>部门ID</w:t>
            </w:r>
          </w:p>
        </w:tc>
        <w:tc>
          <w:tcPr>
            <w:tcW w:w="0" w:type="auto"/>
            <w:vAlign w:val="center"/>
            <w:hideMark/>
          </w:tcPr>
          <w:p w14:paraId="57D06C59" w14:textId="77777777" w:rsidR="00E233FE" w:rsidRDefault="00E233FE">
            <w:r>
              <w:t>否</w:t>
            </w:r>
          </w:p>
        </w:tc>
        <w:tc>
          <w:tcPr>
            <w:tcW w:w="0" w:type="auto"/>
            <w:vAlign w:val="center"/>
            <w:hideMark/>
          </w:tcPr>
          <w:p w14:paraId="71D9649A" w14:textId="77777777" w:rsidR="00E233FE" w:rsidRDefault="00E233FE">
            <w:r>
              <w:t>主键，复合主键</w:t>
            </w:r>
          </w:p>
        </w:tc>
      </w:tr>
    </w:tbl>
    <w:p w14:paraId="4F9B17B5"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900"/>
        <w:gridCol w:w="1380"/>
        <w:gridCol w:w="840"/>
        <w:gridCol w:w="795"/>
        <w:gridCol w:w="1755"/>
      </w:tblGrid>
      <w:tr w:rsidR="00E233FE" w14:paraId="5B6AA040" w14:textId="77777777" w:rsidTr="00E233FE">
        <w:trPr>
          <w:tblHeader/>
          <w:tblCellSpacing w:w="15" w:type="dxa"/>
        </w:trPr>
        <w:tc>
          <w:tcPr>
            <w:tcW w:w="0" w:type="auto"/>
            <w:vAlign w:val="center"/>
            <w:hideMark/>
          </w:tcPr>
          <w:p w14:paraId="0BE95EDD" w14:textId="77777777" w:rsidR="00E233FE" w:rsidRDefault="00E233FE">
            <w:pPr>
              <w:jc w:val="center"/>
              <w:rPr>
                <w:b/>
                <w:bCs/>
              </w:rPr>
            </w:pPr>
            <w:r>
              <w:rPr>
                <w:b/>
                <w:bCs/>
              </w:rPr>
              <w:t>表名</w:t>
            </w:r>
          </w:p>
        </w:tc>
        <w:tc>
          <w:tcPr>
            <w:tcW w:w="0" w:type="auto"/>
            <w:vAlign w:val="center"/>
            <w:hideMark/>
          </w:tcPr>
          <w:p w14:paraId="12E8EB2D" w14:textId="77777777" w:rsidR="00E233FE" w:rsidRDefault="00E233FE">
            <w:pPr>
              <w:jc w:val="center"/>
              <w:rPr>
                <w:b/>
                <w:bCs/>
              </w:rPr>
            </w:pPr>
            <w:r>
              <w:rPr>
                <w:b/>
                <w:bCs/>
              </w:rPr>
              <w:t>字段名</w:t>
            </w:r>
          </w:p>
        </w:tc>
        <w:tc>
          <w:tcPr>
            <w:tcW w:w="0" w:type="auto"/>
            <w:vAlign w:val="center"/>
            <w:hideMark/>
          </w:tcPr>
          <w:p w14:paraId="0C92DB3E" w14:textId="77777777" w:rsidR="00E233FE" w:rsidRDefault="00E233FE">
            <w:pPr>
              <w:jc w:val="center"/>
              <w:rPr>
                <w:b/>
                <w:bCs/>
              </w:rPr>
            </w:pPr>
            <w:r>
              <w:rPr>
                <w:b/>
                <w:bCs/>
              </w:rPr>
              <w:t>数据类型</w:t>
            </w:r>
          </w:p>
        </w:tc>
        <w:tc>
          <w:tcPr>
            <w:tcW w:w="0" w:type="auto"/>
            <w:vAlign w:val="center"/>
            <w:hideMark/>
          </w:tcPr>
          <w:p w14:paraId="78F18E58" w14:textId="77777777" w:rsidR="00E233FE" w:rsidRDefault="00E233FE">
            <w:pPr>
              <w:jc w:val="center"/>
              <w:rPr>
                <w:b/>
                <w:bCs/>
              </w:rPr>
            </w:pPr>
            <w:r>
              <w:rPr>
                <w:b/>
                <w:bCs/>
              </w:rPr>
              <w:t>说明</w:t>
            </w:r>
          </w:p>
        </w:tc>
        <w:tc>
          <w:tcPr>
            <w:tcW w:w="0" w:type="auto"/>
            <w:vAlign w:val="center"/>
            <w:hideMark/>
          </w:tcPr>
          <w:p w14:paraId="65EEC858" w14:textId="77777777" w:rsidR="00E233FE" w:rsidRDefault="00E233FE">
            <w:pPr>
              <w:jc w:val="center"/>
              <w:rPr>
                <w:b/>
                <w:bCs/>
              </w:rPr>
            </w:pPr>
            <w:r>
              <w:rPr>
                <w:b/>
                <w:bCs/>
              </w:rPr>
              <w:t>允许空</w:t>
            </w:r>
          </w:p>
        </w:tc>
        <w:tc>
          <w:tcPr>
            <w:tcW w:w="0" w:type="auto"/>
            <w:vAlign w:val="center"/>
            <w:hideMark/>
          </w:tcPr>
          <w:p w14:paraId="1488B3E9" w14:textId="77777777" w:rsidR="00E233FE" w:rsidRDefault="00E233FE">
            <w:pPr>
              <w:jc w:val="center"/>
              <w:rPr>
                <w:b/>
                <w:bCs/>
              </w:rPr>
            </w:pPr>
            <w:r>
              <w:rPr>
                <w:b/>
                <w:bCs/>
              </w:rPr>
              <w:t>备注</w:t>
            </w:r>
          </w:p>
        </w:tc>
      </w:tr>
      <w:tr w:rsidR="00E233FE" w14:paraId="3A2961F3" w14:textId="77777777" w:rsidTr="00E233FE">
        <w:trPr>
          <w:tblCellSpacing w:w="15" w:type="dxa"/>
        </w:trPr>
        <w:tc>
          <w:tcPr>
            <w:tcW w:w="0" w:type="auto"/>
            <w:vAlign w:val="center"/>
            <w:hideMark/>
          </w:tcPr>
          <w:p w14:paraId="24929057" w14:textId="77777777" w:rsidR="00E233FE" w:rsidRDefault="00E233FE">
            <w:r>
              <w:t>sys_role_menu</w:t>
            </w:r>
          </w:p>
        </w:tc>
        <w:tc>
          <w:tcPr>
            <w:tcW w:w="0" w:type="auto"/>
            <w:vAlign w:val="center"/>
            <w:hideMark/>
          </w:tcPr>
          <w:p w14:paraId="25B83253" w14:textId="77777777" w:rsidR="00E233FE" w:rsidRDefault="00E233FE">
            <w:r>
              <w:t>role_id</w:t>
            </w:r>
          </w:p>
        </w:tc>
        <w:tc>
          <w:tcPr>
            <w:tcW w:w="0" w:type="auto"/>
            <w:vAlign w:val="center"/>
            <w:hideMark/>
          </w:tcPr>
          <w:p w14:paraId="266F5007" w14:textId="77777777" w:rsidR="00E233FE" w:rsidRDefault="00E233FE">
            <w:r>
              <w:t>VARCHAR(64)</w:t>
            </w:r>
          </w:p>
        </w:tc>
        <w:tc>
          <w:tcPr>
            <w:tcW w:w="0" w:type="auto"/>
            <w:vAlign w:val="center"/>
            <w:hideMark/>
          </w:tcPr>
          <w:p w14:paraId="175DE706" w14:textId="77777777" w:rsidR="00E233FE" w:rsidRDefault="00E233FE">
            <w:r>
              <w:t>角色ID</w:t>
            </w:r>
          </w:p>
        </w:tc>
        <w:tc>
          <w:tcPr>
            <w:tcW w:w="0" w:type="auto"/>
            <w:vAlign w:val="center"/>
            <w:hideMark/>
          </w:tcPr>
          <w:p w14:paraId="087499CA" w14:textId="77777777" w:rsidR="00E233FE" w:rsidRDefault="00E233FE">
            <w:r>
              <w:t>否</w:t>
            </w:r>
          </w:p>
        </w:tc>
        <w:tc>
          <w:tcPr>
            <w:tcW w:w="0" w:type="auto"/>
            <w:vAlign w:val="center"/>
            <w:hideMark/>
          </w:tcPr>
          <w:p w14:paraId="7C3C8E3B" w14:textId="77777777" w:rsidR="00E233FE" w:rsidRDefault="00E233FE">
            <w:r>
              <w:t>主键，复合主键</w:t>
            </w:r>
          </w:p>
        </w:tc>
      </w:tr>
      <w:tr w:rsidR="00E233FE" w14:paraId="1232D8EE" w14:textId="77777777" w:rsidTr="00E233FE">
        <w:trPr>
          <w:tblCellSpacing w:w="15" w:type="dxa"/>
        </w:trPr>
        <w:tc>
          <w:tcPr>
            <w:tcW w:w="0" w:type="auto"/>
            <w:vAlign w:val="center"/>
            <w:hideMark/>
          </w:tcPr>
          <w:p w14:paraId="609F6C23" w14:textId="77777777" w:rsidR="00E233FE" w:rsidRDefault="00E233FE">
            <w:r>
              <w:t>sys_role_menu</w:t>
            </w:r>
          </w:p>
        </w:tc>
        <w:tc>
          <w:tcPr>
            <w:tcW w:w="0" w:type="auto"/>
            <w:vAlign w:val="center"/>
            <w:hideMark/>
          </w:tcPr>
          <w:p w14:paraId="5F0451C8" w14:textId="77777777" w:rsidR="00E233FE" w:rsidRDefault="00E233FE">
            <w:r>
              <w:t>menu_id</w:t>
            </w:r>
          </w:p>
        </w:tc>
        <w:tc>
          <w:tcPr>
            <w:tcW w:w="0" w:type="auto"/>
            <w:vAlign w:val="center"/>
            <w:hideMark/>
          </w:tcPr>
          <w:p w14:paraId="43C2420B" w14:textId="77777777" w:rsidR="00E233FE" w:rsidRDefault="00E233FE">
            <w:r>
              <w:t>VARCHAR(64)</w:t>
            </w:r>
          </w:p>
        </w:tc>
        <w:tc>
          <w:tcPr>
            <w:tcW w:w="0" w:type="auto"/>
            <w:vAlign w:val="center"/>
            <w:hideMark/>
          </w:tcPr>
          <w:p w14:paraId="0E6C786A" w14:textId="77777777" w:rsidR="00E233FE" w:rsidRDefault="00E233FE">
            <w:r>
              <w:t>菜单ID</w:t>
            </w:r>
          </w:p>
        </w:tc>
        <w:tc>
          <w:tcPr>
            <w:tcW w:w="0" w:type="auto"/>
            <w:vAlign w:val="center"/>
            <w:hideMark/>
          </w:tcPr>
          <w:p w14:paraId="72543ADE" w14:textId="77777777" w:rsidR="00E233FE" w:rsidRDefault="00E233FE">
            <w:r>
              <w:t>否</w:t>
            </w:r>
          </w:p>
        </w:tc>
        <w:tc>
          <w:tcPr>
            <w:tcW w:w="0" w:type="auto"/>
            <w:vAlign w:val="center"/>
            <w:hideMark/>
          </w:tcPr>
          <w:p w14:paraId="246357FA" w14:textId="77777777" w:rsidR="00E233FE" w:rsidRDefault="00E233FE">
            <w:r>
              <w:t>主键，复合主键</w:t>
            </w:r>
          </w:p>
        </w:tc>
      </w:tr>
    </w:tbl>
    <w:p w14:paraId="43B8E466" w14:textId="77777777" w:rsidR="00E233FE" w:rsidRDefault="00E233FE" w:rsidP="00E233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900"/>
        <w:gridCol w:w="1380"/>
        <w:gridCol w:w="840"/>
        <w:gridCol w:w="795"/>
        <w:gridCol w:w="1755"/>
      </w:tblGrid>
      <w:tr w:rsidR="00E233FE" w14:paraId="70F3081F" w14:textId="77777777" w:rsidTr="00E233FE">
        <w:trPr>
          <w:tblHeader/>
          <w:tblCellSpacing w:w="15" w:type="dxa"/>
        </w:trPr>
        <w:tc>
          <w:tcPr>
            <w:tcW w:w="0" w:type="auto"/>
            <w:vAlign w:val="center"/>
            <w:hideMark/>
          </w:tcPr>
          <w:p w14:paraId="271EF0E7" w14:textId="77777777" w:rsidR="00E233FE" w:rsidRDefault="00E233FE">
            <w:pPr>
              <w:jc w:val="center"/>
              <w:rPr>
                <w:b/>
                <w:bCs/>
              </w:rPr>
            </w:pPr>
            <w:r>
              <w:rPr>
                <w:b/>
                <w:bCs/>
              </w:rPr>
              <w:t>表名</w:t>
            </w:r>
          </w:p>
        </w:tc>
        <w:tc>
          <w:tcPr>
            <w:tcW w:w="0" w:type="auto"/>
            <w:vAlign w:val="center"/>
            <w:hideMark/>
          </w:tcPr>
          <w:p w14:paraId="690C8B35" w14:textId="77777777" w:rsidR="00E233FE" w:rsidRDefault="00E233FE">
            <w:pPr>
              <w:jc w:val="center"/>
              <w:rPr>
                <w:b/>
                <w:bCs/>
              </w:rPr>
            </w:pPr>
            <w:r>
              <w:rPr>
                <w:b/>
                <w:bCs/>
              </w:rPr>
              <w:t>字段名</w:t>
            </w:r>
          </w:p>
        </w:tc>
        <w:tc>
          <w:tcPr>
            <w:tcW w:w="0" w:type="auto"/>
            <w:vAlign w:val="center"/>
            <w:hideMark/>
          </w:tcPr>
          <w:p w14:paraId="2145606C" w14:textId="77777777" w:rsidR="00E233FE" w:rsidRDefault="00E233FE">
            <w:pPr>
              <w:jc w:val="center"/>
              <w:rPr>
                <w:b/>
                <w:bCs/>
              </w:rPr>
            </w:pPr>
            <w:r>
              <w:rPr>
                <w:b/>
                <w:bCs/>
              </w:rPr>
              <w:t>数据类型</w:t>
            </w:r>
          </w:p>
        </w:tc>
        <w:tc>
          <w:tcPr>
            <w:tcW w:w="0" w:type="auto"/>
            <w:vAlign w:val="center"/>
            <w:hideMark/>
          </w:tcPr>
          <w:p w14:paraId="7D90E5D9" w14:textId="77777777" w:rsidR="00E233FE" w:rsidRDefault="00E233FE">
            <w:pPr>
              <w:jc w:val="center"/>
              <w:rPr>
                <w:b/>
                <w:bCs/>
              </w:rPr>
            </w:pPr>
            <w:r>
              <w:rPr>
                <w:b/>
                <w:bCs/>
              </w:rPr>
              <w:t>说明</w:t>
            </w:r>
          </w:p>
        </w:tc>
        <w:tc>
          <w:tcPr>
            <w:tcW w:w="0" w:type="auto"/>
            <w:vAlign w:val="center"/>
            <w:hideMark/>
          </w:tcPr>
          <w:p w14:paraId="3ACEB523" w14:textId="77777777" w:rsidR="00E233FE" w:rsidRDefault="00E233FE">
            <w:pPr>
              <w:jc w:val="center"/>
              <w:rPr>
                <w:b/>
                <w:bCs/>
              </w:rPr>
            </w:pPr>
            <w:r>
              <w:rPr>
                <w:b/>
                <w:bCs/>
              </w:rPr>
              <w:t>允许空</w:t>
            </w:r>
          </w:p>
        </w:tc>
        <w:tc>
          <w:tcPr>
            <w:tcW w:w="0" w:type="auto"/>
            <w:vAlign w:val="center"/>
            <w:hideMark/>
          </w:tcPr>
          <w:p w14:paraId="2707CA92" w14:textId="77777777" w:rsidR="00E233FE" w:rsidRDefault="00E233FE">
            <w:pPr>
              <w:jc w:val="center"/>
              <w:rPr>
                <w:b/>
                <w:bCs/>
              </w:rPr>
            </w:pPr>
            <w:r>
              <w:rPr>
                <w:b/>
                <w:bCs/>
              </w:rPr>
              <w:t>备注</w:t>
            </w:r>
          </w:p>
        </w:tc>
      </w:tr>
      <w:tr w:rsidR="00E233FE" w14:paraId="2DBB2212" w14:textId="77777777" w:rsidTr="00E233FE">
        <w:trPr>
          <w:tblCellSpacing w:w="15" w:type="dxa"/>
        </w:trPr>
        <w:tc>
          <w:tcPr>
            <w:tcW w:w="0" w:type="auto"/>
            <w:vAlign w:val="center"/>
            <w:hideMark/>
          </w:tcPr>
          <w:p w14:paraId="368B793C" w14:textId="77777777" w:rsidR="00E233FE" w:rsidRDefault="00E233FE">
            <w:r>
              <w:t>sys_user_role</w:t>
            </w:r>
          </w:p>
        </w:tc>
        <w:tc>
          <w:tcPr>
            <w:tcW w:w="0" w:type="auto"/>
            <w:vAlign w:val="center"/>
            <w:hideMark/>
          </w:tcPr>
          <w:p w14:paraId="1FB6C2E6" w14:textId="77777777" w:rsidR="00E233FE" w:rsidRDefault="00E233FE">
            <w:r>
              <w:t>user_id</w:t>
            </w:r>
          </w:p>
        </w:tc>
        <w:tc>
          <w:tcPr>
            <w:tcW w:w="0" w:type="auto"/>
            <w:vAlign w:val="center"/>
            <w:hideMark/>
          </w:tcPr>
          <w:p w14:paraId="415FABB3" w14:textId="77777777" w:rsidR="00E233FE" w:rsidRDefault="00E233FE">
            <w:r>
              <w:t>VARCHAR(64)</w:t>
            </w:r>
          </w:p>
        </w:tc>
        <w:tc>
          <w:tcPr>
            <w:tcW w:w="0" w:type="auto"/>
            <w:vAlign w:val="center"/>
            <w:hideMark/>
          </w:tcPr>
          <w:p w14:paraId="0E4ACA12" w14:textId="77777777" w:rsidR="00E233FE" w:rsidRDefault="00E233FE">
            <w:r>
              <w:t>用户ID</w:t>
            </w:r>
          </w:p>
        </w:tc>
        <w:tc>
          <w:tcPr>
            <w:tcW w:w="0" w:type="auto"/>
            <w:vAlign w:val="center"/>
            <w:hideMark/>
          </w:tcPr>
          <w:p w14:paraId="6636D86C" w14:textId="77777777" w:rsidR="00E233FE" w:rsidRDefault="00E233FE">
            <w:r>
              <w:t>否</w:t>
            </w:r>
          </w:p>
        </w:tc>
        <w:tc>
          <w:tcPr>
            <w:tcW w:w="0" w:type="auto"/>
            <w:vAlign w:val="center"/>
            <w:hideMark/>
          </w:tcPr>
          <w:p w14:paraId="611996CD" w14:textId="77777777" w:rsidR="00E233FE" w:rsidRDefault="00E233FE">
            <w:r>
              <w:t>主键，复合主键</w:t>
            </w:r>
          </w:p>
        </w:tc>
      </w:tr>
      <w:tr w:rsidR="00E233FE" w14:paraId="49D44ABF" w14:textId="77777777" w:rsidTr="00E233FE">
        <w:trPr>
          <w:tblCellSpacing w:w="15" w:type="dxa"/>
        </w:trPr>
        <w:tc>
          <w:tcPr>
            <w:tcW w:w="0" w:type="auto"/>
            <w:vAlign w:val="center"/>
            <w:hideMark/>
          </w:tcPr>
          <w:p w14:paraId="7F16E015" w14:textId="77777777" w:rsidR="00E233FE" w:rsidRDefault="00E233FE">
            <w:r>
              <w:t>sys_user_role</w:t>
            </w:r>
          </w:p>
        </w:tc>
        <w:tc>
          <w:tcPr>
            <w:tcW w:w="0" w:type="auto"/>
            <w:vAlign w:val="center"/>
            <w:hideMark/>
          </w:tcPr>
          <w:p w14:paraId="2B9F73C6" w14:textId="77777777" w:rsidR="00E233FE" w:rsidRDefault="00E233FE">
            <w:r>
              <w:t>role_id</w:t>
            </w:r>
          </w:p>
        </w:tc>
        <w:tc>
          <w:tcPr>
            <w:tcW w:w="0" w:type="auto"/>
            <w:vAlign w:val="center"/>
            <w:hideMark/>
          </w:tcPr>
          <w:p w14:paraId="1F294D38" w14:textId="77777777" w:rsidR="00E233FE" w:rsidRDefault="00E233FE">
            <w:r>
              <w:t>VARCHAR(64)</w:t>
            </w:r>
          </w:p>
        </w:tc>
        <w:tc>
          <w:tcPr>
            <w:tcW w:w="0" w:type="auto"/>
            <w:vAlign w:val="center"/>
            <w:hideMark/>
          </w:tcPr>
          <w:p w14:paraId="0E843277" w14:textId="77777777" w:rsidR="00E233FE" w:rsidRDefault="00E233FE">
            <w:r>
              <w:t>角色ID</w:t>
            </w:r>
          </w:p>
        </w:tc>
        <w:tc>
          <w:tcPr>
            <w:tcW w:w="0" w:type="auto"/>
            <w:vAlign w:val="center"/>
            <w:hideMark/>
          </w:tcPr>
          <w:p w14:paraId="0090BFE6" w14:textId="77777777" w:rsidR="00E233FE" w:rsidRDefault="00E233FE">
            <w:r>
              <w:t>否</w:t>
            </w:r>
          </w:p>
        </w:tc>
        <w:tc>
          <w:tcPr>
            <w:tcW w:w="0" w:type="auto"/>
            <w:vAlign w:val="center"/>
            <w:hideMark/>
          </w:tcPr>
          <w:p w14:paraId="4C1E84AA" w14:textId="77777777" w:rsidR="00E233FE" w:rsidRDefault="00E233FE">
            <w:r>
              <w:t>主键，复合主键</w:t>
            </w:r>
          </w:p>
        </w:tc>
      </w:tr>
    </w:tbl>
    <w:p w14:paraId="6095A797" w14:textId="77777777" w:rsidR="00B77D96" w:rsidRPr="00C20D34" w:rsidRDefault="00B77D96" w:rsidP="00C20D34">
      <w:pPr>
        <w:rPr>
          <w:vanish/>
        </w:rPr>
      </w:pPr>
    </w:p>
    <w:p w14:paraId="1A71AD90" w14:textId="77777777" w:rsidR="00E81DAE" w:rsidRDefault="00E81DAE" w:rsidP="00E81DAE">
      <w:pPr>
        <w:pStyle w:val="a8"/>
        <w:spacing w:line="300" w:lineRule="auto"/>
        <w:ind w:firstLineChars="0" w:firstLine="0"/>
        <w:rPr>
          <w:rFonts w:ascii="Times New Roman" w:hAnsi="Times New Roman"/>
        </w:rPr>
      </w:pPr>
    </w:p>
    <w:p w14:paraId="6EE1A7D1" w14:textId="77777777" w:rsidR="00A0756F" w:rsidRPr="00FA001F" w:rsidRDefault="00A0756F" w:rsidP="00E81DAE">
      <w:pPr>
        <w:pStyle w:val="a8"/>
        <w:spacing w:line="300" w:lineRule="auto"/>
        <w:ind w:firstLineChars="0" w:firstLine="0"/>
        <w:rPr>
          <w:rFonts w:ascii="Times New Roman" w:hAnsi="Times New Roman"/>
        </w:rPr>
      </w:pPr>
    </w:p>
    <w:p w14:paraId="161C3792" w14:textId="77777777" w:rsidR="00E81DAE" w:rsidRPr="00FA001F" w:rsidRDefault="00E81DAE" w:rsidP="00E81DAE">
      <w:pPr>
        <w:pStyle w:val="2"/>
        <w:spacing w:before="156" w:after="156" w:line="300" w:lineRule="auto"/>
        <w:rPr>
          <w:rFonts w:ascii="Times New Roman" w:hAnsi="Times New Roman"/>
          <w:b/>
          <w:bCs/>
          <w:sz w:val="24"/>
          <w:szCs w:val="24"/>
        </w:rPr>
      </w:pPr>
      <w:bookmarkStart w:id="0" w:name="_Toc170730231"/>
      <w:r w:rsidRPr="00FA001F">
        <w:rPr>
          <w:rFonts w:ascii="Times New Roman" w:hAnsi="Times New Roman" w:hint="eastAsia"/>
          <w:b/>
          <w:bCs/>
          <w:sz w:val="24"/>
          <w:szCs w:val="24"/>
        </w:rPr>
        <w:t>4</w:t>
      </w:r>
      <w:r w:rsidRPr="00FA001F">
        <w:rPr>
          <w:rFonts w:ascii="Times New Roman" w:hAnsi="Times New Roman"/>
          <w:b/>
          <w:bCs/>
          <w:sz w:val="24"/>
          <w:szCs w:val="24"/>
        </w:rPr>
        <w:t xml:space="preserve">.4 </w:t>
      </w:r>
      <w:r w:rsidRPr="00FA001F">
        <w:rPr>
          <w:rFonts w:ascii="Times New Roman" w:hAnsi="Times New Roman" w:hint="eastAsia"/>
          <w:b/>
          <w:bCs/>
          <w:sz w:val="24"/>
          <w:szCs w:val="24"/>
        </w:rPr>
        <w:t>前后端模块（或工作包）设计</w:t>
      </w:r>
      <w:bookmarkStart w:id="1" w:name="_Toc153913267"/>
      <w:bookmarkEnd w:id="0"/>
    </w:p>
    <w:p w14:paraId="538C8FBD" w14:textId="77777777" w:rsidR="00E81DAE" w:rsidRPr="00FA001F" w:rsidRDefault="00E81DAE" w:rsidP="00E81DAE">
      <w:pPr>
        <w:pStyle w:val="3"/>
        <w:spacing w:before="156" w:after="156" w:line="300" w:lineRule="auto"/>
        <w:rPr>
          <w:rFonts w:ascii="Times New Roman" w:hAnsi="Times New Roman"/>
          <w:szCs w:val="24"/>
        </w:rPr>
      </w:pPr>
      <w:bookmarkStart w:id="2" w:name="_Toc153913914"/>
      <w:bookmarkStart w:id="3" w:name="_Toc170730232"/>
      <w:r w:rsidRPr="00FA001F">
        <w:rPr>
          <w:rFonts w:ascii="Times New Roman" w:hAnsi="Times New Roman" w:hint="eastAsia"/>
          <w:szCs w:val="24"/>
        </w:rPr>
        <w:t>4</w:t>
      </w:r>
      <w:r w:rsidRPr="00FA001F">
        <w:rPr>
          <w:rFonts w:ascii="Times New Roman" w:hAnsi="Times New Roman"/>
          <w:szCs w:val="24"/>
        </w:rPr>
        <w:t>.4.1</w:t>
      </w:r>
      <w:r w:rsidRPr="00FA001F">
        <w:rPr>
          <w:rFonts w:ascii="Times New Roman" w:hAnsi="Times New Roman" w:hint="eastAsia"/>
          <w:szCs w:val="24"/>
        </w:rPr>
        <w:t>后端模块（或工作包）设计</w:t>
      </w:r>
      <w:bookmarkEnd w:id="1"/>
      <w:bookmarkEnd w:id="2"/>
      <w:bookmarkEnd w:id="3"/>
    </w:p>
    <w:p w14:paraId="52732C3C" w14:textId="1AF09A25" w:rsidR="00E81DAE" w:rsidRPr="00FA001F" w:rsidRDefault="00E81DAE" w:rsidP="00E81DAE">
      <w:pPr>
        <w:pStyle w:val="a8"/>
        <w:spacing w:line="300" w:lineRule="auto"/>
        <w:ind w:firstLineChars="0" w:firstLine="0"/>
        <w:jc w:val="center"/>
        <w:rPr>
          <w:rFonts w:ascii="Times New Roman" w:hAnsi="Times New Roman"/>
          <w:highlight w:val="yellow"/>
        </w:rPr>
      </w:pPr>
    </w:p>
    <w:p w14:paraId="2774ED30" w14:textId="77777777" w:rsidR="00E81DAE" w:rsidRPr="00FA001F" w:rsidRDefault="00E81DAE" w:rsidP="00E81DAE">
      <w:pPr>
        <w:pStyle w:val="af5"/>
        <w:spacing w:line="300" w:lineRule="auto"/>
        <w:ind w:left="480"/>
        <w:jc w:val="center"/>
        <w:rPr>
          <w:rFonts w:ascii="Times New Roman" w:eastAsia="宋体" w:hAnsi="Times New Roman"/>
          <w:b/>
          <w:bCs/>
          <w:sz w:val="21"/>
          <w:szCs w:val="21"/>
        </w:rPr>
      </w:pPr>
      <w:r w:rsidRPr="00FA001F">
        <w:rPr>
          <w:rFonts w:ascii="Times New Roman" w:eastAsia="宋体" w:hAnsi="Times New Roman"/>
          <w:b/>
          <w:bCs/>
          <w:sz w:val="21"/>
          <w:szCs w:val="21"/>
        </w:rPr>
        <w:t>图</w:t>
      </w:r>
      <w:r w:rsidRPr="00FA001F">
        <w:rPr>
          <w:rFonts w:ascii="Times New Roman" w:eastAsia="宋体" w:hAnsi="Times New Roman"/>
          <w:b/>
          <w:bCs/>
          <w:sz w:val="21"/>
          <w:szCs w:val="21"/>
        </w:rPr>
        <w:t xml:space="preserve"> </w:t>
      </w:r>
      <w:r w:rsidRPr="00FA001F">
        <w:rPr>
          <w:rFonts w:ascii="Times New Roman" w:eastAsia="宋体" w:hAnsi="Times New Roman" w:hint="eastAsia"/>
          <w:b/>
          <w:bCs/>
          <w:sz w:val="21"/>
          <w:szCs w:val="21"/>
        </w:rPr>
        <w:t>4</w:t>
      </w:r>
      <w:r w:rsidRPr="00FA001F">
        <w:rPr>
          <w:rFonts w:ascii="Times New Roman" w:eastAsia="宋体" w:hAnsi="Times New Roman"/>
          <w:b/>
          <w:bCs/>
          <w:sz w:val="21"/>
          <w:szCs w:val="21"/>
        </w:rPr>
        <w:noBreakHyphen/>
      </w:r>
      <w:r w:rsidRPr="00FA001F">
        <w:rPr>
          <w:rFonts w:ascii="Times New Roman" w:eastAsia="宋体" w:hAnsi="Times New Roman"/>
          <w:b/>
          <w:bCs/>
          <w:sz w:val="21"/>
          <w:szCs w:val="21"/>
        </w:rPr>
        <w:fldChar w:fldCharType="begin"/>
      </w:r>
      <w:r w:rsidRPr="00FA001F">
        <w:rPr>
          <w:rFonts w:ascii="Times New Roman" w:eastAsia="宋体" w:hAnsi="Times New Roman"/>
          <w:b/>
          <w:bCs/>
          <w:sz w:val="21"/>
          <w:szCs w:val="21"/>
        </w:rPr>
        <w:instrText xml:space="preserve"> SEQ </w:instrText>
      </w:r>
      <w:r w:rsidRPr="00FA001F">
        <w:rPr>
          <w:rFonts w:ascii="Times New Roman" w:eastAsia="宋体" w:hAnsi="Times New Roman"/>
          <w:b/>
          <w:bCs/>
          <w:sz w:val="21"/>
          <w:szCs w:val="21"/>
        </w:rPr>
        <w:instrText>图</w:instrText>
      </w:r>
      <w:r w:rsidRPr="00FA001F">
        <w:rPr>
          <w:rFonts w:ascii="Times New Roman" w:eastAsia="宋体" w:hAnsi="Times New Roman"/>
          <w:b/>
          <w:bCs/>
          <w:sz w:val="21"/>
          <w:szCs w:val="21"/>
        </w:rPr>
        <w:instrText xml:space="preserve"> \* ARABIC \s 1 </w:instrText>
      </w:r>
      <w:r w:rsidRPr="00FA001F">
        <w:rPr>
          <w:rFonts w:ascii="Times New Roman" w:eastAsia="宋体" w:hAnsi="Times New Roman"/>
          <w:b/>
          <w:bCs/>
          <w:sz w:val="21"/>
          <w:szCs w:val="21"/>
        </w:rPr>
        <w:fldChar w:fldCharType="separate"/>
      </w:r>
      <w:r>
        <w:rPr>
          <w:rFonts w:ascii="Times New Roman" w:eastAsia="宋体" w:hAnsi="Times New Roman"/>
          <w:b/>
          <w:bCs/>
          <w:noProof/>
          <w:sz w:val="21"/>
          <w:szCs w:val="21"/>
        </w:rPr>
        <w:t>9</w:t>
      </w:r>
      <w:r w:rsidRPr="00FA001F">
        <w:rPr>
          <w:rFonts w:ascii="Times New Roman" w:eastAsia="宋体" w:hAnsi="Times New Roman"/>
          <w:b/>
          <w:bCs/>
          <w:sz w:val="21"/>
          <w:szCs w:val="21"/>
        </w:rPr>
        <w:fldChar w:fldCharType="end"/>
      </w:r>
      <w:r w:rsidRPr="00FA001F">
        <w:rPr>
          <w:rFonts w:ascii="Times New Roman" w:eastAsia="宋体" w:hAnsi="Times New Roman" w:hint="eastAsia"/>
          <w:b/>
          <w:bCs/>
          <w:sz w:val="21"/>
          <w:szCs w:val="21"/>
        </w:rPr>
        <w:t>后端模块（或工作包）设计</w:t>
      </w:r>
    </w:p>
    <w:p w14:paraId="4BBC19C9" w14:textId="77777777" w:rsidR="00E81DAE" w:rsidRPr="003E1D4B" w:rsidRDefault="00E81DAE" w:rsidP="00E81DAE">
      <w:pPr>
        <w:pStyle w:val="3"/>
        <w:spacing w:before="156" w:after="156" w:line="300" w:lineRule="auto"/>
        <w:rPr>
          <w:rFonts w:ascii="Times New Roman" w:hAnsi="Times New Roman"/>
          <w:szCs w:val="24"/>
          <w:highlight w:val="yellow"/>
        </w:rPr>
      </w:pPr>
      <w:bookmarkStart w:id="4" w:name="_Toc153913268"/>
      <w:bookmarkStart w:id="5" w:name="_Toc153913915"/>
      <w:bookmarkStart w:id="6" w:name="_Toc170730233"/>
      <w:r w:rsidRPr="003E1D4B">
        <w:rPr>
          <w:rFonts w:ascii="Times New Roman" w:hAnsi="Times New Roman" w:hint="eastAsia"/>
          <w:szCs w:val="24"/>
          <w:highlight w:val="yellow"/>
        </w:rPr>
        <w:t>4</w:t>
      </w:r>
      <w:r w:rsidRPr="003E1D4B">
        <w:rPr>
          <w:rFonts w:ascii="Times New Roman" w:hAnsi="Times New Roman"/>
          <w:szCs w:val="24"/>
          <w:highlight w:val="yellow"/>
        </w:rPr>
        <w:t>.4.2</w:t>
      </w:r>
      <w:r w:rsidRPr="003E1D4B">
        <w:rPr>
          <w:rFonts w:ascii="Times New Roman" w:hAnsi="Times New Roman" w:hint="eastAsia"/>
          <w:szCs w:val="24"/>
          <w:highlight w:val="yellow"/>
        </w:rPr>
        <w:t>前端模块（或工作包）设计</w:t>
      </w:r>
      <w:bookmarkEnd w:id="4"/>
      <w:bookmarkEnd w:id="5"/>
      <w:bookmarkEnd w:id="6"/>
    </w:p>
    <w:p w14:paraId="0A361B93" w14:textId="1B562BD3" w:rsidR="00E81DAE" w:rsidRPr="003E1D4B" w:rsidRDefault="00E81DAE" w:rsidP="00E81DAE">
      <w:pPr>
        <w:pStyle w:val="a8"/>
        <w:spacing w:line="300" w:lineRule="auto"/>
        <w:ind w:firstLineChars="0" w:firstLine="0"/>
        <w:jc w:val="center"/>
        <w:rPr>
          <w:rFonts w:ascii="Times New Roman" w:hAnsi="Times New Roman"/>
          <w:highlight w:val="yellow"/>
        </w:rPr>
      </w:pPr>
    </w:p>
    <w:p w14:paraId="58CC8AED" w14:textId="77777777" w:rsidR="00E81DAE" w:rsidRPr="003E1D4B" w:rsidRDefault="00E81DAE" w:rsidP="00E81DAE">
      <w:pPr>
        <w:pStyle w:val="af5"/>
        <w:spacing w:line="300" w:lineRule="auto"/>
        <w:ind w:left="480"/>
        <w:jc w:val="center"/>
        <w:rPr>
          <w:rFonts w:ascii="Times New Roman" w:eastAsia="宋体" w:hAnsi="Times New Roman"/>
          <w:b/>
          <w:bCs/>
          <w:sz w:val="21"/>
          <w:szCs w:val="21"/>
          <w:highlight w:val="yellow"/>
        </w:rPr>
      </w:pPr>
      <w:r w:rsidRPr="003E1D4B">
        <w:rPr>
          <w:rFonts w:ascii="Times New Roman" w:eastAsia="宋体" w:hAnsi="Times New Roman"/>
          <w:b/>
          <w:bCs/>
          <w:sz w:val="21"/>
          <w:szCs w:val="21"/>
          <w:highlight w:val="yellow"/>
        </w:rPr>
        <w:t>图</w:t>
      </w:r>
      <w:r w:rsidRPr="003E1D4B">
        <w:rPr>
          <w:rFonts w:ascii="Times New Roman" w:eastAsia="宋体" w:hAnsi="Times New Roman"/>
          <w:b/>
          <w:bCs/>
          <w:sz w:val="21"/>
          <w:szCs w:val="21"/>
          <w:highlight w:val="yellow"/>
        </w:rPr>
        <w:t xml:space="preserve"> </w:t>
      </w:r>
      <w:r w:rsidRPr="003E1D4B">
        <w:rPr>
          <w:rFonts w:ascii="Times New Roman" w:eastAsia="宋体" w:hAnsi="Times New Roman" w:hint="eastAsia"/>
          <w:b/>
          <w:bCs/>
          <w:sz w:val="21"/>
          <w:szCs w:val="21"/>
          <w:highlight w:val="yellow"/>
        </w:rPr>
        <w:t>4</w:t>
      </w:r>
      <w:r w:rsidRPr="003E1D4B">
        <w:rPr>
          <w:rFonts w:ascii="Times New Roman" w:eastAsia="宋体" w:hAnsi="Times New Roman"/>
          <w:b/>
          <w:bCs/>
          <w:sz w:val="21"/>
          <w:szCs w:val="21"/>
          <w:highlight w:val="yellow"/>
        </w:rPr>
        <w:noBreakHyphen/>
      </w:r>
      <w:r w:rsidRPr="003E1D4B">
        <w:rPr>
          <w:rFonts w:ascii="Times New Roman" w:eastAsia="宋体" w:hAnsi="Times New Roman"/>
          <w:b/>
          <w:bCs/>
          <w:sz w:val="21"/>
          <w:szCs w:val="21"/>
          <w:highlight w:val="yellow"/>
        </w:rPr>
        <w:fldChar w:fldCharType="begin"/>
      </w:r>
      <w:r w:rsidRPr="003E1D4B">
        <w:rPr>
          <w:rFonts w:ascii="Times New Roman" w:eastAsia="宋体" w:hAnsi="Times New Roman"/>
          <w:b/>
          <w:bCs/>
          <w:sz w:val="21"/>
          <w:szCs w:val="21"/>
          <w:highlight w:val="yellow"/>
        </w:rPr>
        <w:instrText xml:space="preserve"> SEQ </w:instrText>
      </w:r>
      <w:r w:rsidRPr="003E1D4B">
        <w:rPr>
          <w:rFonts w:ascii="Times New Roman" w:eastAsia="宋体" w:hAnsi="Times New Roman"/>
          <w:b/>
          <w:bCs/>
          <w:sz w:val="21"/>
          <w:szCs w:val="21"/>
          <w:highlight w:val="yellow"/>
        </w:rPr>
        <w:instrText>图</w:instrText>
      </w:r>
      <w:r w:rsidRPr="003E1D4B">
        <w:rPr>
          <w:rFonts w:ascii="Times New Roman" w:eastAsia="宋体" w:hAnsi="Times New Roman"/>
          <w:b/>
          <w:bCs/>
          <w:sz w:val="21"/>
          <w:szCs w:val="21"/>
          <w:highlight w:val="yellow"/>
        </w:rPr>
        <w:instrText xml:space="preserve"> \* ARABIC \s 1 </w:instrText>
      </w:r>
      <w:r w:rsidRPr="003E1D4B">
        <w:rPr>
          <w:rFonts w:ascii="Times New Roman" w:eastAsia="宋体" w:hAnsi="Times New Roman"/>
          <w:b/>
          <w:bCs/>
          <w:sz w:val="21"/>
          <w:szCs w:val="21"/>
          <w:highlight w:val="yellow"/>
        </w:rPr>
        <w:fldChar w:fldCharType="separate"/>
      </w:r>
      <w:r w:rsidRPr="003E1D4B">
        <w:rPr>
          <w:rFonts w:ascii="Times New Roman" w:eastAsia="宋体" w:hAnsi="Times New Roman"/>
          <w:b/>
          <w:bCs/>
          <w:noProof/>
          <w:sz w:val="21"/>
          <w:szCs w:val="21"/>
          <w:highlight w:val="yellow"/>
        </w:rPr>
        <w:t>10</w:t>
      </w:r>
      <w:r w:rsidRPr="003E1D4B">
        <w:rPr>
          <w:rFonts w:ascii="Times New Roman" w:eastAsia="宋体" w:hAnsi="Times New Roman"/>
          <w:b/>
          <w:bCs/>
          <w:sz w:val="21"/>
          <w:szCs w:val="21"/>
          <w:highlight w:val="yellow"/>
        </w:rPr>
        <w:fldChar w:fldCharType="end"/>
      </w:r>
      <w:r w:rsidRPr="003E1D4B">
        <w:rPr>
          <w:rFonts w:ascii="Times New Roman" w:eastAsia="宋体" w:hAnsi="Times New Roman" w:hint="eastAsia"/>
          <w:b/>
          <w:bCs/>
          <w:sz w:val="21"/>
          <w:szCs w:val="21"/>
          <w:highlight w:val="yellow"/>
        </w:rPr>
        <w:t>前端模块（或工作包）设计</w:t>
      </w:r>
    </w:p>
    <w:p w14:paraId="39FA8C9A" w14:textId="77777777" w:rsidR="00E81DAE" w:rsidRPr="003E1D4B" w:rsidRDefault="00E81DAE" w:rsidP="00E81DAE">
      <w:pPr>
        <w:pStyle w:val="2"/>
        <w:spacing w:before="156" w:after="156" w:line="300" w:lineRule="auto"/>
        <w:rPr>
          <w:rFonts w:ascii="Times New Roman" w:hAnsi="Times New Roman"/>
          <w:b/>
          <w:bCs/>
          <w:sz w:val="24"/>
          <w:szCs w:val="24"/>
          <w:highlight w:val="yellow"/>
        </w:rPr>
      </w:pPr>
      <w:bookmarkStart w:id="7" w:name="_Toc170730234"/>
      <w:r w:rsidRPr="003E1D4B">
        <w:rPr>
          <w:rFonts w:ascii="Times New Roman" w:hAnsi="Times New Roman" w:hint="eastAsia"/>
          <w:b/>
          <w:bCs/>
          <w:sz w:val="24"/>
          <w:szCs w:val="24"/>
          <w:highlight w:val="yellow"/>
        </w:rPr>
        <w:t>4</w:t>
      </w:r>
      <w:r w:rsidRPr="003E1D4B">
        <w:rPr>
          <w:rFonts w:ascii="Times New Roman" w:hAnsi="Times New Roman"/>
          <w:b/>
          <w:bCs/>
          <w:sz w:val="24"/>
          <w:szCs w:val="24"/>
          <w:highlight w:val="yellow"/>
        </w:rPr>
        <w:t xml:space="preserve">.5 </w:t>
      </w:r>
      <w:r w:rsidRPr="003E1D4B">
        <w:rPr>
          <w:rFonts w:ascii="Times New Roman" w:hAnsi="Times New Roman" w:hint="eastAsia"/>
          <w:b/>
          <w:bCs/>
          <w:sz w:val="24"/>
          <w:szCs w:val="24"/>
          <w:highlight w:val="yellow"/>
        </w:rPr>
        <w:t>程序设计</w:t>
      </w:r>
      <w:bookmarkEnd w:id="7"/>
    </w:p>
    <w:p w14:paraId="5BF0B600" w14:textId="77777777" w:rsidR="00E81DAE" w:rsidRPr="003E1D4B" w:rsidRDefault="00E81DAE" w:rsidP="00E81DAE">
      <w:pPr>
        <w:pStyle w:val="a8"/>
        <w:spacing w:line="300" w:lineRule="auto"/>
        <w:ind w:firstLineChars="0" w:firstLine="0"/>
        <w:rPr>
          <w:rFonts w:ascii="Times New Roman" w:hAnsi="Times New Roman"/>
          <w:highlight w:val="yellow"/>
        </w:rPr>
      </w:pPr>
      <w:r w:rsidRPr="003E1D4B">
        <w:rPr>
          <w:rFonts w:ascii="Times New Roman" w:hAnsi="Times New Roman"/>
          <w:highlight w:val="yellow"/>
        </w:rPr>
        <w:tab/>
      </w:r>
      <w:r w:rsidRPr="003E1D4B">
        <w:rPr>
          <w:rFonts w:ascii="Times New Roman" w:hAnsi="Times New Roman" w:hint="eastAsia"/>
          <w:highlight w:val="yellow"/>
        </w:rPr>
        <w:t>我们的程序设计主要采用逻辑设计，程序流程图如下所示：</w:t>
      </w:r>
    </w:p>
    <w:p w14:paraId="3C8317D5" w14:textId="77777777" w:rsidR="00E81DAE" w:rsidRPr="003E1D4B" w:rsidRDefault="00E81DAE" w:rsidP="00E81DAE">
      <w:pPr>
        <w:pStyle w:val="af1"/>
        <w:spacing w:line="300" w:lineRule="auto"/>
        <w:rPr>
          <w:sz w:val="24"/>
          <w:highlight w:val="yellow"/>
        </w:rPr>
      </w:pPr>
      <w:r w:rsidRPr="003E1D4B">
        <w:rPr>
          <w:noProof/>
          <w:sz w:val="24"/>
          <w:highlight w:val="yellow"/>
        </w:rPr>
        <w:lastRenderedPageBreak/>
        <w:drawing>
          <wp:inline distT="0" distB="0" distL="0" distR="0" wp14:anchorId="087772D5" wp14:editId="697D11D8">
            <wp:extent cx="3352800" cy="3733800"/>
            <wp:effectExtent l="0" t="0" r="0" b="0"/>
            <wp:docPr id="4" name="图片 401" descr="图示&#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01" descr="图示&#10;&#10;描述已自动生成"/>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2800" cy="3733800"/>
                    </a:xfrm>
                    <a:prstGeom prst="rect">
                      <a:avLst/>
                    </a:prstGeom>
                    <a:noFill/>
                    <a:ln>
                      <a:noFill/>
                    </a:ln>
                  </pic:spPr>
                </pic:pic>
              </a:graphicData>
            </a:graphic>
          </wp:inline>
        </w:drawing>
      </w:r>
    </w:p>
    <w:p w14:paraId="0C362D8F" w14:textId="77777777" w:rsidR="00E81DAE" w:rsidRPr="003E1D4B" w:rsidRDefault="00E81DAE" w:rsidP="00E81DAE">
      <w:pPr>
        <w:pStyle w:val="af5"/>
        <w:spacing w:line="300" w:lineRule="auto"/>
        <w:ind w:left="480"/>
        <w:jc w:val="center"/>
        <w:rPr>
          <w:rFonts w:ascii="Times New Roman" w:eastAsia="宋体" w:hAnsi="Times New Roman"/>
          <w:b/>
          <w:bCs/>
          <w:sz w:val="21"/>
          <w:szCs w:val="21"/>
          <w:highlight w:val="yellow"/>
        </w:rPr>
      </w:pPr>
      <w:r w:rsidRPr="003E1D4B">
        <w:rPr>
          <w:rFonts w:ascii="Times New Roman" w:eastAsia="宋体" w:hAnsi="Times New Roman" w:hint="eastAsia"/>
          <w:b/>
          <w:bCs/>
          <w:sz w:val="21"/>
          <w:szCs w:val="21"/>
          <w:highlight w:val="yellow"/>
        </w:rPr>
        <w:t>图</w:t>
      </w:r>
      <w:r w:rsidRPr="003E1D4B">
        <w:rPr>
          <w:rFonts w:ascii="Times New Roman" w:eastAsia="宋体" w:hAnsi="Times New Roman" w:hint="eastAsia"/>
          <w:b/>
          <w:bCs/>
          <w:sz w:val="21"/>
          <w:szCs w:val="21"/>
          <w:highlight w:val="yellow"/>
        </w:rPr>
        <w:t xml:space="preserve"> 4</w:t>
      </w:r>
      <w:r w:rsidRPr="003E1D4B">
        <w:rPr>
          <w:rFonts w:ascii="Times New Roman" w:eastAsia="宋体" w:hAnsi="Times New Roman"/>
          <w:b/>
          <w:bCs/>
          <w:sz w:val="21"/>
          <w:szCs w:val="21"/>
          <w:highlight w:val="yellow"/>
        </w:rPr>
        <w:noBreakHyphen/>
      </w:r>
      <w:r w:rsidRPr="003E1D4B">
        <w:rPr>
          <w:rFonts w:ascii="Times New Roman" w:eastAsia="宋体" w:hAnsi="Times New Roman"/>
          <w:b/>
          <w:bCs/>
          <w:sz w:val="21"/>
          <w:szCs w:val="21"/>
          <w:highlight w:val="yellow"/>
        </w:rPr>
        <w:fldChar w:fldCharType="begin"/>
      </w:r>
      <w:r w:rsidRPr="003E1D4B">
        <w:rPr>
          <w:rFonts w:ascii="Times New Roman" w:eastAsia="宋体" w:hAnsi="Times New Roman"/>
          <w:b/>
          <w:bCs/>
          <w:sz w:val="21"/>
          <w:szCs w:val="21"/>
          <w:highlight w:val="yellow"/>
        </w:rPr>
        <w:instrText xml:space="preserve"> </w:instrText>
      </w:r>
      <w:r w:rsidRPr="003E1D4B">
        <w:rPr>
          <w:rFonts w:ascii="Times New Roman" w:eastAsia="宋体" w:hAnsi="Times New Roman" w:hint="eastAsia"/>
          <w:b/>
          <w:bCs/>
          <w:sz w:val="21"/>
          <w:szCs w:val="21"/>
          <w:highlight w:val="yellow"/>
        </w:rPr>
        <w:instrText xml:space="preserve">SEQ </w:instrText>
      </w:r>
      <w:r w:rsidRPr="003E1D4B">
        <w:rPr>
          <w:rFonts w:ascii="Times New Roman" w:eastAsia="宋体" w:hAnsi="Times New Roman" w:hint="eastAsia"/>
          <w:b/>
          <w:bCs/>
          <w:sz w:val="21"/>
          <w:szCs w:val="21"/>
          <w:highlight w:val="yellow"/>
        </w:rPr>
        <w:instrText>图</w:instrText>
      </w:r>
      <w:r w:rsidRPr="003E1D4B">
        <w:rPr>
          <w:rFonts w:ascii="Times New Roman" w:eastAsia="宋体" w:hAnsi="Times New Roman" w:hint="eastAsia"/>
          <w:b/>
          <w:bCs/>
          <w:sz w:val="21"/>
          <w:szCs w:val="21"/>
          <w:highlight w:val="yellow"/>
        </w:rPr>
        <w:instrText xml:space="preserve"> \* ARABIC \s 1</w:instrText>
      </w:r>
      <w:r w:rsidRPr="003E1D4B">
        <w:rPr>
          <w:rFonts w:ascii="Times New Roman" w:eastAsia="宋体" w:hAnsi="Times New Roman"/>
          <w:b/>
          <w:bCs/>
          <w:sz w:val="21"/>
          <w:szCs w:val="21"/>
          <w:highlight w:val="yellow"/>
        </w:rPr>
        <w:instrText xml:space="preserve"> </w:instrText>
      </w:r>
      <w:r w:rsidRPr="003E1D4B">
        <w:rPr>
          <w:rFonts w:ascii="Times New Roman" w:eastAsia="宋体" w:hAnsi="Times New Roman"/>
          <w:b/>
          <w:bCs/>
          <w:sz w:val="21"/>
          <w:szCs w:val="21"/>
          <w:highlight w:val="yellow"/>
        </w:rPr>
        <w:fldChar w:fldCharType="separate"/>
      </w:r>
      <w:r w:rsidRPr="003E1D4B">
        <w:rPr>
          <w:rFonts w:ascii="Times New Roman" w:eastAsia="宋体" w:hAnsi="Times New Roman"/>
          <w:b/>
          <w:bCs/>
          <w:noProof/>
          <w:sz w:val="21"/>
          <w:szCs w:val="21"/>
          <w:highlight w:val="yellow"/>
        </w:rPr>
        <w:t>11</w:t>
      </w:r>
      <w:r w:rsidRPr="003E1D4B">
        <w:rPr>
          <w:rFonts w:ascii="Times New Roman" w:eastAsia="宋体" w:hAnsi="Times New Roman"/>
          <w:b/>
          <w:bCs/>
          <w:sz w:val="21"/>
          <w:szCs w:val="21"/>
          <w:highlight w:val="yellow"/>
        </w:rPr>
        <w:fldChar w:fldCharType="end"/>
      </w:r>
      <w:r w:rsidRPr="003E1D4B">
        <w:rPr>
          <w:rFonts w:ascii="Times New Roman" w:eastAsia="宋体" w:hAnsi="Times New Roman" w:hint="eastAsia"/>
          <w:b/>
          <w:bCs/>
          <w:sz w:val="21"/>
          <w:szCs w:val="21"/>
          <w:highlight w:val="yellow"/>
        </w:rPr>
        <w:t>程序操作流程图</w:t>
      </w:r>
    </w:p>
    <w:p w14:paraId="157E7F00" w14:textId="77777777" w:rsidR="00E81DAE" w:rsidRPr="003E1D4B" w:rsidRDefault="00E81DAE" w:rsidP="00E81DAE">
      <w:pPr>
        <w:spacing w:line="300" w:lineRule="auto"/>
        <w:ind w:firstLine="480"/>
        <w:rPr>
          <w:rFonts w:ascii="Times New Roman" w:hAnsi="Times New Roman"/>
          <w:highlight w:val="yellow"/>
        </w:rPr>
      </w:pPr>
      <w:r w:rsidRPr="003E1D4B">
        <w:rPr>
          <w:rFonts w:ascii="Times New Roman" w:hAnsi="Times New Roman" w:hint="eastAsia"/>
          <w:highlight w:val="yellow"/>
        </w:rPr>
        <w:t>程序处理数据会涉及到数据的录入环节，绘制的添加流程见下图。程序录入数据过程中，始终与数据库保持同步。</w:t>
      </w:r>
    </w:p>
    <w:p w14:paraId="30DAD162" w14:textId="77777777" w:rsidR="00E81DAE" w:rsidRPr="003E1D4B" w:rsidRDefault="00E81DAE" w:rsidP="00E81DAE">
      <w:pPr>
        <w:pStyle w:val="af1"/>
        <w:spacing w:line="300" w:lineRule="auto"/>
        <w:rPr>
          <w:sz w:val="24"/>
          <w:highlight w:val="yellow"/>
        </w:rPr>
      </w:pPr>
      <w:r w:rsidRPr="003E1D4B">
        <w:rPr>
          <w:noProof/>
          <w:sz w:val="24"/>
          <w:highlight w:val="yellow"/>
        </w:rPr>
        <w:drawing>
          <wp:inline distT="0" distB="0" distL="0" distR="0" wp14:anchorId="7E227BB5" wp14:editId="0BF0D2B5">
            <wp:extent cx="2451100" cy="2933700"/>
            <wp:effectExtent l="0" t="0" r="0" b="0"/>
            <wp:docPr id="5" name="图片 306" descr="图示&#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306" descr="图示&#10;&#10;描述已自动生成"/>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1100" cy="2933700"/>
                    </a:xfrm>
                    <a:prstGeom prst="rect">
                      <a:avLst/>
                    </a:prstGeom>
                    <a:noFill/>
                    <a:ln>
                      <a:noFill/>
                    </a:ln>
                  </pic:spPr>
                </pic:pic>
              </a:graphicData>
            </a:graphic>
          </wp:inline>
        </w:drawing>
      </w:r>
    </w:p>
    <w:p w14:paraId="559F60C9" w14:textId="77777777" w:rsidR="00E81DAE" w:rsidRPr="003E1D4B" w:rsidRDefault="00E81DAE" w:rsidP="00E81DAE">
      <w:pPr>
        <w:pStyle w:val="af5"/>
        <w:spacing w:line="300" w:lineRule="auto"/>
        <w:ind w:left="480"/>
        <w:jc w:val="center"/>
        <w:rPr>
          <w:rFonts w:ascii="Times New Roman" w:eastAsia="宋体" w:hAnsi="Times New Roman"/>
          <w:b/>
          <w:bCs/>
          <w:sz w:val="21"/>
          <w:szCs w:val="21"/>
          <w:highlight w:val="yellow"/>
        </w:rPr>
      </w:pPr>
      <w:r w:rsidRPr="003E1D4B">
        <w:rPr>
          <w:rFonts w:ascii="Times New Roman" w:eastAsia="宋体" w:hAnsi="Times New Roman" w:hint="eastAsia"/>
          <w:b/>
          <w:bCs/>
          <w:sz w:val="21"/>
          <w:szCs w:val="21"/>
          <w:highlight w:val="yellow"/>
        </w:rPr>
        <w:t>图</w:t>
      </w:r>
      <w:r w:rsidRPr="003E1D4B">
        <w:rPr>
          <w:rFonts w:ascii="Times New Roman" w:eastAsia="宋体" w:hAnsi="Times New Roman" w:hint="eastAsia"/>
          <w:b/>
          <w:bCs/>
          <w:sz w:val="21"/>
          <w:szCs w:val="21"/>
          <w:highlight w:val="yellow"/>
        </w:rPr>
        <w:t xml:space="preserve"> 4</w:t>
      </w:r>
      <w:r w:rsidRPr="003E1D4B">
        <w:rPr>
          <w:rFonts w:ascii="Times New Roman" w:eastAsia="宋体" w:hAnsi="Times New Roman"/>
          <w:b/>
          <w:bCs/>
          <w:sz w:val="21"/>
          <w:szCs w:val="21"/>
          <w:highlight w:val="yellow"/>
        </w:rPr>
        <w:noBreakHyphen/>
      </w:r>
      <w:r w:rsidRPr="003E1D4B">
        <w:rPr>
          <w:rFonts w:ascii="Times New Roman" w:eastAsia="宋体" w:hAnsi="Times New Roman"/>
          <w:b/>
          <w:bCs/>
          <w:sz w:val="21"/>
          <w:szCs w:val="21"/>
          <w:highlight w:val="yellow"/>
        </w:rPr>
        <w:fldChar w:fldCharType="begin"/>
      </w:r>
      <w:r w:rsidRPr="003E1D4B">
        <w:rPr>
          <w:rFonts w:ascii="Times New Roman" w:eastAsia="宋体" w:hAnsi="Times New Roman"/>
          <w:b/>
          <w:bCs/>
          <w:sz w:val="21"/>
          <w:szCs w:val="21"/>
          <w:highlight w:val="yellow"/>
        </w:rPr>
        <w:instrText xml:space="preserve"> </w:instrText>
      </w:r>
      <w:r w:rsidRPr="003E1D4B">
        <w:rPr>
          <w:rFonts w:ascii="Times New Roman" w:eastAsia="宋体" w:hAnsi="Times New Roman" w:hint="eastAsia"/>
          <w:b/>
          <w:bCs/>
          <w:sz w:val="21"/>
          <w:szCs w:val="21"/>
          <w:highlight w:val="yellow"/>
        </w:rPr>
        <w:instrText xml:space="preserve">SEQ </w:instrText>
      </w:r>
      <w:r w:rsidRPr="003E1D4B">
        <w:rPr>
          <w:rFonts w:ascii="Times New Roman" w:eastAsia="宋体" w:hAnsi="Times New Roman" w:hint="eastAsia"/>
          <w:b/>
          <w:bCs/>
          <w:sz w:val="21"/>
          <w:szCs w:val="21"/>
          <w:highlight w:val="yellow"/>
        </w:rPr>
        <w:instrText>图</w:instrText>
      </w:r>
      <w:r w:rsidRPr="003E1D4B">
        <w:rPr>
          <w:rFonts w:ascii="Times New Roman" w:eastAsia="宋体" w:hAnsi="Times New Roman" w:hint="eastAsia"/>
          <w:b/>
          <w:bCs/>
          <w:sz w:val="21"/>
          <w:szCs w:val="21"/>
          <w:highlight w:val="yellow"/>
        </w:rPr>
        <w:instrText xml:space="preserve"> \* ARABIC \s 1</w:instrText>
      </w:r>
      <w:r w:rsidRPr="003E1D4B">
        <w:rPr>
          <w:rFonts w:ascii="Times New Roman" w:eastAsia="宋体" w:hAnsi="Times New Roman"/>
          <w:b/>
          <w:bCs/>
          <w:sz w:val="21"/>
          <w:szCs w:val="21"/>
          <w:highlight w:val="yellow"/>
        </w:rPr>
        <w:instrText xml:space="preserve"> </w:instrText>
      </w:r>
      <w:r w:rsidRPr="003E1D4B">
        <w:rPr>
          <w:rFonts w:ascii="Times New Roman" w:eastAsia="宋体" w:hAnsi="Times New Roman"/>
          <w:b/>
          <w:bCs/>
          <w:sz w:val="21"/>
          <w:szCs w:val="21"/>
          <w:highlight w:val="yellow"/>
        </w:rPr>
        <w:fldChar w:fldCharType="separate"/>
      </w:r>
      <w:r w:rsidRPr="003E1D4B">
        <w:rPr>
          <w:rFonts w:ascii="Times New Roman" w:eastAsia="宋体" w:hAnsi="Times New Roman"/>
          <w:b/>
          <w:bCs/>
          <w:noProof/>
          <w:sz w:val="21"/>
          <w:szCs w:val="21"/>
          <w:highlight w:val="yellow"/>
        </w:rPr>
        <w:t>12</w:t>
      </w:r>
      <w:r w:rsidRPr="003E1D4B">
        <w:rPr>
          <w:rFonts w:ascii="Times New Roman" w:eastAsia="宋体" w:hAnsi="Times New Roman"/>
          <w:b/>
          <w:bCs/>
          <w:sz w:val="21"/>
          <w:szCs w:val="21"/>
          <w:highlight w:val="yellow"/>
        </w:rPr>
        <w:fldChar w:fldCharType="end"/>
      </w:r>
      <w:r w:rsidRPr="003E1D4B">
        <w:rPr>
          <w:rFonts w:ascii="Times New Roman" w:eastAsia="宋体" w:hAnsi="Times New Roman" w:hint="eastAsia"/>
          <w:b/>
          <w:bCs/>
          <w:sz w:val="21"/>
          <w:szCs w:val="21"/>
          <w:highlight w:val="yellow"/>
        </w:rPr>
        <w:t>信息添加流程图</w:t>
      </w:r>
    </w:p>
    <w:p w14:paraId="5E50E419" w14:textId="77777777" w:rsidR="00E81DAE" w:rsidRPr="003E1D4B" w:rsidRDefault="00E81DAE" w:rsidP="00E81DAE">
      <w:pPr>
        <w:tabs>
          <w:tab w:val="left" w:pos="377"/>
        </w:tabs>
        <w:spacing w:line="300" w:lineRule="auto"/>
        <w:ind w:firstLine="480"/>
        <w:rPr>
          <w:rFonts w:ascii="Times New Roman" w:hAnsi="Times New Roman"/>
          <w:highlight w:val="yellow"/>
        </w:rPr>
      </w:pPr>
      <w:r w:rsidRPr="003E1D4B">
        <w:rPr>
          <w:rFonts w:ascii="Times New Roman" w:hAnsi="Times New Roman" w:hint="eastAsia"/>
          <w:highlight w:val="yellow"/>
        </w:rPr>
        <w:t>程序里面的数据也会出现错误，因此就有相应的修改数据的功能，绘制的程序修改流程见下图。此过程也是跟后台数据库进行数据同步显示。</w:t>
      </w:r>
    </w:p>
    <w:p w14:paraId="604B6E31" w14:textId="77777777" w:rsidR="00E81DAE" w:rsidRPr="003E1D4B" w:rsidRDefault="00E81DAE" w:rsidP="00E81DAE">
      <w:pPr>
        <w:tabs>
          <w:tab w:val="left" w:pos="377"/>
        </w:tabs>
        <w:spacing w:line="300" w:lineRule="auto"/>
        <w:ind w:firstLine="480"/>
        <w:rPr>
          <w:rFonts w:ascii="Times New Roman" w:hAnsi="Times New Roman"/>
          <w:highlight w:val="yellow"/>
        </w:rPr>
      </w:pPr>
    </w:p>
    <w:p w14:paraId="48CF4935" w14:textId="77777777" w:rsidR="00E81DAE" w:rsidRPr="003E1D4B" w:rsidRDefault="00E81DAE" w:rsidP="00E81DAE">
      <w:pPr>
        <w:pStyle w:val="af1"/>
        <w:spacing w:line="300" w:lineRule="auto"/>
        <w:rPr>
          <w:sz w:val="24"/>
          <w:highlight w:val="yellow"/>
        </w:rPr>
      </w:pPr>
      <w:r w:rsidRPr="003E1D4B">
        <w:rPr>
          <w:noProof/>
          <w:sz w:val="24"/>
          <w:highlight w:val="yellow"/>
        </w:rPr>
        <w:lastRenderedPageBreak/>
        <w:drawing>
          <wp:inline distT="0" distB="0" distL="0" distR="0" wp14:anchorId="30D01849" wp14:editId="3A407AA4">
            <wp:extent cx="2387600" cy="3505200"/>
            <wp:effectExtent l="0" t="0" r="0" b="0"/>
            <wp:docPr id="6" name="图片 307" descr="图示&#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307" descr="图示&#10;&#10;描述已自动生成"/>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7600" cy="3505200"/>
                    </a:xfrm>
                    <a:prstGeom prst="rect">
                      <a:avLst/>
                    </a:prstGeom>
                    <a:noFill/>
                    <a:ln>
                      <a:noFill/>
                    </a:ln>
                    <a:effectLst/>
                  </pic:spPr>
                </pic:pic>
              </a:graphicData>
            </a:graphic>
          </wp:inline>
        </w:drawing>
      </w:r>
    </w:p>
    <w:p w14:paraId="53385650" w14:textId="77777777" w:rsidR="00E81DAE" w:rsidRPr="003E1D4B" w:rsidRDefault="00E81DAE" w:rsidP="00E81DAE">
      <w:pPr>
        <w:pStyle w:val="af5"/>
        <w:spacing w:line="300" w:lineRule="auto"/>
        <w:ind w:left="480"/>
        <w:jc w:val="center"/>
        <w:rPr>
          <w:rFonts w:ascii="Times New Roman" w:eastAsia="宋体" w:hAnsi="Times New Roman"/>
          <w:b/>
          <w:bCs/>
          <w:sz w:val="21"/>
          <w:szCs w:val="21"/>
          <w:highlight w:val="yellow"/>
        </w:rPr>
      </w:pPr>
      <w:r w:rsidRPr="003E1D4B">
        <w:rPr>
          <w:rFonts w:ascii="Times New Roman" w:eastAsia="宋体" w:hAnsi="Times New Roman" w:hint="eastAsia"/>
          <w:b/>
          <w:bCs/>
          <w:sz w:val="21"/>
          <w:szCs w:val="21"/>
          <w:highlight w:val="yellow"/>
        </w:rPr>
        <w:t>图</w:t>
      </w:r>
      <w:r w:rsidRPr="003E1D4B">
        <w:rPr>
          <w:rFonts w:ascii="Times New Roman" w:eastAsia="宋体" w:hAnsi="Times New Roman" w:hint="eastAsia"/>
          <w:b/>
          <w:bCs/>
          <w:sz w:val="21"/>
          <w:szCs w:val="21"/>
          <w:highlight w:val="yellow"/>
        </w:rPr>
        <w:t xml:space="preserve"> 4</w:t>
      </w:r>
      <w:r w:rsidRPr="003E1D4B">
        <w:rPr>
          <w:rFonts w:ascii="Times New Roman" w:eastAsia="宋体" w:hAnsi="Times New Roman"/>
          <w:b/>
          <w:bCs/>
          <w:sz w:val="21"/>
          <w:szCs w:val="21"/>
          <w:highlight w:val="yellow"/>
        </w:rPr>
        <w:noBreakHyphen/>
      </w:r>
      <w:r w:rsidRPr="003E1D4B">
        <w:rPr>
          <w:rFonts w:ascii="Times New Roman" w:eastAsia="宋体" w:hAnsi="Times New Roman"/>
          <w:b/>
          <w:bCs/>
          <w:sz w:val="21"/>
          <w:szCs w:val="21"/>
          <w:highlight w:val="yellow"/>
        </w:rPr>
        <w:fldChar w:fldCharType="begin"/>
      </w:r>
      <w:r w:rsidRPr="003E1D4B">
        <w:rPr>
          <w:rFonts w:ascii="Times New Roman" w:eastAsia="宋体" w:hAnsi="Times New Roman"/>
          <w:b/>
          <w:bCs/>
          <w:sz w:val="21"/>
          <w:szCs w:val="21"/>
          <w:highlight w:val="yellow"/>
        </w:rPr>
        <w:instrText xml:space="preserve"> </w:instrText>
      </w:r>
      <w:r w:rsidRPr="003E1D4B">
        <w:rPr>
          <w:rFonts w:ascii="Times New Roman" w:eastAsia="宋体" w:hAnsi="Times New Roman" w:hint="eastAsia"/>
          <w:b/>
          <w:bCs/>
          <w:sz w:val="21"/>
          <w:szCs w:val="21"/>
          <w:highlight w:val="yellow"/>
        </w:rPr>
        <w:instrText xml:space="preserve">SEQ </w:instrText>
      </w:r>
      <w:r w:rsidRPr="003E1D4B">
        <w:rPr>
          <w:rFonts w:ascii="Times New Roman" w:eastAsia="宋体" w:hAnsi="Times New Roman" w:hint="eastAsia"/>
          <w:b/>
          <w:bCs/>
          <w:sz w:val="21"/>
          <w:szCs w:val="21"/>
          <w:highlight w:val="yellow"/>
        </w:rPr>
        <w:instrText>图</w:instrText>
      </w:r>
      <w:r w:rsidRPr="003E1D4B">
        <w:rPr>
          <w:rFonts w:ascii="Times New Roman" w:eastAsia="宋体" w:hAnsi="Times New Roman" w:hint="eastAsia"/>
          <w:b/>
          <w:bCs/>
          <w:sz w:val="21"/>
          <w:szCs w:val="21"/>
          <w:highlight w:val="yellow"/>
        </w:rPr>
        <w:instrText xml:space="preserve"> \* ARABIC \s 1</w:instrText>
      </w:r>
      <w:r w:rsidRPr="003E1D4B">
        <w:rPr>
          <w:rFonts w:ascii="Times New Roman" w:eastAsia="宋体" w:hAnsi="Times New Roman"/>
          <w:b/>
          <w:bCs/>
          <w:sz w:val="21"/>
          <w:szCs w:val="21"/>
          <w:highlight w:val="yellow"/>
        </w:rPr>
        <w:instrText xml:space="preserve"> </w:instrText>
      </w:r>
      <w:r w:rsidRPr="003E1D4B">
        <w:rPr>
          <w:rFonts w:ascii="Times New Roman" w:eastAsia="宋体" w:hAnsi="Times New Roman"/>
          <w:b/>
          <w:bCs/>
          <w:sz w:val="21"/>
          <w:szCs w:val="21"/>
          <w:highlight w:val="yellow"/>
        </w:rPr>
        <w:fldChar w:fldCharType="separate"/>
      </w:r>
      <w:r w:rsidRPr="003E1D4B">
        <w:rPr>
          <w:rFonts w:ascii="Times New Roman" w:eastAsia="宋体" w:hAnsi="Times New Roman"/>
          <w:b/>
          <w:bCs/>
          <w:noProof/>
          <w:sz w:val="21"/>
          <w:szCs w:val="21"/>
          <w:highlight w:val="yellow"/>
        </w:rPr>
        <w:t>13</w:t>
      </w:r>
      <w:r w:rsidRPr="003E1D4B">
        <w:rPr>
          <w:rFonts w:ascii="Times New Roman" w:eastAsia="宋体" w:hAnsi="Times New Roman"/>
          <w:b/>
          <w:bCs/>
          <w:sz w:val="21"/>
          <w:szCs w:val="21"/>
          <w:highlight w:val="yellow"/>
        </w:rPr>
        <w:fldChar w:fldCharType="end"/>
      </w:r>
      <w:r w:rsidRPr="003E1D4B">
        <w:rPr>
          <w:rFonts w:ascii="Times New Roman" w:eastAsia="宋体" w:hAnsi="Times New Roman" w:hint="eastAsia"/>
          <w:b/>
          <w:bCs/>
          <w:sz w:val="21"/>
          <w:szCs w:val="21"/>
          <w:highlight w:val="yellow"/>
        </w:rPr>
        <w:t>信息修改流程图</w:t>
      </w:r>
    </w:p>
    <w:p w14:paraId="33540FA8" w14:textId="77777777" w:rsidR="00E81DAE" w:rsidRPr="003E1D4B" w:rsidRDefault="00E81DAE" w:rsidP="00E81DAE">
      <w:pPr>
        <w:tabs>
          <w:tab w:val="left" w:pos="377"/>
        </w:tabs>
        <w:spacing w:line="300" w:lineRule="auto"/>
        <w:ind w:firstLine="480"/>
        <w:rPr>
          <w:rFonts w:ascii="Times New Roman" w:hAnsi="Times New Roman"/>
          <w:highlight w:val="yellow"/>
        </w:rPr>
      </w:pPr>
      <w:r w:rsidRPr="003E1D4B">
        <w:rPr>
          <w:rFonts w:ascii="Times New Roman" w:hAnsi="Times New Roman" w:hint="eastAsia"/>
          <w:highlight w:val="yellow"/>
        </w:rPr>
        <w:t>程序数据存放于数据仓库，有时也会涉及到数据删除，此过程对应的流程图见下图。数据信息被删除之后，数据库里面也就没有了该数据信息了。</w:t>
      </w:r>
    </w:p>
    <w:p w14:paraId="3AE97CA5" w14:textId="77777777" w:rsidR="00E81DAE" w:rsidRPr="003E1D4B" w:rsidRDefault="00E81DAE" w:rsidP="00E81DAE">
      <w:pPr>
        <w:pStyle w:val="af1"/>
        <w:spacing w:line="300" w:lineRule="auto"/>
        <w:rPr>
          <w:sz w:val="24"/>
          <w:highlight w:val="yellow"/>
        </w:rPr>
      </w:pPr>
      <w:r w:rsidRPr="003E1D4B">
        <w:rPr>
          <w:noProof/>
          <w:sz w:val="24"/>
          <w:highlight w:val="yellow"/>
        </w:rPr>
        <w:drawing>
          <wp:inline distT="0" distB="0" distL="0" distR="0" wp14:anchorId="56ADC26A" wp14:editId="6308385E">
            <wp:extent cx="2730500" cy="2413000"/>
            <wp:effectExtent l="0" t="0" r="0" b="0"/>
            <wp:docPr id="7" name="图片 308" descr="图示&#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图片 308" descr="图示&#10;&#10;描述已自动生成"/>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0500" cy="2413000"/>
                    </a:xfrm>
                    <a:prstGeom prst="rect">
                      <a:avLst/>
                    </a:prstGeom>
                    <a:noFill/>
                    <a:ln>
                      <a:noFill/>
                    </a:ln>
                  </pic:spPr>
                </pic:pic>
              </a:graphicData>
            </a:graphic>
          </wp:inline>
        </w:drawing>
      </w:r>
    </w:p>
    <w:p w14:paraId="2A5F8CE6" w14:textId="77777777" w:rsidR="00E81DAE" w:rsidRPr="003E1D4B" w:rsidRDefault="00E81DAE" w:rsidP="00E81DAE">
      <w:pPr>
        <w:pStyle w:val="ab"/>
        <w:spacing w:line="300" w:lineRule="auto"/>
        <w:ind w:firstLineChars="0" w:firstLine="0"/>
        <w:jc w:val="center"/>
        <w:rPr>
          <w:rFonts w:ascii="Times New Roman" w:hAnsi="Times New Roman"/>
          <w:b/>
          <w:bCs/>
          <w:szCs w:val="21"/>
          <w:highlight w:val="yellow"/>
        </w:rPr>
      </w:pPr>
      <w:r w:rsidRPr="003E1D4B">
        <w:rPr>
          <w:rFonts w:ascii="Times New Roman" w:hAnsi="Times New Roman" w:hint="eastAsia"/>
          <w:b/>
          <w:bCs/>
          <w:szCs w:val="21"/>
          <w:highlight w:val="yellow"/>
        </w:rPr>
        <w:t>图</w:t>
      </w:r>
      <w:r w:rsidRPr="003E1D4B">
        <w:rPr>
          <w:rFonts w:ascii="Times New Roman" w:hAnsi="Times New Roman" w:hint="eastAsia"/>
          <w:b/>
          <w:bCs/>
          <w:szCs w:val="21"/>
          <w:highlight w:val="yellow"/>
        </w:rPr>
        <w:t xml:space="preserve"> 4</w:t>
      </w:r>
      <w:r w:rsidRPr="003E1D4B">
        <w:rPr>
          <w:rFonts w:ascii="Times New Roman" w:hAnsi="Times New Roman"/>
          <w:b/>
          <w:bCs/>
          <w:szCs w:val="21"/>
          <w:highlight w:val="yellow"/>
        </w:rPr>
        <w:noBreakHyphen/>
      </w:r>
      <w:r w:rsidRPr="003E1D4B">
        <w:rPr>
          <w:rFonts w:ascii="Times New Roman" w:hAnsi="Times New Roman"/>
          <w:b/>
          <w:bCs/>
          <w:szCs w:val="21"/>
          <w:highlight w:val="yellow"/>
        </w:rPr>
        <w:fldChar w:fldCharType="begin"/>
      </w:r>
      <w:r w:rsidRPr="003E1D4B">
        <w:rPr>
          <w:rFonts w:ascii="Times New Roman" w:hAnsi="Times New Roman"/>
          <w:b/>
          <w:bCs/>
          <w:szCs w:val="21"/>
          <w:highlight w:val="yellow"/>
        </w:rPr>
        <w:instrText xml:space="preserve"> </w:instrText>
      </w:r>
      <w:r w:rsidRPr="003E1D4B">
        <w:rPr>
          <w:rFonts w:ascii="Times New Roman" w:hAnsi="Times New Roman" w:hint="eastAsia"/>
          <w:b/>
          <w:bCs/>
          <w:szCs w:val="21"/>
          <w:highlight w:val="yellow"/>
        </w:rPr>
        <w:instrText xml:space="preserve">SEQ </w:instrText>
      </w:r>
      <w:r w:rsidRPr="003E1D4B">
        <w:rPr>
          <w:rFonts w:ascii="Times New Roman" w:hAnsi="Times New Roman" w:hint="eastAsia"/>
          <w:b/>
          <w:bCs/>
          <w:szCs w:val="21"/>
          <w:highlight w:val="yellow"/>
        </w:rPr>
        <w:instrText>图</w:instrText>
      </w:r>
      <w:r w:rsidRPr="003E1D4B">
        <w:rPr>
          <w:rFonts w:ascii="Times New Roman" w:hAnsi="Times New Roman" w:hint="eastAsia"/>
          <w:b/>
          <w:bCs/>
          <w:szCs w:val="21"/>
          <w:highlight w:val="yellow"/>
        </w:rPr>
        <w:instrText xml:space="preserve"> \* ARABIC \s 1</w:instrText>
      </w:r>
      <w:r w:rsidRPr="003E1D4B">
        <w:rPr>
          <w:rFonts w:ascii="Times New Roman" w:hAnsi="Times New Roman"/>
          <w:b/>
          <w:bCs/>
          <w:szCs w:val="21"/>
          <w:highlight w:val="yellow"/>
        </w:rPr>
        <w:instrText xml:space="preserve"> </w:instrText>
      </w:r>
      <w:r w:rsidRPr="003E1D4B">
        <w:rPr>
          <w:rFonts w:ascii="Times New Roman" w:hAnsi="Times New Roman"/>
          <w:b/>
          <w:bCs/>
          <w:szCs w:val="21"/>
          <w:highlight w:val="yellow"/>
        </w:rPr>
        <w:fldChar w:fldCharType="separate"/>
      </w:r>
      <w:r w:rsidRPr="003E1D4B">
        <w:rPr>
          <w:rFonts w:ascii="Times New Roman" w:hAnsi="Times New Roman"/>
          <w:b/>
          <w:bCs/>
          <w:noProof/>
          <w:szCs w:val="21"/>
          <w:highlight w:val="yellow"/>
        </w:rPr>
        <w:t>14</w:t>
      </w:r>
      <w:r w:rsidRPr="003E1D4B">
        <w:rPr>
          <w:rFonts w:ascii="Times New Roman" w:hAnsi="Times New Roman"/>
          <w:b/>
          <w:bCs/>
          <w:szCs w:val="21"/>
          <w:highlight w:val="yellow"/>
        </w:rPr>
        <w:fldChar w:fldCharType="end"/>
      </w:r>
      <w:r w:rsidRPr="003E1D4B">
        <w:rPr>
          <w:rFonts w:ascii="Times New Roman" w:hAnsi="Times New Roman" w:hint="eastAsia"/>
          <w:b/>
          <w:bCs/>
          <w:szCs w:val="21"/>
          <w:highlight w:val="yellow"/>
        </w:rPr>
        <w:t>信息删除流程图</w:t>
      </w:r>
    </w:p>
    <w:p w14:paraId="2EAD2DEB" w14:textId="77777777" w:rsidR="00E81DAE" w:rsidRPr="00FA001F" w:rsidRDefault="00E81DAE" w:rsidP="00E81DAE">
      <w:pPr>
        <w:pStyle w:val="ab"/>
        <w:spacing w:line="300" w:lineRule="auto"/>
        <w:ind w:firstLineChars="0" w:firstLine="0"/>
        <w:rPr>
          <w:rFonts w:ascii="Times New Roman" w:hAnsi="Times New Roman"/>
          <w:b/>
          <w:bCs/>
        </w:rPr>
      </w:pPr>
      <w:bookmarkStart w:id="8" w:name="swagger待补充"/>
      <w:r w:rsidRPr="003E1D4B">
        <w:rPr>
          <w:rFonts w:ascii="Times New Roman" w:hAnsi="Times New Roman" w:hint="eastAsia"/>
          <w:b/>
          <w:bCs/>
          <w:highlight w:val="yellow"/>
        </w:rPr>
        <w:t xml:space="preserve">4.6 </w:t>
      </w:r>
      <w:r w:rsidRPr="003E1D4B">
        <w:rPr>
          <w:rFonts w:ascii="Times New Roman" w:hAnsi="Times New Roman" w:hint="eastAsia"/>
          <w:b/>
          <w:bCs/>
          <w:highlight w:val="yellow"/>
        </w:rPr>
        <w:t>接口设计（</w:t>
      </w:r>
      <w:r w:rsidRPr="003E1D4B">
        <w:rPr>
          <w:rFonts w:ascii="Times New Roman" w:hAnsi="Times New Roman" w:hint="eastAsia"/>
          <w:b/>
          <w:bCs/>
          <w:highlight w:val="yellow"/>
        </w:rPr>
        <w:t>Swagger</w:t>
      </w:r>
      <w:r w:rsidRPr="003E1D4B">
        <w:rPr>
          <w:rFonts w:ascii="Times New Roman" w:hAnsi="Times New Roman" w:hint="eastAsia"/>
          <w:b/>
          <w:bCs/>
          <w:highlight w:val="yellow"/>
        </w:rPr>
        <w:t>文档）</w:t>
      </w:r>
    </w:p>
    <w:bookmarkEnd w:id="8"/>
    <w:p w14:paraId="44C76C75" w14:textId="77777777" w:rsidR="00E81DAE" w:rsidRPr="00FA001F" w:rsidRDefault="00E81DAE" w:rsidP="00E81DAE">
      <w:pPr>
        <w:pStyle w:val="ab"/>
        <w:spacing w:line="300" w:lineRule="auto"/>
        <w:ind w:firstLineChars="0" w:firstLine="0"/>
        <w:rPr>
          <w:rFonts w:ascii="Times New Roman" w:hAnsi="Times New Roman"/>
          <w:b/>
          <w:bCs/>
        </w:rPr>
      </w:pPr>
    </w:p>
    <w:p w14:paraId="3198A769" w14:textId="77777777" w:rsidR="00E81DAE" w:rsidRPr="00FA001F" w:rsidRDefault="00E81DAE" w:rsidP="00E81DAE">
      <w:pPr>
        <w:pStyle w:val="ab"/>
        <w:spacing w:line="300" w:lineRule="auto"/>
        <w:ind w:firstLineChars="0" w:firstLine="0"/>
        <w:rPr>
          <w:rFonts w:ascii="Times New Roman" w:hAnsi="Times New Roman"/>
          <w:b/>
          <w:bCs/>
        </w:rPr>
      </w:pPr>
    </w:p>
    <w:p w14:paraId="485B37FE" w14:textId="77777777" w:rsidR="00E81DAE" w:rsidRPr="00FA001F" w:rsidRDefault="00E81DAE" w:rsidP="00E81DAE">
      <w:pPr>
        <w:pStyle w:val="ab"/>
        <w:spacing w:line="300" w:lineRule="auto"/>
        <w:ind w:firstLineChars="0" w:firstLine="0"/>
        <w:rPr>
          <w:rFonts w:ascii="Times New Roman" w:hAnsi="Times New Roman"/>
          <w:b/>
          <w:bCs/>
        </w:rPr>
      </w:pPr>
    </w:p>
    <w:p w14:paraId="6E7FE4BC" w14:textId="77777777" w:rsidR="00E81DAE" w:rsidRPr="00FA001F" w:rsidRDefault="00E81DAE" w:rsidP="00E81DAE">
      <w:pPr>
        <w:pStyle w:val="ab"/>
        <w:spacing w:line="300" w:lineRule="auto"/>
        <w:ind w:firstLineChars="0" w:firstLine="0"/>
        <w:rPr>
          <w:rFonts w:ascii="Times New Roman" w:hAnsi="Times New Roman"/>
          <w:b/>
          <w:bCs/>
        </w:rPr>
      </w:pPr>
    </w:p>
    <w:p w14:paraId="142ED585" w14:textId="24DDD193" w:rsidR="00E81DAE" w:rsidRDefault="00E81DAE" w:rsidP="002C02C9">
      <w:pPr>
        <w:pStyle w:val="ab"/>
        <w:spacing w:line="300" w:lineRule="auto"/>
        <w:ind w:firstLineChars="0" w:firstLine="0"/>
        <w:rPr>
          <w:rFonts w:ascii="Times New Roman" w:hAnsi="Times New Roman"/>
          <w:b/>
          <w:bCs/>
          <w:sz w:val="28"/>
          <w:szCs w:val="28"/>
        </w:rPr>
      </w:pPr>
      <w:r w:rsidRPr="00224D1D">
        <w:rPr>
          <w:rFonts w:ascii="Times New Roman" w:hAnsi="Times New Roman" w:hint="eastAsia"/>
          <w:b/>
          <w:bCs/>
          <w:sz w:val="28"/>
          <w:szCs w:val="28"/>
          <w:highlight w:val="yellow"/>
        </w:rPr>
        <w:t xml:space="preserve">5 </w:t>
      </w:r>
      <w:r w:rsidRPr="00224D1D">
        <w:rPr>
          <w:rFonts w:ascii="Times New Roman" w:hAnsi="Times New Roman" w:hint="eastAsia"/>
          <w:b/>
          <w:bCs/>
          <w:sz w:val="28"/>
          <w:szCs w:val="28"/>
          <w:highlight w:val="yellow"/>
        </w:rPr>
        <w:t>项目测试</w:t>
      </w:r>
      <w:bookmarkStart w:id="9" w:name="_Toc390562684"/>
    </w:p>
    <w:p w14:paraId="5E49475B" w14:textId="77777777" w:rsidR="00B2372E" w:rsidRDefault="00B2372E" w:rsidP="002C02C9">
      <w:pPr>
        <w:pStyle w:val="ab"/>
        <w:spacing w:line="300" w:lineRule="auto"/>
        <w:ind w:firstLineChars="0" w:firstLine="0"/>
        <w:rPr>
          <w:rFonts w:ascii="Times New Roman" w:hAnsi="Times New Roman"/>
          <w:b/>
          <w:bCs/>
          <w:sz w:val="28"/>
          <w:szCs w:val="28"/>
        </w:rPr>
      </w:pPr>
    </w:p>
    <w:p w14:paraId="7DD940D3" w14:textId="377C5586" w:rsidR="00B2372E" w:rsidRPr="00FA001F" w:rsidRDefault="00B2372E" w:rsidP="00EB7C49">
      <w:pPr>
        <w:pStyle w:val="ab"/>
        <w:spacing w:line="300" w:lineRule="auto"/>
        <w:ind w:firstLineChars="0" w:firstLine="0"/>
        <w:jc w:val="center"/>
        <w:rPr>
          <w:rFonts w:ascii="Times New Roman" w:hAnsi="Times New Roman"/>
        </w:rPr>
      </w:pPr>
      <w:r>
        <w:rPr>
          <mc:AlternateContent>
            <mc:Choice Requires="w16se">
              <w:rFonts w:ascii="Times New Roman" w:hAnsi="Times New Roman" w:hint="eastAsia"/>
            </mc:Choice>
            <mc:Fallback>
              <w:rFonts w:ascii="Apple Color Emoji" w:eastAsia="Apple Color Emoji" w:hAnsi="Apple Color Emoji" w:cs="Apple Color Emoji"/>
            </mc:Fallback>
          </mc:AlternateContent>
          <w:b/>
          <w:bCs/>
          <w:sz w:val="28"/>
          <w:szCs w:val="28"/>
          <w:highlight w:val="yellow"/>
        </w:rPr>
        <mc:AlternateContent>
          <mc:Choice Requires="w16se">
            <w16se:symEx w16se:font="Apple Color Emoji" w16se:char="1F31F"/>
          </mc:Choice>
          <mc:Fallback>
            <w:t>🌟</w:t>
          </mc:Fallback>
        </mc:AlternateContent>
      </w:r>
      <w:r>
        <w:rPr>
          <mc:AlternateContent>
            <mc:Choice Requires="w16se">
              <w:rFonts w:ascii="Times New Roman" w:hAnsi="Times New Roman" w:hint="eastAsia"/>
            </mc:Choice>
            <mc:Fallback>
              <w:rFonts w:ascii="Apple Color Emoji" w:eastAsia="Apple Color Emoji" w:hAnsi="Apple Color Emoji" w:cs="Apple Color Emoji"/>
            </mc:Fallback>
          </mc:AlternateContent>
          <w:b/>
          <w:bCs/>
          <w:sz w:val="28"/>
          <w:szCs w:val="28"/>
          <w:highlight w:val="yellow"/>
        </w:rPr>
        <mc:AlternateContent>
          <mc:Choice Requires="w16se">
            <w16se:symEx w16se:font="Apple Color Emoji" w16se:char="1F31F"/>
          </mc:Choice>
          <mc:Fallback>
            <w:t>🌟</w:t>
          </mc:Fallback>
        </mc:AlternateContent>
      </w:r>
      <w:r>
        <w:rPr>
          <mc:AlternateContent>
            <mc:Choice Requires="w16se">
              <w:rFonts w:ascii="Times New Roman" w:hAnsi="Times New Roman" w:hint="eastAsia"/>
            </mc:Choice>
            <mc:Fallback>
              <w:rFonts w:ascii="Apple Color Emoji" w:eastAsia="Apple Color Emoji" w:hAnsi="Apple Color Emoji" w:cs="Apple Color Emoji"/>
            </mc:Fallback>
          </mc:AlternateContent>
          <w:b/>
          <w:bCs/>
          <w:sz w:val="28"/>
          <w:szCs w:val="28"/>
          <w:highlight w:val="yellow"/>
        </w:rPr>
        <mc:AlternateContent>
          <mc:Choice Requires="w16se">
            <w16se:symEx w16se:font="Apple Color Emoji" w16se:char="1F31F"/>
          </mc:Choice>
          <mc:Fallback>
            <w:t>🌟</w:t>
          </mc:Fallback>
        </mc:AlternateContent>
      </w:r>
      <w:r>
        <w:rPr>
          <w:rFonts w:ascii="Times New Roman" w:hAnsi="Times New Roman" w:hint="eastAsia"/>
          <w:b/>
          <w:bCs/>
          <w:sz w:val="28"/>
          <w:szCs w:val="28"/>
          <w:highlight w:val="yellow"/>
        </w:rPr>
        <w:t>这里缺测试截图</w:t>
      </w:r>
      <w:r>
        <w:rPr>
          <mc:AlternateContent>
            <mc:Choice Requires="w16se">
              <w:rFonts w:ascii="Times New Roman" w:hAnsi="Times New Roman" w:hint="eastAsia"/>
            </mc:Choice>
            <mc:Fallback>
              <w:rFonts w:ascii="Apple Color Emoji" w:eastAsia="Apple Color Emoji" w:hAnsi="Apple Color Emoji" w:cs="Apple Color Emoji"/>
            </mc:Fallback>
          </mc:AlternateContent>
          <w:b/>
          <w:bCs/>
          <w:sz w:val="28"/>
          <w:szCs w:val="28"/>
          <w:highlight w:val="yellow"/>
        </w:rPr>
        <mc:AlternateContent>
          <mc:Choice Requires="w16se">
            <w16se:symEx w16se:font="Apple Color Emoji" w16se:char="1F31F"/>
          </mc:Choice>
          <mc:Fallback>
            <w:t>🌟</w:t>
          </mc:Fallback>
        </mc:AlternateContent>
      </w:r>
      <w:r>
        <w:rPr>
          <mc:AlternateContent>
            <mc:Choice Requires="w16se">
              <w:rFonts w:ascii="Times New Roman" w:hAnsi="Times New Roman" w:hint="eastAsia"/>
            </mc:Choice>
            <mc:Fallback>
              <w:rFonts w:ascii="Apple Color Emoji" w:eastAsia="Apple Color Emoji" w:hAnsi="Apple Color Emoji" w:cs="Apple Color Emoji"/>
            </mc:Fallback>
          </mc:AlternateContent>
          <w:b/>
          <w:bCs/>
          <w:sz w:val="28"/>
          <w:szCs w:val="28"/>
          <w:highlight w:val="yellow"/>
        </w:rPr>
        <mc:AlternateContent>
          <mc:Choice Requires="w16se">
            <w16se:symEx w16se:font="Apple Color Emoji" w16se:char="1F31F"/>
          </mc:Choice>
          <mc:Fallback>
            <w:t>🌟</w:t>
          </mc:Fallback>
        </mc:AlternateContent>
      </w:r>
      <w:r>
        <w:rPr>
          <mc:AlternateContent>
            <mc:Choice Requires="w16se">
              <w:rFonts w:ascii="Times New Roman" w:hAnsi="Times New Roman" w:hint="eastAsia"/>
            </mc:Choice>
            <mc:Fallback>
              <w:rFonts w:ascii="Apple Color Emoji" w:eastAsia="Apple Color Emoji" w:hAnsi="Apple Color Emoji" w:cs="Apple Color Emoji"/>
            </mc:Fallback>
          </mc:AlternateContent>
          <w:b/>
          <w:bCs/>
          <w:sz w:val="28"/>
          <w:szCs w:val="28"/>
          <w:highlight w:val="yellow"/>
        </w:rPr>
        <mc:AlternateContent>
          <mc:Choice Requires="w16se">
            <w16se:symEx w16se:font="Apple Color Emoji" w16se:char="1F31F"/>
          </mc:Choice>
          <mc:Fallback>
            <w:t>🌟</w:t>
          </mc:Fallback>
        </mc:AlternateContent>
      </w:r>
    </w:p>
    <w:bookmarkEnd w:id="9"/>
    <w:p w14:paraId="01D23377" w14:textId="1E673701" w:rsidR="00E81DAE" w:rsidRPr="00FA001F" w:rsidRDefault="00E81DAE" w:rsidP="000F5DC8">
      <w:pPr>
        <w:pStyle w:val="1"/>
        <w:rPr>
          <w:rFonts w:eastAsia="宋体" w:cstheme="majorBidi"/>
          <w:sz w:val="24"/>
        </w:rPr>
      </w:pPr>
      <w:r w:rsidRPr="00FA001F">
        <w:rPr>
          <w:rFonts w:eastAsia="宋体"/>
          <w:sz w:val="24"/>
        </w:rPr>
        <w:br w:type="page"/>
      </w:r>
      <w:r w:rsidRPr="00FA001F">
        <w:rPr>
          <w:rFonts w:hint="eastAsia"/>
        </w:rPr>
        <w:lastRenderedPageBreak/>
        <w:t>总结体会</w:t>
      </w:r>
    </w:p>
    <w:p w14:paraId="675F0219" w14:textId="77777777" w:rsidR="00B11C8E" w:rsidRDefault="00B11C8E" w:rsidP="00B11C8E">
      <w:pPr>
        <w:pStyle w:val="4"/>
        <w:rPr>
          <w:rFonts w:ascii="宋体" w:eastAsia="宋体" w:hAnsi="宋体" w:cs="宋体"/>
          <w:sz w:val="24"/>
        </w:rPr>
      </w:pPr>
      <w:r>
        <w:t>3.1 引言</w:t>
      </w:r>
    </w:p>
    <w:p w14:paraId="42E0710B" w14:textId="77777777" w:rsidR="00B11C8E" w:rsidRDefault="00B11C8E" w:rsidP="00B11C8E">
      <w:pPr>
        <w:pStyle w:val="af"/>
      </w:pPr>
      <w:r>
        <w:t>随着项目的圆满完成，我们回首望去，深感这一路的艰辛与收获。作为一个四人的小团队，我们共同经历了系统开发的全过程，从初期的规划、设计，到中期的实施、测试，再到最后的总结与反思。在这个过程中，我们不仅提升了专业技能，更学会了如何高效地团队合作、管理时间和解决问题。以下是我们的项目总结，详细回顾了这段宝贵的经历。</w:t>
      </w:r>
    </w:p>
    <w:p w14:paraId="375D856B" w14:textId="77777777" w:rsidR="00B11C8E" w:rsidRDefault="00B11C8E" w:rsidP="00B11C8E">
      <w:pPr>
        <w:pStyle w:val="4"/>
      </w:pPr>
      <w:r>
        <w:t>3.2 项目回顾与成果</w:t>
      </w:r>
    </w:p>
    <w:p w14:paraId="19D42C38" w14:textId="77777777" w:rsidR="00B11C8E" w:rsidRDefault="00B11C8E" w:rsidP="00B11C8E">
      <w:pPr>
        <w:pStyle w:val="5"/>
      </w:pPr>
      <w:r>
        <w:t>3.2.1 系统开发与建设</w:t>
      </w:r>
    </w:p>
    <w:p w14:paraId="7BB12BB8" w14:textId="77777777" w:rsidR="00B11C8E" w:rsidRDefault="00B11C8E" w:rsidP="00B11C8E">
      <w:pPr>
        <w:pStyle w:val="af"/>
      </w:pPr>
      <w:r>
        <w:t>在项目启动初期，我们进行了系统的基础架构搭建。卢瑶和李敬琪利用他们的编程技能，成功地完成了后端代码的编写与设计。他们确保了系统的稳定性和高效性，为后续的功能开发打下了坚实的基础。同时，朱映雪和林亚旋则专注于前端代码的编写与设计。她们利用丰富的设计经验和精湛的技术，打造出了用户友好的界面和流畅的操作体验。</w:t>
      </w:r>
    </w:p>
    <w:p w14:paraId="56E727B4" w14:textId="77777777" w:rsidR="00B11C8E" w:rsidRDefault="00B11C8E" w:rsidP="00B11C8E">
      <w:pPr>
        <w:pStyle w:val="5"/>
      </w:pPr>
      <w:r>
        <w:t>3.2.2 项目启动与规划</w:t>
      </w:r>
    </w:p>
    <w:p w14:paraId="7CEB19F3" w14:textId="77777777" w:rsidR="00B11C8E" w:rsidRDefault="00B11C8E" w:rsidP="00B11C8E">
      <w:pPr>
        <w:pStyle w:val="af"/>
      </w:pPr>
      <w:r>
        <w:t>在项目启动阶段，我们全体成员共同参与了项目的可行性研究和章程制定。通过深入的讨论和分析，我们明确了项目的目标和实施计划。此外，我们还进行了详细的需求分析、任务分解和进度计划制定。这些工作为我们后续的开发工作提供了清晰的指导和依据。</w:t>
      </w:r>
    </w:p>
    <w:p w14:paraId="624F7F41" w14:textId="77777777" w:rsidR="00B11C8E" w:rsidRDefault="00B11C8E" w:rsidP="00B11C8E">
      <w:pPr>
        <w:pStyle w:val="5"/>
      </w:pPr>
      <w:r>
        <w:t>3.2.3 项目实施</w:t>
      </w:r>
    </w:p>
    <w:p w14:paraId="1ED1C3BF" w14:textId="77777777" w:rsidR="00B11C8E" w:rsidRDefault="00B11C8E" w:rsidP="00B11C8E">
      <w:pPr>
        <w:pStyle w:val="af"/>
      </w:pPr>
      <w:r>
        <w:t>在项目实施阶段，我们按照既定的计划逐步推进。林亚旋负责的开发技术及架构部分进展顺利，她确保了系统的稳定性和可扩展性。同时，李敬琪在项目详细设计中展现了卓越的技术能力，她完成了用例图、类图的设计与撰写，为项目的后续开发提供了重要的技术支持。在这个过程中，我们也遇到了一些技术难题和挑战。但是，通过团队成员的共同努力和协作，我们成功地克服了这些困难，保证了项目的顺利进行。</w:t>
      </w:r>
    </w:p>
    <w:p w14:paraId="704F35C6" w14:textId="77777777" w:rsidR="00B11C8E" w:rsidRDefault="00B11C8E" w:rsidP="00B11C8E">
      <w:pPr>
        <w:pStyle w:val="5"/>
      </w:pPr>
      <w:r>
        <w:lastRenderedPageBreak/>
        <w:t>3.2.4 项目结束测试与总结</w:t>
      </w:r>
    </w:p>
    <w:p w14:paraId="29CEE065" w14:textId="77777777" w:rsidR="00B11C8E" w:rsidRDefault="00B11C8E" w:rsidP="00B11C8E">
      <w:pPr>
        <w:pStyle w:val="af"/>
      </w:pPr>
      <w:r>
        <w:t>在项目结束阶段，我们进行了全面的系统测试。卢瑶负责了在线图书销售系统的测试工作，他详细地记录了测试结果并提供了相应的截图和说明。通过测试，我们确保了系统的稳定性和功能性达到了预期的要求。同时，我们也深刻体会到了测试在软件开发中的重要性。它不仅是验证系统功能的手段，更是提高软件质量的关键环节。</w:t>
      </w:r>
    </w:p>
    <w:p w14:paraId="00835917" w14:textId="77777777" w:rsidR="00B11C8E" w:rsidRDefault="00B11C8E" w:rsidP="00B11C8E">
      <w:pPr>
        <w:pStyle w:val="4"/>
      </w:pPr>
      <w:r>
        <w:t>3.3 感悟与收获</w:t>
      </w:r>
    </w:p>
    <w:p w14:paraId="49FD6507" w14:textId="77777777" w:rsidR="00B11C8E" w:rsidRDefault="00B11C8E" w:rsidP="00B11C8E">
      <w:pPr>
        <w:pStyle w:val="5"/>
      </w:pPr>
      <w:r>
        <w:t>3.3.1 团队合作的力量</w:t>
      </w:r>
    </w:p>
    <w:p w14:paraId="191994B0" w14:textId="77777777" w:rsidR="00B11C8E" w:rsidRDefault="00B11C8E" w:rsidP="00B11C8E">
      <w:pPr>
        <w:pStyle w:val="af"/>
      </w:pPr>
      <w:r>
        <w:t>此次项目中，我们四人分工明确、相互支持、共同面对挑战。在遇到问题时，我们能够迅速集思广益、找到最佳的解决方案。这种团队合作精神不仅提高了我们的工作效率，也增强了团队的凝聚力。我们深知，只有团结一心、共同努力，才能战胜困难、取得成功。</w:t>
      </w:r>
    </w:p>
    <w:p w14:paraId="0569EC66" w14:textId="77777777" w:rsidR="00B11C8E" w:rsidRDefault="00B11C8E" w:rsidP="00B11C8E">
      <w:pPr>
        <w:pStyle w:val="5"/>
      </w:pPr>
      <w:r>
        <w:t>3.3.2 时间管理的重要性</w:t>
      </w:r>
    </w:p>
    <w:p w14:paraId="4B9EAAF8" w14:textId="77777777" w:rsidR="00B11C8E" w:rsidRDefault="00B11C8E" w:rsidP="00B11C8E">
      <w:pPr>
        <w:pStyle w:val="af"/>
      </w:pPr>
      <w:r>
        <w:t>在项目实施过程中，时间管理显得尤为重要。通过合理规划时间、分配任务优先级、设定阶段性目标等方法，我们能够更加高效地完成各项任务并避免不必要的延误和压力。同时，良好的时间管理也有助于我们保持清晰的思维和积极的工作状态。</w:t>
      </w:r>
    </w:p>
    <w:p w14:paraId="2111C27D" w14:textId="77777777" w:rsidR="00B11C8E" w:rsidRDefault="00B11C8E" w:rsidP="00B11C8E">
      <w:pPr>
        <w:pStyle w:val="5"/>
      </w:pPr>
      <w:r>
        <w:t>3.3.3 专业知识与实践的结合</w:t>
      </w:r>
    </w:p>
    <w:p w14:paraId="415EF972" w14:textId="77777777" w:rsidR="00B11C8E" w:rsidRDefault="00B11C8E" w:rsidP="00B11C8E">
      <w:pPr>
        <w:pStyle w:val="af"/>
      </w:pPr>
      <w:r>
        <w:t>此次项目让我们深刻体会到将专业知识与实践相结合的重要性。通过实际操作和应用所学知识解决问题，我们不仅加深了对理论知识的理解还提高了自己的实际操作能力。这种理论与实践相结合的方式对我们的专业成长具有重要意义也为我们未来的职业发展奠定了坚实的基础。</w:t>
      </w:r>
    </w:p>
    <w:p w14:paraId="7394618E" w14:textId="77777777" w:rsidR="00B11C8E" w:rsidRDefault="00B11C8E" w:rsidP="00B11C8E">
      <w:pPr>
        <w:pStyle w:val="5"/>
      </w:pPr>
      <w:r>
        <w:t>3.3.4 问题解决能力的提升</w:t>
      </w:r>
    </w:p>
    <w:p w14:paraId="1E6F67F1" w14:textId="77777777" w:rsidR="00B11C8E" w:rsidRDefault="00B11C8E" w:rsidP="00B11C8E">
      <w:pPr>
        <w:pStyle w:val="af"/>
      </w:pPr>
      <w:r>
        <w:t>在项目实施过程中我们遇到了很多问题如技术难题、团队协作障碍等。通过不断尝试和探索以及团队成员之间的相互支持和协作我们逐渐提升了解决问题的能力并积累了宝贵的经验。这些经验不仅对我们个人成长具有重要意义也对团队的整体进步产生了积极的影响。</w:t>
      </w:r>
    </w:p>
    <w:p w14:paraId="32F35CD9" w14:textId="77777777" w:rsidR="00B11C8E" w:rsidRDefault="00B11C8E" w:rsidP="00B11C8E">
      <w:pPr>
        <w:pStyle w:val="4"/>
      </w:pPr>
      <w:r>
        <w:lastRenderedPageBreak/>
        <w:t>3.4 展望未来</w:t>
      </w:r>
    </w:p>
    <w:p w14:paraId="3D3DB192" w14:textId="77777777" w:rsidR="00B11C8E" w:rsidRDefault="00B11C8E" w:rsidP="00B11C8E">
      <w:pPr>
        <w:pStyle w:val="af"/>
      </w:pPr>
      <w:r>
        <w:t>此次项目经历对我们四人来说是一次宝贵的成长机会。在未来的学习和工作中我们将继续努力提升自己的专业技能和团队协作能力以应对更高层次的项目挑战。同时我们也希望能够在未来的项目中继续发挥各自的优势为团队的成功贡献自己的力量并不断探索和创新为软件开发行业带来更多的价值和创新成果。</w:t>
      </w:r>
    </w:p>
    <w:p w14:paraId="5A1645A5" w14:textId="77777777" w:rsidR="00E81DAE" w:rsidRPr="00B11C8E" w:rsidRDefault="00E81DAE" w:rsidP="00E81DAE">
      <w:pPr>
        <w:spacing w:line="300" w:lineRule="auto"/>
        <w:rPr>
          <w:rFonts w:ascii="Times New Roman" w:hAnsi="Times New Roman"/>
          <w:color w:val="FF0000"/>
        </w:rPr>
      </w:pPr>
    </w:p>
    <w:p w14:paraId="237AB844" w14:textId="77777777" w:rsidR="00E81DAE" w:rsidRPr="00FA001F" w:rsidRDefault="00E81DAE" w:rsidP="00E81DAE">
      <w:pPr>
        <w:spacing w:line="300" w:lineRule="auto"/>
        <w:rPr>
          <w:rFonts w:ascii="Times New Roman" w:hAnsi="Times New Roman"/>
          <w:color w:val="FF0000"/>
        </w:rPr>
      </w:pPr>
    </w:p>
    <w:p w14:paraId="167C8453" w14:textId="35FBBCB4" w:rsidR="00B06AB1" w:rsidRPr="00104F1A" w:rsidRDefault="00B06AB1" w:rsidP="00B06AB1">
      <w:pPr>
        <w:spacing w:line="300" w:lineRule="auto"/>
      </w:pPr>
    </w:p>
    <w:sectPr w:rsidR="00B06AB1" w:rsidRPr="00104F1A" w:rsidSect="00D740D7">
      <w:footerReference w:type="default" r:id="rId13"/>
      <w:type w:val="continuous"/>
      <w:pgSz w:w="11906" w:h="16838"/>
      <w:pgMar w:top="1440" w:right="1588" w:bottom="1440" w:left="1588"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57469" w14:textId="77777777" w:rsidR="00336137" w:rsidRDefault="00336137">
      <w:r>
        <w:separator/>
      </w:r>
    </w:p>
  </w:endnote>
  <w:endnote w:type="continuationSeparator" w:id="0">
    <w:p w14:paraId="2DD2D8C3" w14:textId="77777777" w:rsidR="00336137" w:rsidRDefault="00336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810783378"/>
      <w:docPartObj>
        <w:docPartGallery w:val="Page Numbers (Bottom of Page)"/>
        <w:docPartUnique/>
      </w:docPartObj>
    </w:sdtPr>
    <w:sdtContent>
      <w:p w14:paraId="046CB8AA" w14:textId="77777777" w:rsidR="00DF025D" w:rsidRDefault="00DF025D" w:rsidP="00490012">
        <w:pPr>
          <w:pStyle w:val="a3"/>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4</w:t>
        </w:r>
        <w:r>
          <w:rPr>
            <w:rStyle w:val="a7"/>
          </w:rPr>
          <w:fldChar w:fldCharType="end"/>
        </w:r>
      </w:p>
    </w:sdtContent>
  </w:sdt>
  <w:p w14:paraId="59F504DC" w14:textId="77777777" w:rsidR="00DF025D" w:rsidRDefault="00DF025D" w:rsidP="002252BB">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AE095" w14:textId="77777777" w:rsidR="00336137" w:rsidRDefault="00336137">
      <w:r>
        <w:separator/>
      </w:r>
    </w:p>
  </w:footnote>
  <w:footnote w:type="continuationSeparator" w:id="0">
    <w:p w14:paraId="3DEFFBB1" w14:textId="77777777" w:rsidR="00336137" w:rsidRDefault="00336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C9B"/>
    <w:multiLevelType w:val="multilevel"/>
    <w:tmpl w:val="575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7ECA"/>
    <w:multiLevelType w:val="multilevel"/>
    <w:tmpl w:val="D45C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146E7"/>
    <w:multiLevelType w:val="multilevel"/>
    <w:tmpl w:val="BB84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15A7"/>
    <w:multiLevelType w:val="multilevel"/>
    <w:tmpl w:val="B6F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67F8"/>
    <w:multiLevelType w:val="multilevel"/>
    <w:tmpl w:val="C3202A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32B3D54"/>
    <w:multiLevelType w:val="multilevel"/>
    <w:tmpl w:val="7CC89640"/>
    <w:lvl w:ilvl="0">
      <w:start w:val="1"/>
      <w:numFmt w:val="decimal"/>
      <w:lvlText w:val="%1)"/>
      <w:lvlJc w:val="left"/>
      <w:pPr>
        <w:ind w:left="800" w:hanging="44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87BC5"/>
    <w:multiLevelType w:val="multilevel"/>
    <w:tmpl w:val="EAD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B52CA"/>
    <w:multiLevelType w:val="multilevel"/>
    <w:tmpl w:val="CAF23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E1690C"/>
    <w:multiLevelType w:val="multilevel"/>
    <w:tmpl w:val="7CC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4744D"/>
    <w:multiLevelType w:val="multilevel"/>
    <w:tmpl w:val="089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83556"/>
    <w:multiLevelType w:val="multilevel"/>
    <w:tmpl w:val="B064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72A7F"/>
    <w:multiLevelType w:val="multilevel"/>
    <w:tmpl w:val="19D0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C6189"/>
    <w:multiLevelType w:val="multilevel"/>
    <w:tmpl w:val="19D2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8026B1"/>
    <w:multiLevelType w:val="multilevel"/>
    <w:tmpl w:val="417A4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900CF7"/>
    <w:multiLevelType w:val="multilevel"/>
    <w:tmpl w:val="3CA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65C4D"/>
    <w:multiLevelType w:val="multilevel"/>
    <w:tmpl w:val="8BC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D1744"/>
    <w:multiLevelType w:val="multilevel"/>
    <w:tmpl w:val="9A4A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A7023"/>
    <w:multiLevelType w:val="multilevel"/>
    <w:tmpl w:val="8E0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46D4C"/>
    <w:multiLevelType w:val="multilevel"/>
    <w:tmpl w:val="A02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1775A"/>
    <w:multiLevelType w:val="multilevel"/>
    <w:tmpl w:val="285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C0D65"/>
    <w:multiLevelType w:val="multilevel"/>
    <w:tmpl w:val="2074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BB59FF"/>
    <w:multiLevelType w:val="multilevel"/>
    <w:tmpl w:val="87C6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CA1CF8"/>
    <w:multiLevelType w:val="multilevel"/>
    <w:tmpl w:val="220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179E0"/>
    <w:multiLevelType w:val="multilevel"/>
    <w:tmpl w:val="8BE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13C33"/>
    <w:multiLevelType w:val="multilevel"/>
    <w:tmpl w:val="6DAA87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1B3F18"/>
    <w:multiLevelType w:val="multilevel"/>
    <w:tmpl w:val="7D8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E4CFE"/>
    <w:multiLevelType w:val="multilevel"/>
    <w:tmpl w:val="04A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C55C6"/>
    <w:multiLevelType w:val="multilevel"/>
    <w:tmpl w:val="B5B4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B6A83"/>
    <w:multiLevelType w:val="multilevel"/>
    <w:tmpl w:val="BF328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B247EF"/>
    <w:multiLevelType w:val="multilevel"/>
    <w:tmpl w:val="9AA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181541"/>
    <w:multiLevelType w:val="multilevel"/>
    <w:tmpl w:val="172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21C5D"/>
    <w:multiLevelType w:val="hybridMultilevel"/>
    <w:tmpl w:val="BFCC6550"/>
    <w:lvl w:ilvl="0" w:tplc="0409000D">
      <w:start w:val="1"/>
      <w:numFmt w:val="bullet"/>
      <w:lvlText w:val=""/>
      <w:lvlJc w:val="left"/>
      <w:pPr>
        <w:ind w:left="440" w:hanging="440"/>
      </w:pPr>
      <w:rPr>
        <w:rFonts w:ascii="Wingdings" w:hAnsi="Wingdings" w:hint="default"/>
        <w:color w:val="auto"/>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2" w15:restartNumberingAfterBreak="0">
    <w:nsid w:val="1499649C"/>
    <w:multiLevelType w:val="multilevel"/>
    <w:tmpl w:val="7EEC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D13913"/>
    <w:multiLevelType w:val="multilevel"/>
    <w:tmpl w:val="BD6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F61BD"/>
    <w:multiLevelType w:val="multilevel"/>
    <w:tmpl w:val="DC38EC4A"/>
    <w:lvl w:ilvl="0">
      <w:start w:val="1"/>
      <w:numFmt w:val="decimal"/>
      <w:lvlText w:val="%1."/>
      <w:lvlJc w:val="left"/>
      <w:pPr>
        <w:ind w:left="440" w:hanging="440"/>
      </w:pPr>
    </w:lvl>
    <w:lvl w:ilvl="1">
      <w:start w:val="5"/>
      <w:numFmt w:val="decimal"/>
      <w:isLgl/>
      <w:lvlText w:val="%1.%2"/>
      <w:lvlJc w:val="left"/>
      <w:pPr>
        <w:ind w:left="5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680" w:hanging="1080"/>
      </w:pPr>
      <w:rPr>
        <w:rFonts w:hint="default"/>
      </w:rPr>
    </w:lvl>
    <w:lvl w:ilvl="4">
      <w:start w:val="1"/>
      <w:numFmt w:val="decimal"/>
      <w:isLgl/>
      <w:lvlText w:val="%1.%2.%3.%4.%5"/>
      <w:lvlJc w:val="left"/>
      <w:pPr>
        <w:ind w:left="1880" w:hanging="1080"/>
      </w:pPr>
      <w:rPr>
        <w:rFonts w:hint="default"/>
      </w:rPr>
    </w:lvl>
    <w:lvl w:ilvl="5">
      <w:start w:val="1"/>
      <w:numFmt w:val="decimal"/>
      <w:isLgl/>
      <w:lvlText w:val="%1.%2.%3.%4.%5.%6"/>
      <w:lvlJc w:val="left"/>
      <w:pPr>
        <w:ind w:left="2440" w:hanging="1440"/>
      </w:pPr>
      <w:rPr>
        <w:rFonts w:hint="default"/>
      </w:rPr>
    </w:lvl>
    <w:lvl w:ilvl="6">
      <w:start w:val="1"/>
      <w:numFmt w:val="decimal"/>
      <w:isLgl/>
      <w:lvlText w:val="%1.%2.%3.%4.%5.%6.%7"/>
      <w:lvlJc w:val="left"/>
      <w:pPr>
        <w:ind w:left="3000" w:hanging="1800"/>
      </w:pPr>
      <w:rPr>
        <w:rFonts w:hint="default"/>
      </w:rPr>
    </w:lvl>
    <w:lvl w:ilvl="7">
      <w:start w:val="1"/>
      <w:numFmt w:val="decimal"/>
      <w:isLgl/>
      <w:lvlText w:val="%1.%2.%3.%4.%5.%6.%7.%8"/>
      <w:lvlJc w:val="left"/>
      <w:pPr>
        <w:ind w:left="3200" w:hanging="1800"/>
      </w:pPr>
      <w:rPr>
        <w:rFonts w:hint="default"/>
      </w:rPr>
    </w:lvl>
    <w:lvl w:ilvl="8">
      <w:start w:val="1"/>
      <w:numFmt w:val="decimal"/>
      <w:isLgl/>
      <w:lvlText w:val="%1.%2.%3.%4.%5.%6.%7.%8.%9"/>
      <w:lvlJc w:val="left"/>
      <w:pPr>
        <w:ind w:left="3760" w:hanging="2160"/>
      </w:pPr>
      <w:rPr>
        <w:rFonts w:hint="default"/>
      </w:rPr>
    </w:lvl>
  </w:abstractNum>
  <w:abstractNum w:abstractNumId="35" w15:restartNumberingAfterBreak="0">
    <w:nsid w:val="152B5653"/>
    <w:multiLevelType w:val="multilevel"/>
    <w:tmpl w:val="E1C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7735A3"/>
    <w:multiLevelType w:val="multilevel"/>
    <w:tmpl w:val="D23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27641"/>
    <w:multiLevelType w:val="multilevel"/>
    <w:tmpl w:val="D5F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F15FA"/>
    <w:multiLevelType w:val="multilevel"/>
    <w:tmpl w:val="774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2B2F4D"/>
    <w:multiLevelType w:val="multilevel"/>
    <w:tmpl w:val="8F484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3A5517"/>
    <w:multiLevelType w:val="multilevel"/>
    <w:tmpl w:val="557C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C961CB"/>
    <w:multiLevelType w:val="multilevel"/>
    <w:tmpl w:val="DFD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CD5AC6"/>
    <w:multiLevelType w:val="multilevel"/>
    <w:tmpl w:val="341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275D80"/>
    <w:multiLevelType w:val="hybridMultilevel"/>
    <w:tmpl w:val="9850C926"/>
    <w:lvl w:ilvl="0" w:tplc="31563120">
      <w:start w:val="1"/>
      <w:numFmt w:val="decimal"/>
      <w:pStyle w:val="1"/>
      <w:lvlText w:val="%1."/>
      <w:lvlJc w:val="left"/>
      <w:pPr>
        <w:tabs>
          <w:tab w:val="num" w:pos="3255"/>
        </w:tabs>
        <w:ind w:left="3255" w:hanging="420"/>
      </w:pPr>
      <w:rPr>
        <w:rFonts w:eastAsia="黑体" w:hint="eastAsia"/>
        <w:color w:val="000000"/>
        <w:sz w:val="28"/>
      </w:rPr>
    </w:lvl>
    <w:lvl w:ilvl="1" w:tplc="58A053EE">
      <w:start w:val="1"/>
      <w:numFmt w:val="decimal"/>
      <w:lvlText w:val="%2."/>
      <w:lvlJc w:val="left"/>
      <w:pPr>
        <w:tabs>
          <w:tab w:val="num" w:pos="840"/>
        </w:tabs>
        <w:ind w:left="840" w:hanging="420"/>
      </w:pPr>
      <w:rPr>
        <w:rFonts w:eastAsia="黑体" w:hint="eastAsia"/>
        <w:color w:val="000000"/>
        <w:sz w:val="28"/>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176821DF"/>
    <w:multiLevelType w:val="multilevel"/>
    <w:tmpl w:val="3C0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178DF"/>
    <w:multiLevelType w:val="multilevel"/>
    <w:tmpl w:val="91DE6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9A00FF"/>
    <w:multiLevelType w:val="multilevel"/>
    <w:tmpl w:val="D82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8E1CDF"/>
    <w:multiLevelType w:val="multilevel"/>
    <w:tmpl w:val="954C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524DB"/>
    <w:multiLevelType w:val="multilevel"/>
    <w:tmpl w:val="4C56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902347"/>
    <w:multiLevelType w:val="multilevel"/>
    <w:tmpl w:val="1EC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F12E5A"/>
    <w:multiLevelType w:val="multilevel"/>
    <w:tmpl w:val="F0FA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395AE5"/>
    <w:multiLevelType w:val="multilevel"/>
    <w:tmpl w:val="AE4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E83586"/>
    <w:multiLevelType w:val="multilevel"/>
    <w:tmpl w:val="0C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28401B"/>
    <w:multiLevelType w:val="multilevel"/>
    <w:tmpl w:val="2AE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8C3391"/>
    <w:multiLevelType w:val="multilevel"/>
    <w:tmpl w:val="3474A7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52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9A2D52"/>
    <w:multiLevelType w:val="multilevel"/>
    <w:tmpl w:val="2C32EBD2"/>
    <w:styleLink w:val="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9D1A2F"/>
    <w:multiLevelType w:val="multilevel"/>
    <w:tmpl w:val="40C2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49767E"/>
    <w:multiLevelType w:val="multilevel"/>
    <w:tmpl w:val="447E1D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713C24"/>
    <w:multiLevelType w:val="multilevel"/>
    <w:tmpl w:val="CA6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EF79AE"/>
    <w:multiLevelType w:val="multilevel"/>
    <w:tmpl w:val="98B00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0A0180"/>
    <w:multiLevelType w:val="multilevel"/>
    <w:tmpl w:val="7EEC9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2735C3"/>
    <w:multiLevelType w:val="multilevel"/>
    <w:tmpl w:val="804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BC2721"/>
    <w:multiLevelType w:val="multilevel"/>
    <w:tmpl w:val="BFFE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C86B77"/>
    <w:multiLevelType w:val="multilevel"/>
    <w:tmpl w:val="FC38B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3E116B"/>
    <w:multiLevelType w:val="multilevel"/>
    <w:tmpl w:val="990C0CD0"/>
    <w:lvl w:ilvl="0">
      <w:start w:val="1"/>
      <w:numFmt w:val="decimal"/>
      <w:lvlText w:val="%1)"/>
      <w:lvlJc w:val="left"/>
      <w:pPr>
        <w:ind w:left="44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461880"/>
    <w:multiLevelType w:val="multilevel"/>
    <w:tmpl w:val="5A8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4869E0"/>
    <w:multiLevelType w:val="multilevel"/>
    <w:tmpl w:val="EC0C3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5B3E15"/>
    <w:multiLevelType w:val="multilevel"/>
    <w:tmpl w:val="CE26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DF166A"/>
    <w:multiLevelType w:val="multilevel"/>
    <w:tmpl w:val="175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6A4C3B"/>
    <w:multiLevelType w:val="multilevel"/>
    <w:tmpl w:val="9ECC9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947B98"/>
    <w:multiLevelType w:val="multilevel"/>
    <w:tmpl w:val="B2CCE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9071A1D"/>
    <w:multiLevelType w:val="multilevel"/>
    <w:tmpl w:val="1C648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794DD6"/>
    <w:multiLevelType w:val="multilevel"/>
    <w:tmpl w:val="C1161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1C295B"/>
    <w:multiLevelType w:val="multilevel"/>
    <w:tmpl w:val="876E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37426D"/>
    <w:multiLevelType w:val="multilevel"/>
    <w:tmpl w:val="2B8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F41BEE"/>
    <w:multiLevelType w:val="multilevel"/>
    <w:tmpl w:val="4694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201633"/>
    <w:multiLevelType w:val="multilevel"/>
    <w:tmpl w:val="931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9D5EC0"/>
    <w:multiLevelType w:val="multilevel"/>
    <w:tmpl w:val="931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5D1632"/>
    <w:multiLevelType w:val="multilevel"/>
    <w:tmpl w:val="455A1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3C1A8F"/>
    <w:multiLevelType w:val="multilevel"/>
    <w:tmpl w:val="17DC9E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7E00F1"/>
    <w:multiLevelType w:val="multilevel"/>
    <w:tmpl w:val="D8386C66"/>
    <w:lvl w:ilvl="0">
      <w:start w:val="1"/>
      <w:numFmt w:val="decimal"/>
      <w:lvlText w:val="%1)"/>
      <w:lvlJc w:val="left"/>
      <w:pPr>
        <w:ind w:left="800" w:hanging="44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9325A1"/>
    <w:multiLevelType w:val="multilevel"/>
    <w:tmpl w:val="98AA2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4C43F8"/>
    <w:multiLevelType w:val="multilevel"/>
    <w:tmpl w:val="725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9C443B"/>
    <w:multiLevelType w:val="multilevel"/>
    <w:tmpl w:val="A58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B21481"/>
    <w:multiLevelType w:val="multilevel"/>
    <w:tmpl w:val="7A7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EA16EF"/>
    <w:multiLevelType w:val="multilevel"/>
    <w:tmpl w:val="E29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617B42"/>
    <w:multiLevelType w:val="multilevel"/>
    <w:tmpl w:val="AA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825D3D"/>
    <w:multiLevelType w:val="multilevel"/>
    <w:tmpl w:val="6D6681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2B510F3"/>
    <w:multiLevelType w:val="multilevel"/>
    <w:tmpl w:val="E42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9477CF"/>
    <w:multiLevelType w:val="multilevel"/>
    <w:tmpl w:val="39A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AE4B8C"/>
    <w:multiLevelType w:val="multilevel"/>
    <w:tmpl w:val="EBE4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794A2C"/>
    <w:multiLevelType w:val="multilevel"/>
    <w:tmpl w:val="987C73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4892295"/>
    <w:multiLevelType w:val="multilevel"/>
    <w:tmpl w:val="B50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EE3A04"/>
    <w:multiLevelType w:val="multilevel"/>
    <w:tmpl w:val="FB82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51C42A1"/>
    <w:multiLevelType w:val="multilevel"/>
    <w:tmpl w:val="BA0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B62BDE"/>
    <w:multiLevelType w:val="multilevel"/>
    <w:tmpl w:val="318EA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CD0C22"/>
    <w:multiLevelType w:val="multilevel"/>
    <w:tmpl w:val="3E1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1307A4"/>
    <w:multiLevelType w:val="multilevel"/>
    <w:tmpl w:val="7EB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7341141"/>
    <w:multiLevelType w:val="multilevel"/>
    <w:tmpl w:val="1E3E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9505A4"/>
    <w:multiLevelType w:val="multilevel"/>
    <w:tmpl w:val="31726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2514BD"/>
    <w:multiLevelType w:val="multilevel"/>
    <w:tmpl w:val="A6BCE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3D49C1"/>
    <w:multiLevelType w:val="multilevel"/>
    <w:tmpl w:val="87AE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C50B87"/>
    <w:multiLevelType w:val="multilevel"/>
    <w:tmpl w:val="E73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C52CF8"/>
    <w:multiLevelType w:val="multilevel"/>
    <w:tmpl w:val="B81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1A66A3"/>
    <w:multiLevelType w:val="multilevel"/>
    <w:tmpl w:val="9A7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2341D4"/>
    <w:multiLevelType w:val="multilevel"/>
    <w:tmpl w:val="6D1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355647"/>
    <w:multiLevelType w:val="multilevel"/>
    <w:tmpl w:val="49861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D858C5"/>
    <w:multiLevelType w:val="multilevel"/>
    <w:tmpl w:val="7F0C71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A323FCD"/>
    <w:multiLevelType w:val="hybridMultilevel"/>
    <w:tmpl w:val="121624BE"/>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9" w15:restartNumberingAfterBreak="0">
    <w:nsid w:val="3A74340F"/>
    <w:multiLevelType w:val="multilevel"/>
    <w:tmpl w:val="D55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1C5B2A"/>
    <w:multiLevelType w:val="multilevel"/>
    <w:tmpl w:val="340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9D2FFA"/>
    <w:multiLevelType w:val="multilevel"/>
    <w:tmpl w:val="3474A7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52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6A41BD"/>
    <w:multiLevelType w:val="multilevel"/>
    <w:tmpl w:val="6AE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51753F"/>
    <w:multiLevelType w:val="multilevel"/>
    <w:tmpl w:val="6C90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987FF7"/>
    <w:multiLevelType w:val="multilevel"/>
    <w:tmpl w:val="E24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EBB4DC5"/>
    <w:multiLevelType w:val="hybridMultilevel"/>
    <w:tmpl w:val="9716C370"/>
    <w:lvl w:ilvl="0" w:tplc="0409000D">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6" w15:restartNumberingAfterBreak="0">
    <w:nsid w:val="3EBE2CF0"/>
    <w:multiLevelType w:val="multilevel"/>
    <w:tmpl w:val="4B5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616FE8"/>
    <w:multiLevelType w:val="multilevel"/>
    <w:tmpl w:val="B8D41B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19816F6"/>
    <w:multiLevelType w:val="multilevel"/>
    <w:tmpl w:val="02B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22A1745"/>
    <w:multiLevelType w:val="multilevel"/>
    <w:tmpl w:val="C0109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476735"/>
    <w:multiLevelType w:val="multilevel"/>
    <w:tmpl w:val="74123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2E50D0"/>
    <w:multiLevelType w:val="multilevel"/>
    <w:tmpl w:val="F10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B501C7"/>
    <w:multiLevelType w:val="multilevel"/>
    <w:tmpl w:val="9968D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D41ECA"/>
    <w:multiLevelType w:val="multilevel"/>
    <w:tmpl w:val="B85E9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65D148E"/>
    <w:multiLevelType w:val="multilevel"/>
    <w:tmpl w:val="8FD8BD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9743D15"/>
    <w:multiLevelType w:val="multilevel"/>
    <w:tmpl w:val="341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795BAA"/>
    <w:multiLevelType w:val="multilevel"/>
    <w:tmpl w:val="B1209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7B36BE"/>
    <w:multiLevelType w:val="multilevel"/>
    <w:tmpl w:val="96A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852CA1"/>
    <w:multiLevelType w:val="multilevel"/>
    <w:tmpl w:val="A11ACE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ABD740A"/>
    <w:multiLevelType w:val="multilevel"/>
    <w:tmpl w:val="D7380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1C3BBC"/>
    <w:multiLevelType w:val="multilevel"/>
    <w:tmpl w:val="D2F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787270"/>
    <w:multiLevelType w:val="multilevel"/>
    <w:tmpl w:val="D38A03A2"/>
    <w:lvl w:ilvl="0">
      <w:start w:val="1"/>
      <w:numFmt w:val="decimal"/>
      <w:lvlText w:val="%1)"/>
      <w:lvlJc w:val="left"/>
      <w:pPr>
        <w:ind w:left="44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B827129"/>
    <w:multiLevelType w:val="multilevel"/>
    <w:tmpl w:val="0C9A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D003863"/>
    <w:multiLevelType w:val="multilevel"/>
    <w:tmpl w:val="B5A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1B56FD"/>
    <w:multiLevelType w:val="multilevel"/>
    <w:tmpl w:val="CF4299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DA567B3"/>
    <w:multiLevelType w:val="multilevel"/>
    <w:tmpl w:val="1C2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86311A"/>
    <w:multiLevelType w:val="multilevel"/>
    <w:tmpl w:val="D6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BE14D2"/>
    <w:multiLevelType w:val="multilevel"/>
    <w:tmpl w:val="FA927F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ED04491"/>
    <w:multiLevelType w:val="multilevel"/>
    <w:tmpl w:val="4ED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6C15DE"/>
    <w:multiLevelType w:val="multilevel"/>
    <w:tmpl w:val="2B4A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8C77E0"/>
    <w:multiLevelType w:val="multilevel"/>
    <w:tmpl w:val="4CF4C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DF7560"/>
    <w:multiLevelType w:val="multilevel"/>
    <w:tmpl w:val="7D6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383F8C"/>
    <w:multiLevelType w:val="multilevel"/>
    <w:tmpl w:val="1F5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9758B4"/>
    <w:multiLevelType w:val="multilevel"/>
    <w:tmpl w:val="931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E75A86"/>
    <w:multiLevelType w:val="multilevel"/>
    <w:tmpl w:val="0C58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8A2EBF"/>
    <w:multiLevelType w:val="multilevel"/>
    <w:tmpl w:val="3398A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BD1B82"/>
    <w:multiLevelType w:val="multilevel"/>
    <w:tmpl w:val="266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4DC3624"/>
    <w:multiLevelType w:val="multilevel"/>
    <w:tmpl w:val="712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557036"/>
    <w:multiLevelType w:val="multilevel"/>
    <w:tmpl w:val="2EEA2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71335D8"/>
    <w:multiLevelType w:val="multilevel"/>
    <w:tmpl w:val="D3FE4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5F77DD"/>
    <w:multiLevelType w:val="multilevel"/>
    <w:tmpl w:val="5FCC8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88E05F9"/>
    <w:multiLevelType w:val="multilevel"/>
    <w:tmpl w:val="C06EC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98F0202"/>
    <w:multiLevelType w:val="multilevel"/>
    <w:tmpl w:val="6B50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E95E54"/>
    <w:multiLevelType w:val="multilevel"/>
    <w:tmpl w:val="0AB6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B552714"/>
    <w:multiLevelType w:val="multilevel"/>
    <w:tmpl w:val="C7F2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B8558EB"/>
    <w:multiLevelType w:val="multilevel"/>
    <w:tmpl w:val="E79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3825C1"/>
    <w:multiLevelType w:val="multilevel"/>
    <w:tmpl w:val="480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5320F9"/>
    <w:multiLevelType w:val="multilevel"/>
    <w:tmpl w:val="595A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C6D14CB"/>
    <w:multiLevelType w:val="multilevel"/>
    <w:tmpl w:val="B28E5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CB691B5"/>
    <w:multiLevelType w:val="singleLevel"/>
    <w:tmpl w:val="04090011"/>
    <w:lvl w:ilvl="0">
      <w:start w:val="1"/>
      <w:numFmt w:val="decimal"/>
      <w:lvlText w:val="%1)"/>
      <w:lvlJc w:val="left"/>
      <w:pPr>
        <w:ind w:left="440" w:hanging="440"/>
      </w:pPr>
    </w:lvl>
  </w:abstractNum>
  <w:abstractNum w:abstractNumId="160" w15:restartNumberingAfterBreak="0">
    <w:nsid w:val="5D042ABD"/>
    <w:multiLevelType w:val="multilevel"/>
    <w:tmpl w:val="8260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D4D2896"/>
    <w:multiLevelType w:val="multilevel"/>
    <w:tmpl w:val="7A6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385524"/>
    <w:multiLevelType w:val="multilevel"/>
    <w:tmpl w:val="AFC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E078E4"/>
    <w:multiLevelType w:val="multilevel"/>
    <w:tmpl w:val="23CC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D079E3"/>
    <w:multiLevelType w:val="multilevel"/>
    <w:tmpl w:val="AEC42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1096C55"/>
    <w:multiLevelType w:val="multilevel"/>
    <w:tmpl w:val="8E8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A965CA"/>
    <w:multiLevelType w:val="singleLevel"/>
    <w:tmpl w:val="61A965CA"/>
    <w:lvl w:ilvl="0">
      <w:start w:val="1"/>
      <w:numFmt w:val="decimal"/>
      <w:suff w:val="nothing"/>
      <w:lvlText w:val="%1）"/>
      <w:lvlJc w:val="left"/>
    </w:lvl>
  </w:abstractNum>
  <w:abstractNum w:abstractNumId="167" w15:restartNumberingAfterBreak="0">
    <w:nsid w:val="61B40326"/>
    <w:multiLevelType w:val="multilevel"/>
    <w:tmpl w:val="AFC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342649"/>
    <w:multiLevelType w:val="multilevel"/>
    <w:tmpl w:val="D02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1735BF"/>
    <w:multiLevelType w:val="multilevel"/>
    <w:tmpl w:val="21C8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41C4379"/>
    <w:multiLevelType w:val="multilevel"/>
    <w:tmpl w:val="83C4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306053"/>
    <w:multiLevelType w:val="multilevel"/>
    <w:tmpl w:val="27C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EE4BEC"/>
    <w:multiLevelType w:val="multilevel"/>
    <w:tmpl w:val="CE7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560701A"/>
    <w:multiLevelType w:val="multilevel"/>
    <w:tmpl w:val="ACAE3C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5653243"/>
    <w:multiLevelType w:val="multilevel"/>
    <w:tmpl w:val="FE5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801D8A"/>
    <w:multiLevelType w:val="multilevel"/>
    <w:tmpl w:val="D3FE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60D526D"/>
    <w:multiLevelType w:val="multilevel"/>
    <w:tmpl w:val="B112A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337540"/>
    <w:multiLevelType w:val="multilevel"/>
    <w:tmpl w:val="DA080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C41ADA"/>
    <w:multiLevelType w:val="multilevel"/>
    <w:tmpl w:val="9546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3D391E"/>
    <w:multiLevelType w:val="multilevel"/>
    <w:tmpl w:val="C20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5B43C5"/>
    <w:multiLevelType w:val="multilevel"/>
    <w:tmpl w:val="1A5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A80D31"/>
    <w:multiLevelType w:val="multilevel"/>
    <w:tmpl w:val="A0B26F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9FC42EE"/>
    <w:multiLevelType w:val="multilevel"/>
    <w:tmpl w:val="CD76C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A917E1F"/>
    <w:multiLevelType w:val="multilevel"/>
    <w:tmpl w:val="708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415F91"/>
    <w:multiLevelType w:val="multilevel"/>
    <w:tmpl w:val="0DEEB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4B6ED8"/>
    <w:multiLevelType w:val="multilevel"/>
    <w:tmpl w:val="35D82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B822F95"/>
    <w:multiLevelType w:val="multilevel"/>
    <w:tmpl w:val="4BD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C653BA"/>
    <w:multiLevelType w:val="multilevel"/>
    <w:tmpl w:val="3474A7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52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EE5865"/>
    <w:multiLevelType w:val="multilevel"/>
    <w:tmpl w:val="B25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054D80"/>
    <w:multiLevelType w:val="multilevel"/>
    <w:tmpl w:val="C50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CBF5070"/>
    <w:multiLevelType w:val="singleLevel"/>
    <w:tmpl w:val="6CBF5070"/>
    <w:lvl w:ilvl="0">
      <w:start w:val="1"/>
      <w:numFmt w:val="decimal"/>
      <w:suff w:val="nothing"/>
      <w:lvlText w:val="（%1）"/>
      <w:lvlJc w:val="left"/>
    </w:lvl>
  </w:abstractNum>
  <w:abstractNum w:abstractNumId="191" w15:restartNumberingAfterBreak="0">
    <w:nsid w:val="6CE150A0"/>
    <w:multiLevelType w:val="multilevel"/>
    <w:tmpl w:val="9CA28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D8F57D5"/>
    <w:multiLevelType w:val="multilevel"/>
    <w:tmpl w:val="896094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DAD4EC2"/>
    <w:multiLevelType w:val="multilevel"/>
    <w:tmpl w:val="4014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92182E"/>
    <w:multiLevelType w:val="hybridMultilevel"/>
    <w:tmpl w:val="B44651E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5" w15:restartNumberingAfterBreak="0">
    <w:nsid w:val="6EDE789C"/>
    <w:multiLevelType w:val="multilevel"/>
    <w:tmpl w:val="B5C0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A42DA3"/>
    <w:multiLevelType w:val="multilevel"/>
    <w:tmpl w:val="292E3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D75727"/>
    <w:multiLevelType w:val="multilevel"/>
    <w:tmpl w:val="A600D990"/>
    <w:lvl w:ilvl="0">
      <w:start w:val="1"/>
      <w:numFmt w:val="decimal"/>
      <w:lvlText w:val="%1)"/>
      <w:lvlJc w:val="left"/>
      <w:pPr>
        <w:ind w:left="800" w:hanging="44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7D28AC"/>
    <w:multiLevelType w:val="multilevel"/>
    <w:tmpl w:val="3504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2B34CD"/>
    <w:multiLevelType w:val="multilevel"/>
    <w:tmpl w:val="91B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B13642"/>
    <w:multiLevelType w:val="multilevel"/>
    <w:tmpl w:val="869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BE3ED5"/>
    <w:multiLevelType w:val="multilevel"/>
    <w:tmpl w:val="4EE8A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2EA3E0D"/>
    <w:multiLevelType w:val="multilevel"/>
    <w:tmpl w:val="4D7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572BDF"/>
    <w:multiLevelType w:val="multilevel"/>
    <w:tmpl w:val="A73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5C7012"/>
    <w:multiLevelType w:val="multilevel"/>
    <w:tmpl w:val="7728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891517"/>
    <w:multiLevelType w:val="multilevel"/>
    <w:tmpl w:val="752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8B764A"/>
    <w:multiLevelType w:val="multilevel"/>
    <w:tmpl w:val="8A94D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CE760C"/>
    <w:multiLevelType w:val="hybridMultilevel"/>
    <w:tmpl w:val="0DB8CA38"/>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8" w15:restartNumberingAfterBreak="0">
    <w:nsid w:val="744A0081"/>
    <w:multiLevelType w:val="multilevel"/>
    <w:tmpl w:val="AFC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2964D4"/>
    <w:multiLevelType w:val="multilevel"/>
    <w:tmpl w:val="EAF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0B445B"/>
    <w:multiLevelType w:val="multilevel"/>
    <w:tmpl w:val="4E6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6E317B"/>
    <w:multiLevelType w:val="multilevel"/>
    <w:tmpl w:val="8B782608"/>
    <w:lvl w:ilvl="0">
      <w:start w:val="1"/>
      <w:numFmt w:val="lowerLetter"/>
      <w:lvlText w:val="%1)"/>
      <w:lvlJc w:val="left"/>
      <w:pPr>
        <w:ind w:left="80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6957988"/>
    <w:multiLevelType w:val="multilevel"/>
    <w:tmpl w:val="71D463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6F728D6"/>
    <w:multiLevelType w:val="multilevel"/>
    <w:tmpl w:val="B0F8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7344930"/>
    <w:multiLevelType w:val="multilevel"/>
    <w:tmpl w:val="176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74F513A"/>
    <w:multiLevelType w:val="multilevel"/>
    <w:tmpl w:val="7682B51E"/>
    <w:lvl w:ilvl="0">
      <w:start w:val="1"/>
      <w:numFmt w:val="decimal"/>
      <w:lvlText w:val="%1)"/>
      <w:lvlJc w:val="left"/>
      <w:pPr>
        <w:ind w:left="44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7931706"/>
    <w:multiLevelType w:val="multilevel"/>
    <w:tmpl w:val="AFC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F3590F"/>
    <w:multiLevelType w:val="multilevel"/>
    <w:tmpl w:val="9968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766DAA"/>
    <w:multiLevelType w:val="multilevel"/>
    <w:tmpl w:val="C7D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7E2451"/>
    <w:multiLevelType w:val="multilevel"/>
    <w:tmpl w:val="06343F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9CA1677"/>
    <w:multiLevelType w:val="multilevel"/>
    <w:tmpl w:val="219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057734"/>
    <w:multiLevelType w:val="multilevel"/>
    <w:tmpl w:val="AFB0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A097542"/>
    <w:multiLevelType w:val="multilevel"/>
    <w:tmpl w:val="7EEC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A2530A4"/>
    <w:multiLevelType w:val="multilevel"/>
    <w:tmpl w:val="6B1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4444F0"/>
    <w:multiLevelType w:val="multilevel"/>
    <w:tmpl w:val="CEE82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BF06EC7"/>
    <w:multiLevelType w:val="multilevel"/>
    <w:tmpl w:val="2FB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0354AC"/>
    <w:multiLevelType w:val="multilevel"/>
    <w:tmpl w:val="4290E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C215987"/>
    <w:multiLevelType w:val="multilevel"/>
    <w:tmpl w:val="8E8A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5321B9"/>
    <w:multiLevelType w:val="multilevel"/>
    <w:tmpl w:val="B9A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DD5FCD"/>
    <w:multiLevelType w:val="multilevel"/>
    <w:tmpl w:val="F0D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DA4D5A"/>
    <w:multiLevelType w:val="multilevel"/>
    <w:tmpl w:val="7EEC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F663969"/>
    <w:multiLevelType w:val="multilevel"/>
    <w:tmpl w:val="4CE0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F9F4DD0"/>
    <w:multiLevelType w:val="multilevel"/>
    <w:tmpl w:val="F57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BE6B5A"/>
    <w:multiLevelType w:val="multilevel"/>
    <w:tmpl w:val="65B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E66C88"/>
    <w:multiLevelType w:val="multilevel"/>
    <w:tmpl w:val="E33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FEF4FFB"/>
    <w:multiLevelType w:val="multilevel"/>
    <w:tmpl w:val="D8386C66"/>
    <w:lvl w:ilvl="0">
      <w:start w:val="1"/>
      <w:numFmt w:val="decimal"/>
      <w:lvlText w:val="%1)"/>
      <w:lvlJc w:val="left"/>
      <w:pPr>
        <w:ind w:left="800" w:hanging="44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720302">
    <w:abstractNumId w:val="43"/>
  </w:num>
  <w:num w:numId="2" w16cid:durableId="1223639339">
    <w:abstractNumId w:val="31"/>
  </w:num>
  <w:num w:numId="3" w16cid:durableId="1880701121">
    <w:abstractNumId w:val="197"/>
  </w:num>
  <w:num w:numId="4" w16cid:durableId="176239421">
    <w:abstractNumId w:val="5"/>
  </w:num>
  <w:num w:numId="5" w16cid:durableId="512837086">
    <w:abstractNumId w:val="235"/>
  </w:num>
  <w:num w:numId="6" w16cid:durableId="223563902">
    <w:abstractNumId w:val="115"/>
  </w:num>
  <w:num w:numId="7" w16cid:durableId="1363819210">
    <w:abstractNumId w:val="104"/>
  </w:num>
  <w:num w:numId="8" w16cid:durableId="462159878">
    <w:abstractNumId w:val="58"/>
  </w:num>
  <w:num w:numId="9" w16cid:durableId="1514761296">
    <w:abstractNumId w:val="46"/>
  </w:num>
  <w:num w:numId="10" w16cid:durableId="891235016">
    <w:abstractNumId w:val="15"/>
  </w:num>
  <w:num w:numId="11" w16cid:durableId="1651708997">
    <w:abstractNumId w:val="180"/>
  </w:num>
  <w:num w:numId="12" w16cid:durableId="1624001496">
    <w:abstractNumId w:val="162"/>
  </w:num>
  <w:num w:numId="13" w16cid:durableId="1205947975">
    <w:abstractNumId w:val="80"/>
  </w:num>
  <w:num w:numId="14" w16cid:durableId="1449666511">
    <w:abstractNumId w:val="216"/>
  </w:num>
  <w:num w:numId="15" w16cid:durableId="1809277560">
    <w:abstractNumId w:val="167"/>
  </w:num>
  <w:num w:numId="16" w16cid:durableId="1923446085">
    <w:abstractNumId w:val="69"/>
  </w:num>
  <w:num w:numId="17" w16cid:durableId="828062663">
    <w:abstractNumId w:val="208"/>
  </w:num>
  <w:num w:numId="18" w16cid:durableId="212934541">
    <w:abstractNumId w:val="54"/>
  </w:num>
  <w:num w:numId="19" w16cid:durableId="1346060409">
    <w:abstractNumId w:val="111"/>
  </w:num>
  <w:num w:numId="20" w16cid:durableId="1578439238">
    <w:abstractNumId w:val="187"/>
  </w:num>
  <w:num w:numId="21" w16cid:durableId="946817210">
    <w:abstractNumId w:val="159"/>
  </w:num>
  <w:num w:numId="22" w16cid:durableId="1670251387">
    <w:abstractNumId w:val="166"/>
  </w:num>
  <w:num w:numId="23" w16cid:durableId="348681512">
    <w:abstractNumId w:val="219"/>
  </w:num>
  <w:num w:numId="24" w16cid:durableId="685135461">
    <w:abstractNumId w:val="153"/>
  </w:num>
  <w:num w:numId="25" w16cid:durableId="1340041756">
    <w:abstractNumId w:val="55"/>
  </w:num>
  <w:num w:numId="26" w16cid:durableId="1742213267">
    <w:abstractNumId w:val="108"/>
  </w:num>
  <w:num w:numId="27" w16cid:durableId="320157869">
    <w:abstractNumId w:val="97"/>
  </w:num>
  <w:num w:numId="28" w16cid:durableId="13970667">
    <w:abstractNumId w:val="41"/>
  </w:num>
  <w:num w:numId="29" w16cid:durableId="260727928">
    <w:abstractNumId w:val="189"/>
  </w:num>
  <w:num w:numId="30" w16cid:durableId="1080518138">
    <w:abstractNumId w:val="20"/>
  </w:num>
  <w:num w:numId="31" w16cid:durableId="175078336">
    <w:abstractNumId w:val="214"/>
  </w:num>
  <w:num w:numId="32" w16cid:durableId="1596743928">
    <w:abstractNumId w:val="118"/>
  </w:num>
  <w:num w:numId="33" w16cid:durableId="1310863924">
    <w:abstractNumId w:val="169"/>
  </w:num>
  <w:num w:numId="34" w16cid:durableId="1020428101">
    <w:abstractNumId w:val="114"/>
  </w:num>
  <w:num w:numId="35" w16cid:durableId="495196390">
    <w:abstractNumId w:val="146"/>
  </w:num>
  <w:num w:numId="36" w16cid:durableId="1039354092">
    <w:abstractNumId w:val="172"/>
  </w:num>
  <w:num w:numId="37" w16cid:durableId="728841117">
    <w:abstractNumId w:val="81"/>
  </w:num>
  <w:num w:numId="38" w16cid:durableId="886455509">
    <w:abstractNumId w:val="78"/>
  </w:num>
  <w:num w:numId="39" w16cid:durableId="635110483">
    <w:abstractNumId w:val="176"/>
  </w:num>
  <w:num w:numId="40" w16cid:durableId="447820335">
    <w:abstractNumId w:val="164"/>
  </w:num>
  <w:num w:numId="41" w16cid:durableId="1215235642">
    <w:abstractNumId w:val="66"/>
  </w:num>
  <w:num w:numId="42" w16cid:durableId="1480876914">
    <w:abstractNumId w:val="212"/>
  </w:num>
  <w:num w:numId="43" w16cid:durableId="1879052820">
    <w:abstractNumId w:val="124"/>
  </w:num>
  <w:num w:numId="44" w16cid:durableId="1343969502">
    <w:abstractNumId w:val="12"/>
  </w:num>
  <w:num w:numId="45" w16cid:durableId="1136920500">
    <w:abstractNumId w:val="231"/>
  </w:num>
  <w:num w:numId="46" w16cid:durableId="1554848160">
    <w:abstractNumId w:val="64"/>
  </w:num>
  <w:num w:numId="47" w16cid:durableId="2004818893">
    <w:abstractNumId w:val="211"/>
  </w:num>
  <w:num w:numId="48" w16cid:durableId="1531451871">
    <w:abstractNumId w:val="215"/>
  </w:num>
  <w:num w:numId="49" w16cid:durableId="2137408455">
    <w:abstractNumId w:val="52"/>
  </w:num>
  <w:num w:numId="50" w16cid:durableId="1035931174">
    <w:abstractNumId w:val="200"/>
  </w:num>
  <w:num w:numId="51" w16cid:durableId="1754624700">
    <w:abstractNumId w:val="230"/>
  </w:num>
  <w:num w:numId="52" w16cid:durableId="286281241">
    <w:abstractNumId w:val="218"/>
  </w:num>
  <w:num w:numId="53" w16cid:durableId="1240822323">
    <w:abstractNumId w:val="191"/>
  </w:num>
  <w:num w:numId="54" w16cid:durableId="1654260332">
    <w:abstractNumId w:val="143"/>
  </w:num>
  <w:num w:numId="55" w16cid:durableId="1225720163">
    <w:abstractNumId w:val="57"/>
  </w:num>
  <w:num w:numId="56" w16cid:durableId="1148936388">
    <w:abstractNumId w:val="203"/>
  </w:num>
  <w:num w:numId="57" w16cid:durableId="1950043157">
    <w:abstractNumId w:val="24"/>
  </w:num>
  <w:num w:numId="58" w16cid:durableId="1214854324">
    <w:abstractNumId w:val="42"/>
  </w:num>
  <w:num w:numId="59" w16cid:durableId="1694265975">
    <w:abstractNumId w:val="63"/>
  </w:num>
  <w:num w:numId="60" w16cid:durableId="2065449122">
    <w:abstractNumId w:val="50"/>
  </w:num>
  <w:num w:numId="61" w16cid:durableId="247275774">
    <w:abstractNumId w:val="137"/>
  </w:num>
  <w:num w:numId="62" w16cid:durableId="2000310425">
    <w:abstractNumId w:val="178"/>
  </w:num>
  <w:num w:numId="63" w16cid:durableId="1486968281">
    <w:abstractNumId w:val="132"/>
  </w:num>
  <w:num w:numId="64" w16cid:durableId="388460442">
    <w:abstractNumId w:val="77"/>
  </w:num>
  <w:num w:numId="65" w16cid:durableId="56975816">
    <w:abstractNumId w:val="128"/>
  </w:num>
  <w:num w:numId="66" w16cid:durableId="1141265952">
    <w:abstractNumId w:val="8"/>
  </w:num>
  <w:num w:numId="67" w16cid:durableId="1012804401">
    <w:abstractNumId w:val="134"/>
  </w:num>
  <w:num w:numId="68" w16cid:durableId="1125270454">
    <w:abstractNumId w:val="102"/>
  </w:num>
  <w:num w:numId="69" w16cid:durableId="939527271">
    <w:abstractNumId w:val="173"/>
  </w:num>
  <w:num w:numId="70" w16cid:durableId="712921898">
    <w:abstractNumId w:val="225"/>
  </w:num>
  <w:num w:numId="71" w16cid:durableId="1842966791">
    <w:abstractNumId w:val="107"/>
  </w:num>
  <w:num w:numId="72" w16cid:durableId="947928090">
    <w:abstractNumId w:val="222"/>
  </w:num>
  <w:num w:numId="73" w16cid:durableId="296686011">
    <w:abstractNumId w:val="194"/>
  </w:num>
  <w:num w:numId="74" w16cid:durableId="161355276">
    <w:abstractNumId w:val="207"/>
  </w:num>
  <w:num w:numId="75" w16cid:durableId="1425220701">
    <w:abstractNumId w:val="34"/>
  </w:num>
  <w:num w:numId="76" w16cid:durableId="456021789">
    <w:abstractNumId w:val="94"/>
  </w:num>
  <w:num w:numId="77" w16cid:durableId="730231100">
    <w:abstractNumId w:val="109"/>
  </w:num>
  <w:num w:numId="78" w16cid:durableId="42605859">
    <w:abstractNumId w:val="127"/>
  </w:num>
  <w:num w:numId="79" w16cid:durableId="1260531042">
    <w:abstractNumId w:val="17"/>
  </w:num>
  <w:num w:numId="80" w16cid:durableId="1468159462">
    <w:abstractNumId w:val="135"/>
  </w:num>
  <w:num w:numId="81" w16cid:durableId="1216039233">
    <w:abstractNumId w:val="56"/>
  </w:num>
  <w:num w:numId="82" w16cid:durableId="1094128891">
    <w:abstractNumId w:val="19"/>
  </w:num>
  <w:num w:numId="83" w16cid:durableId="250360418">
    <w:abstractNumId w:val="61"/>
  </w:num>
  <w:num w:numId="84" w16cid:durableId="1882748668">
    <w:abstractNumId w:val="32"/>
  </w:num>
  <w:num w:numId="85" w16cid:durableId="2136754444">
    <w:abstractNumId w:val="4"/>
  </w:num>
  <w:num w:numId="86" w16cid:durableId="1236863252">
    <w:abstractNumId w:val="60"/>
  </w:num>
  <w:num w:numId="87" w16cid:durableId="1840343258">
    <w:abstractNumId w:val="234"/>
  </w:num>
  <w:num w:numId="88" w16cid:durableId="49160793">
    <w:abstractNumId w:val="131"/>
  </w:num>
  <w:num w:numId="89" w16cid:durableId="1395664034">
    <w:abstractNumId w:val="190"/>
  </w:num>
  <w:num w:numId="90" w16cid:durableId="1365982584">
    <w:abstractNumId w:val="6"/>
  </w:num>
  <w:num w:numId="91" w16cid:durableId="1050225178">
    <w:abstractNumId w:val="201"/>
  </w:num>
  <w:num w:numId="92" w16cid:durableId="1871871140">
    <w:abstractNumId w:val="148"/>
  </w:num>
  <w:num w:numId="93" w16cid:durableId="1814637765">
    <w:abstractNumId w:val="182"/>
  </w:num>
  <w:num w:numId="94" w16cid:durableId="2145657402">
    <w:abstractNumId w:val="113"/>
  </w:num>
  <w:num w:numId="95" w16cid:durableId="1908882217">
    <w:abstractNumId w:val="154"/>
  </w:num>
  <w:num w:numId="96" w16cid:durableId="1064256181">
    <w:abstractNumId w:val="119"/>
  </w:num>
  <w:num w:numId="97" w16cid:durableId="1846819381">
    <w:abstractNumId w:val="181"/>
  </w:num>
  <w:num w:numId="98" w16cid:durableId="383526153">
    <w:abstractNumId w:val="87"/>
  </w:num>
  <w:num w:numId="99" w16cid:durableId="1740783224">
    <w:abstractNumId w:val="21"/>
  </w:num>
  <w:num w:numId="100" w16cid:durableId="1600941728">
    <w:abstractNumId w:val="91"/>
  </w:num>
  <w:num w:numId="101" w16cid:durableId="1305502644">
    <w:abstractNumId w:val="106"/>
  </w:num>
  <w:num w:numId="102" w16cid:durableId="262148813">
    <w:abstractNumId w:val="117"/>
  </w:num>
  <w:num w:numId="103" w16cid:durableId="1063335561">
    <w:abstractNumId w:val="25"/>
  </w:num>
  <w:num w:numId="104" w16cid:durableId="1263219770">
    <w:abstractNumId w:val="184"/>
  </w:num>
  <w:num w:numId="105" w16cid:durableId="2012053391">
    <w:abstractNumId w:val="149"/>
  </w:num>
  <w:num w:numId="106" w16cid:durableId="727388171">
    <w:abstractNumId w:val="206"/>
  </w:num>
  <w:num w:numId="107" w16cid:durableId="2018115820">
    <w:abstractNumId w:val="95"/>
  </w:num>
  <w:num w:numId="108" w16cid:durableId="646131857">
    <w:abstractNumId w:val="49"/>
  </w:num>
  <w:num w:numId="109" w16cid:durableId="249781150">
    <w:abstractNumId w:val="217"/>
  </w:num>
  <w:num w:numId="110" w16cid:durableId="330565981">
    <w:abstractNumId w:val="145"/>
  </w:num>
  <w:num w:numId="111" w16cid:durableId="1238131723">
    <w:abstractNumId w:val="177"/>
  </w:num>
  <w:num w:numId="112" w16cid:durableId="1039670274">
    <w:abstractNumId w:val="126"/>
  </w:num>
  <w:num w:numId="113" w16cid:durableId="1716659933">
    <w:abstractNumId w:val="99"/>
  </w:num>
  <w:num w:numId="114" w16cid:durableId="1793547588">
    <w:abstractNumId w:val="35"/>
  </w:num>
  <w:num w:numId="115" w16cid:durableId="2087454427">
    <w:abstractNumId w:val="193"/>
  </w:num>
  <w:num w:numId="116" w16cid:durableId="1209536642">
    <w:abstractNumId w:val="96"/>
  </w:num>
  <w:num w:numId="117" w16cid:durableId="59596260">
    <w:abstractNumId w:val="229"/>
  </w:num>
  <w:num w:numId="118" w16cid:durableId="363288152">
    <w:abstractNumId w:val="105"/>
  </w:num>
  <w:num w:numId="119" w16cid:durableId="2063484252">
    <w:abstractNumId w:val="98"/>
  </w:num>
  <w:num w:numId="120" w16cid:durableId="468013923">
    <w:abstractNumId w:val="133"/>
  </w:num>
  <w:num w:numId="121" w16cid:durableId="884566374">
    <w:abstractNumId w:val="90"/>
  </w:num>
  <w:num w:numId="122" w16cid:durableId="1920945025">
    <w:abstractNumId w:val="163"/>
  </w:num>
  <w:num w:numId="123" w16cid:durableId="1453286968">
    <w:abstractNumId w:val="156"/>
  </w:num>
  <w:num w:numId="124" w16cid:durableId="1560557393">
    <w:abstractNumId w:val="89"/>
  </w:num>
  <w:num w:numId="125" w16cid:durableId="1575778415">
    <w:abstractNumId w:val="152"/>
  </w:num>
  <w:num w:numId="126" w16cid:durableId="1883126027">
    <w:abstractNumId w:val="71"/>
  </w:num>
  <w:num w:numId="127" w16cid:durableId="1114518427">
    <w:abstractNumId w:val="28"/>
  </w:num>
  <w:num w:numId="128" w16cid:durableId="1678652897">
    <w:abstractNumId w:val="204"/>
  </w:num>
  <w:num w:numId="129" w16cid:durableId="151064886">
    <w:abstractNumId w:val="101"/>
  </w:num>
  <w:num w:numId="130" w16cid:durableId="1439521994">
    <w:abstractNumId w:val="227"/>
  </w:num>
  <w:num w:numId="131" w16cid:durableId="1584489159">
    <w:abstractNumId w:val="1"/>
  </w:num>
  <w:num w:numId="132" w16cid:durableId="1164852760">
    <w:abstractNumId w:val="100"/>
  </w:num>
  <w:num w:numId="133" w16cid:durableId="1136608715">
    <w:abstractNumId w:val="198"/>
  </w:num>
  <w:num w:numId="134" w16cid:durableId="1458185496">
    <w:abstractNumId w:val="122"/>
  </w:num>
  <w:num w:numId="135" w16cid:durableId="592739420">
    <w:abstractNumId w:val="196"/>
  </w:num>
  <w:num w:numId="136" w16cid:durableId="113719612">
    <w:abstractNumId w:val="62"/>
  </w:num>
  <w:num w:numId="137" w16cid:durableId="378018718">
    <w:abstractNumId w:val="142"/>
  </w:num>
  <w:num w:numId="138" w16cid:durableId="908032679">
    <w:abstractNumId w:val="65"/>
  </w:num>
  <w:num w:numId="139" w16cid:durableId="1861355557">
    <w:abstractNumId w:val="48"/>
  </w:num>
  <w:num w:numId="140" w16cid:durableId="110782131">
    <w:abstractNumId w:val="85"/>
  </w:num>
  <w:num w:numId="141" w16cid:durableId="1032533701">
    <w:abstractNumId w:val="86"/>
  </w:num>
  <w:num w:numId="142" w16cid:durableId="944843282">
    <w:abstractNumId w:val="165"/>
  </w:num>
  <w:num w:numId="143" w16cid:durableId="1651204654">
    <w:abstractNumId w:val="112"/>
  </w:num>
  <w:num w:numId="144" w16cid:durableId="62066905">
    <w:abstractNumId w:val="150"/>
  </w:num>
  <w:num w:numId="145" w16cid:durableId="1459107750">
    <w:abstractNumId w:val="136"/>
  </w:num>
  <w:num w:numId="146" w16cid:durableId="625551153">
    <w:abstractNumId w:val="73"/>
  </w:num>
  <w:num w:numId="147" w16cid:durableId="1009063435">
    <w:abstractNumId w:val="76"/>
  </w:num>
  <w:num w:numId="148" w16cid:durableId="682320182">
    <w:abstractNumId w:val="141"/>
  </w:num>
  <w:num w:numId="149" w16cid:durableId="906378567">
    <w:abstractNumId w:val="38"/>
  </w:num>
  <w:num w:numId="150" w16cid:durableId="633828236">
    <w:abstractNumId w:val="22"/>
  </w:num>
  <w:num w:numId="151" w16cid:durableId="2008055534">
    <w:abstractNumId w:val="53"/>
  </w:num>
  <w:num w:numId="152" w16cid:durableId="1955016532">
    <w:abstractNumId w:val="186"/>
  </w:num>
  <w:num w:numId="153" w16cid:durableId="2000230959">
    <w:abstractNumId w:val="188"/>
  </w:num>
  <w:num w:numId="154" w16cid:durableId="1378236229">
    <w:abstractNumId w:val="110"/>
  </w:num>
  <w:num w:numId="155" w16cid:durableId="2105420949">
    <w:abstractNumId w:val="37"/>
  </w:num>
  <w:num w:numId="156" w16cid:durableId="2109227315">
    <w:abstractNumId w:val="27"/>
  </w:num>
  <w:num w:numId="157" w16cid:durableId="1749693598">
    <w:abstractNumId w:val="23"/>
  </w:num>
  <w:num w:numId="158" w16cid:durableId="765227412">
    <w:abstractNumId w:val="121"/>
  </w:num>
  <w:num w:numId="159" w16cid:durableId="999191615">
    <w:abstractNumId w:val="232"/>
  </w:num>
  <w:num w:numId="160" w16cid:durableId="1600403671">
    <w:abstractNumId w:val="205"/>
  </w:num>
  <w:num w:numId="161" w16cid:durableId="2062749282">
    <w:abstractNumId w:val="130"/>
  </w:num>
  <w:num w:numId="162" w16cid:durableId="788280962">
    <w:abstractNumId w:val="210"/>
  </w:num>
  <w:num w:numId="163" w16cid:durableId="148713200">
    <w:abstractNumId w:val="161"/>
  </w:num>
  <w:num w:numId="164" w16cid:durableId="869026083">
    <w:abstractNumId w:val="174"/>
  </w:num>
  <w:num w:numId="165" w16cid:durableId="228082492">
    <w:abstractNumId w:val="33"/>
  </w:num>
  <w:num w:numId="166" w16cid:durableId="538320113">
    <w:abstractNumId w:val="202"/>
  </w:num>
  <w:num w:numId="167" w16cid:durableId="220989107">
    <w:abstractNumId w:val="223"/>
  </w:num>
  <w:num w:numId="168" w16cid:durableId="1663045222">
    <w:abstractNumId w:val="82"/>
  </w:num>
  <w:num w:numId="169" w16cid:durableId="87628206">
    <w:abstractNumId w:val="51"/>
  </w:num>
  <w:num w:numId="170" w16cid:durableId="1432092687">
    <w:abstractNumId w:val="179"/>
  </w:num>
  <w:num w:numId="171" w16cid:durableId="1716924069">
    <w:abstractNumId w:val="209"/>
  </w:num>
  <w:num w:numId="172" w16cid:durableId="225145965">
    <w:abstractNumId w:val="83"/>
  </w:num>
  <w:num w:numId="173" w16cid:durableId="2001958748">
    <w:abstractNumId w:val="171"/>
  </w:num>
  <w:num w:numId="174" w16cid:durableId="986058760">
    <w:abstractNumId w:val="175"/>
  </w:num>
  <w:num w:numId="175" w16cid:durableId="1608733490">
    <w:abstractNumId w:val="72"/>
  </w:num>
  <w:num w:numId="176" w16cid:durableId="468132460">
    <w:abstractNumId w:val="195"/>
  </w:num>
  <w:num w:numId="177" w16cid:durableId="1872108497">
    <w:abstractNumId w:val="144"/>
  </w:num>
  <w:num w:numId="178" w16cid:durableId="19820214">
    <w:abstractNumId w:val="170"/>
  </w:num>
  <w:num w:numId="179" w16cid:durableId="1664235749">
    <w:abstractNumId w:val="39"/>
  </w:num>
  <w:num w:numId="180" w16cid:durableId="757360305">
    <w:abstractNumId w:val="168"/>
  </w:num>
  <w:num w:numId="181" w16cid:durableId="1756903471">
    <w:abstractNumId w:val="138"/>
  </w:num>
  <w:num w:numId="182" w16cid:durableId="1908147084">
    <w:abstractNumId w:val="75"/>
  </w:num>
  <w:num w:numId="183" w16cid:durableId="2108959244">
    <w:abstractNumId w:val="88"/>
  </w:num>
  <w:num w:numId="184" w16cid:durableId="510610836">
    <w:abstractNumId w:val="125"/>
  </w:num>
  <w:num w:numId="185" w16cid:durableId="1240404293">
    <w:abstractNumId w:val="183"/>
  </w:num>
  <w:num w:numId="186" w16cid:durableId="1306199970">
    <w:abstractNumId w:val="123"/>
  </w:num>
  <w:num w:numId="187" w16cid:durableId="532887208">
    <w:abstractNumId w:val="3"/>
  </w:num>
  <w:num w:numId="188" w16cid:durableId="513954215">
    <w:abstractNumId w:val="2"/>
  </w:num>
  <w:num w:numId="189" w16cid:durableId="104735138">
    <w:abstractNumId w:val="120"/>
  </w:num>
  <w:num w:numId="190" w16cid:durableId="611860110">
    <w:abstractNumId w:val="185"/>
  </w:num>
  <w:num w:numId="191" w16cid:durableId="1389065036">
    <w:abstractNumId w:val="36"/>
  </w:num>
  <w:num w:numId="192" w16cid:durableId="764614974">
    <w:abstractNumId w:val="199"/>
  </w:num>
  <w:num w:numId="193" w16cid:durableId="1436755790">
    <w:abstractNumId w:val="9"/>
  </w:num>
  <w:num w:numId="194" w16cid:durableId="259071091">
    <w:abstractNumId w:val="30"/>
  </w:num>
  <w:num w:numId="195" w16cid:durableId="1857763990">
    <w:abstractNumId w:val="44"/>
  </w:num>
  <w:num w:numId="196" w16cid:durableId="1347174235">
    <w:abstractNumId w:val="40"/>
  </w:num>
  <w:num w:numId="197" w16cid:durableId="1664164762">
    <w:abstractNumId w:val="129"/>
  </w:num>
  <w:num w:numId="198" w16cid:durableId="1597128959">
    <w:abstractNumId w:val="7"/>
  </w:num>
  <w:num w:numId="199" w16cid:durableId="818375719">
    <w:abstractNumId w:val="93"/>
  </w:num>
  <w:num w:numId="200" w16cid:durableId="909116463">
    <w:abstractNumId w:val="151"/>
  </w:num>
  <w:num w:numId="201" w16cid:durableId="1523283855">
    <w:abstractNumId w:val="70"/>
  </w:num>
  <w:num w:numId="202" w16cid:durableId="1554079168">
    <w:abstractNumId w:val="226"/>
  </w:num>
  <w:num w:numId="203" w16cid:durableId="1251355868">
    <w:abstractNumId w:val="147"/>
  </w:num>
  <w:num w:numId="204" w16cid:durableId="2080663970">
    <w:abstractNumId w:val="74"/>
  </w:num>
  <w:num w:numId="205" w16cid:durableId="1800494098">
    <w:abstractNumId w:val="103"/>
  </w:num>
  <w:num w:numId="206" w16cid:durableId="492333522">
    <w:abstractNumId w:val="224"/>
  </w:num>
  <w:num w:numId="207" w16cid:durableId="1817061777">
    <w:abstractNumId w:val="157"/>
  </w:num>
  <w:num w:numId="208" w16cid:durableId="480468928">
    <w:abstractNumId w:val="59"/>
  </w:num>
  <w:num w:numId="209" w16cid:durableId="1598443774">
    <w:abstractNumId w:val="47"/>
  </w:num>
  <w:num w:numId="210" w16cid:durableId="557086043">
    <w:abstractNumId w:val="158"/>
  </w:num>
  <w:num w:numId="211" w16cid:durableId="1167405423">
    <w:abstractNumId w:val="233"/>
  </w:num>
  <w:num w:numId="212" w16cid:durableId="185096108">
    <w:abstractNumId w:val="67"/>
  </w:num>
  <w:num w:numId="213" w16cid:durableId="1778476181">
    <w:abstractNumId w:val="155"/>
  </w:num>
  <w:num w:numId="214" w16cid:durableId="1151680064">
    <w:abstractNumId w:val="139"/>
  </w:num>
  <w:num w:numId="215" w16cid:durableId="1430464429">
    <w:abstractNumId w:val="16"/>
  </w:num>
  <w:num w:numId="216" w16cid:durableId="2056463853">
    <w:abstractNumId w:val="140"/>
  </w:num>
  <w:num w:numId="217" w16cid:durableId="937719085">
    <w:abstractNumId w:val="221"/>
  </w:num>
  <w:num w:numId="218" w16cid:durableId="236525860">
    <w:abstractNumId w:val="79"/>
  </w:num>
  <w:num w:numId="219" w16cid:durableId="2122336170">
    <w:abstractNumId w:val="116"/>
  </w:num>
  <w:num w:numId="220" w16cid:durableId="1486631792">
    <w:abstractNumId w:val="213"/>
  </w:num>
  <w:num w:numId="221" w16cid:durableId="273252349">
    <w:abstractNumId w:val="14"/>
  </w:num>
  <w:num w:numId="222" w16cid:durableId="2010324247">
    <w:abstractNumId w:val="26"/>
  </w:num>
  <w:num w:numId="223" w16cid:durableId="348800883">
    <w:abstractNumId w:val="68"/>
  </w:num>
  <w:num w:numId="224" w16cid:durableId="443424283">
    <w:abstractNumId w:val="220"/>
  </w:num>
  <w:num w:numId="225" w16cid:durableId="2064790408">
    <w:abstractNumId w:val="92"/>
  </w:num>
  <w:num w:numId="226" w16cid:durableId="2017729015">
    <w:abstractNumId w:val="13"/>
  </w:num>
  <w:num w:numId="227" w16cid:durableId="200092245">
    <w:abstractNumId w:val="160"/>
  </w:num>
  <w:num w:numId="228" w16cid:durableId="969169252">
    <w:abstractNumId w:val="192"/>
  </w:num>
  <w:num w:numId="229" w16cid:durableId="549459875">
    <w:abstractNumId w:val="29"/>
  </w:num>
  <w:num w:numId="230" w16cid:durableId="1487092786">
    <w:abstractNumId w:val="10"/>
  </w:num>
  <w:num w:numId="231" w16cid:durableId="967204711">
    <w:abstractNumId w:val="18"/>
  </w:num>
  <w:num w:numId="232" w16cid:durableId="1019626615">
    <w:abstractNumId w:val="0"/>
  </w:num>
  <w:num w:numId="233" w16cid:durableId="374354541">
    <w:abstractNumId w:val="228"/>
  </w:num>
  <w:num w:numId="234" w16cid:durableId="1816024892">
    <w:abstractNumId w:val="11"/>
  </w:num>
  <w:num w:numId="235" w16cid:durableId="818158255">
    <w:abstractNumId w:val="84"/>
  </w:num>
  <w:num w:numId="236" w16cid:durableId="742146093">
    <w:abstractNumId w:val="4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00"/>
    <w:rsid w:val="00000772"/>
    <w:rsid w:val="000008E4"/>
    <w:rsid w:val="000016EF"/>
    <w:rsid w:val="000056A1"/>
    <w:rsid w:val="00007A3F"/>
    <w:rsid w:val="0001050D"/>
    <w:rsid w:val="00010DE4"/>
    <w:rsid w:val="00012577"/>
    <w:rsid w:val="000145B5"/>
    <w:rsid w:val="00020707"/>
    <w:rsid w:val="00021B11"/>
    <w:rsid w:val="00022B3E"/>
    <w:rsid w:val="000252EA"/>
    <w:rsid w:val="00025379"/>
    <w:rsid w:val="00025DED"/>
    <w:rsid w:val="000263D3"/>
    <w:rsid w:val="00030D45"/>
    <w:rsid w:val="00031374"/>
    <w:rsid w:val="00041D25"/>
    <w:rsid w:val="00042FEB"/>
    <w:rsid w:val="000430D6"/>
    <w:rsid w:val="00046E60"/>
    <w:rsid w:val="00047F10"/>
    <w:rsid w:val="00050E4F"/>
    <w:rsid w:val="00051304"/>
    <w:rsid w:val="000537C3"/>
    <w:rsid w:val="00053E9F"/>
    <w:rsid w:val="000557F7"/>
    <w:rsid w:val="000575D0"/>
    <w:rsid w:val="00057AA2"/>
    <w:rsid w:val="0006011D"/>
    <w:rsid w:val="00060DA2"/>
    <w:rsid w:val="00062E9C"/>
    <w:rsid w:val="00070188"/>
    <w:rsid w:val="00070EC2"/>
    <w:rsid w:val="000717A4"/>
    <w:rsid w:val="0007553F"/>
    <w:rsid w:val="000765DA"/>
    <w:rsid w:val="00077F49"/>
    <w:rsid w:val="0008102F"/>
    <w:rsid w:val="00082E28"/>
    <w:rsid w:val="00084DA3"/>
    <w:rsid w:val="0009129D"/>
    <w:rsid w:val="00092C58"/>
    <w:rsid w:val="000946B7"/>
    <w:rsid w:val="0009798A"/>
    <w:rsid w:val="000A1BD3"/>
    <w:rsid w:val="000A1E4D"/>
    <w:rsid w:val="000A3532"/>
    <w:rsid w:val="000A5169"/>
    <w:rsid w:val="000A5FBA"/>
    <w:rsid w:val="000A664C"/>
    <w:rsid w:val="000A74A0"/>
    <w:rsid w:val="000A7FB8"/>
    <w:rsid w:val="000B0C74"/>
    <w:rsid w:val="000B0DAE"/>
    <w:rsid w:val="000B63E9"/>
    <w:rsid w:val="000B7CE9"/>
    <w:rsid w:val="000B7FC2"/>
    <w:rsid w:val="000C1BB6"/>
    <w:rsid w:val="000C237D"/>
    <w:rsid w:val="000C4173"/>
    <w:rsid w:val="000C7501"/>
    <w:rsid w:val="000D32B9"/>
    <w:rsid w:val="000D4DA1"/>
    <w:rsid w:val="000E1AFD"/>
    <w:rsid w:val="000E23F9"/>
    <w:rsid w:val="000E2598"/>
    <w:rsid w:val="000E611C"/>
    <w:rsid w:val="000F1E5C"/>
    <w:rsid w:val="000F2808"/>
    <w:rsid w:val="000F5DC8"/>
    <w:rsid w:val="000F6C69"/>
    <w:rsid w:val="00100140"/>
    <w:rsid w:val="00101625"/>
    <w:rsid w:val="00101E32"/>
    <w:rsid w:val="00104F1A"/>
    <w:rsid w:val="00113168"/>
    <w:rsid w:val="00114752"/>
    <w:rsid w:val="00116006"/>
    <w:rsid w:val="00116F86"/>
    <w:rsid w:val="00122E35"/>
    <w:rsid w:val="00123196"/>
    <w:rsid w:val="001231B1"/>
    <w:rsid w:val="00123682"/>
    <w:rsid w:val="00123805"/>
    <w:rsid w:val="0012380B"/>
    <w:rsid w:val="0012631D"/>
    <w:rsid w:val="001275D6"/>
    <w:rsid w:val="00130745"/>
    <w:rsid w:val="00135B42"/>
    <w:rsid w:val="00140627"/>
    <w:rsid w:val="00142FD2"/>
    <w:rsid w:val="0014403D"/>
    <w:rsid w:val="00146748"/>
    <w:rsid w:val="001478AD"/>
    <w:rsid w:val="00147C3E"/>
    <w:rsid w:val="0015489A"/>
    <w:rsid w:val="0015554A"/>
    <w:rsid w:val="001577C8"/>
    <w:rsid w:val="00167572"/>
    <w:rsid w:val="00172F88"/>
    <w:rsid w:val="001734F8"/>
    <w:rsid w:val="0017353F"/>
    <w:rsid w:val="001746AA"/>
    <w:rsid w:val="00174B93"/>
    <w:rsid w:val="00177CEC"/>
    <w:rsid w:val="001802AE"/>
    <w:rsid w:val="0018215B"/>
    <w:rsid w:val="001824AE"/>
    <w:rsid w:val="001836FD"/>
    <w:rsid w:val="0018570C"/>
    <w:rsid w:val="0018754F"/>
    <w:rsid w:val="001921CC"/>
    <w:rsid w:val="001A230A"/>
    <w:rsid w:val="001A4F64"/>
    <w:rsid w:val="001A518D"/>
    <w:rsid w:val="001A7D58"/>
    <w:rsid w:val="001B03C4"/>
    <w:rsid w:val="001B04FE"/>
    <w:rsid w:val="001B125C"/>
    <w:rsid w:val="001B1C8F"/>
    <w:rsid w:val="001B5C55"/>
    <w:rsid w:val="001B62E7"/>
    <w:rsid w:val="001C0F6C"/>
    <w:rsid w:val="001C294C"/>
    <w:rsid w:val="001D2CF4"/>
    <w:rsid w:val="001D3BBA"/>
    <w:rsid w:val="001E0AE6"/>
    <w:rsid w:val="001E13D7"/>
    <w:rsid w:val="001E2088"/>
    <w:rsid w:val="001E4452"/>
    <w:rsid w:val="001E5CA4"/>
    <w:rsid w:val="001E5E1F"/>
    <w:rsid w:val="001E7592"/>
    <w:rsid w:val="001E7B76"/>
    <w:rsid w:val="001F1B41"/>
    <w:rsid w:val="001F64C1"/>
    <w:rsid w:val="00201980"/>
    <w:rsid w:val="00202851"/>
    <w:rsid w:val="002041AA"/>
    <w:rsid w:val="0020627F"/>
    <w:rsid w:val="00213D6F"/>
    <w:rsid w:val="00215A93"/>
    <w:rsid w:val="00216803"/>
    <w:rsid w:val="00221059"/>
    <w:rsid w:val="002212F2"/>
    <w:rsid w:val="00224217"/>
    <w:rsid w:val="00224D1D"/>
    <w:rsid w:val="00230024"/>
    <w:rsid w:val="0023111E"/>
    <w:rsid w:val="00233A88"/>
    <w:rsid w:val="00236BCD"/>
    <w:rsid w:val="00237F59"/>
    <w:rsid w:val="00241379"/>
    <w:rsid w:val="00241A1A"/>
    <w:rsid w:val="00245831"/>
    <w:rsid w:val="00245967"/>
    <w:rsid w:val="002518F6"/>
    <w:rsid w:val="00253F91"/>
    <w:rsid w:val="002540CB"/>
    <w:rsid w:val="00256705"/>
    <w:rsid w:val="00263152"/>
    <w:rsid w:val="00267A98"/>
    <w:rsid w:val="00271D9D"/>
    <w:rsid w:val="002728BB"/>
    <w:rsid w:val="00273919"/>
    <w:rsid w:val="00276B21"/>
    <w:rsid w:val="00276DE7"/>
    <w:rsid w:val="0028406F"/>
    <w:rsid w:val="00284E83"/>
    <w:rsid w:val="0028578C"/>
    <w:rsid w:val="0029062B"/>
    <w:rsid w:val="00295BFE"/>
    <w:rsid w:val="00295EB9"/>
    <w:rsid w:val="00296E9E"/>
    <w:rsid w:val="00297783"/>
    <w:rsid w:val="00297CEF"/>
    <w:rsid w:val="002B1BD9"/>
    <w:rsid w:val="002B310C"/>
    <w:rsid w:val="002B39D2"/>
    <w:rsid w:val="002B6F93"/>
    <w:rsid w:val="002C02C9"/>
    <w:rsid w:val="002C106F"/>
    <w:rsid w:val="002C1DC7"/>
    <w:rsid w:val="002C32E3"/>
    <w:rsid w:val="002C510C"/>
    <w:rsid w:val="002C557F"/>
    <w:rsid w:val="002C72FB"/>
    <w:rsid w:val="002C73B6"/>
    <w:rsid w:val="002D0DF2"/>
    <w:rsid w:val="002D1049"/>
    <w:rsid w:val="002D18C8"/>
    <w:rsid w:val="002D2DC3"/>
    <w:rsid w:val="002D3609"/>
    <w:rsid w:val="002D4F0D"/>
    <w:rsid w:val="002D550A"/>
    <w:rsid w:val="002E0F2B"/>
    <w:rsid w:val="002E4D54"/>
    <w:rsid w:val="002E59FC"/>
    <w:rsid w:val="002F0442"/>
    <w:rsid w:val="002F1DFD"/>
    <w:rsid w:val="002F33F6"/>
    <w:rsid w:val="002F64B9"/>
    <w:rsid w:val="002F6643"/>
    <w:rsid w:val="002F7044"/>
    <w:rsid w:val="003070DE"/>
    <w:rsid w:val="003073BC"/>
    <w:rsid w:val="003077DA"/>
    <w:rsid w:val="00307D86"/>
    <w:rsid w:val="00310BFE"/>
    <w:rsid w:val="003111C3"/>
    <w:rsid w:val="00313863"/>
    <w:rsid w:val="003138D7"/>
    <w:rsid w:val="00313911"/>
    <w:rsid w:val="0031736A"/>
    <w:rsid w:val="00322EE1"/>
    <w:rsid w:val="00326E01"/>
    <w:rsid w:val="003277E9"/>
    <w:rsid w:val="00327EB8"/>
    <w:rsid w:val="003313C0"/>
    <w:rsid w:val="00333A99"/>
    <w:rsid w:val="00336137"/>
    <w:rsid w:val="00337FC0"/>
    <w:rsid w:val="00344374"/>
    <w:rsid w:val="00344FF6"/>
    <w:rsid w:val="0034579D"/>
    <w:rsid w:val="00345AF9"/>
    <w:rsid w:val="00352417"/>
    <w:rsid w:val="003528CA"/>
    <w:rsid w:val="00354363"/>
    <w:rsid w:val="003554FF"/>
    <w:rsid w:val="003556D4"/>
    <w:rsid w:val="00361A4A"/>
    <w:rsid w:val="00364570"/>
    <w:rsid w:val="00366647"/>
    <w:rsid w:val="00366E6B"/>
    <w:rsid w:val="00371644"/>
    <w:rsid w:val="00373022"/>
    <w:rsid w:val="00375D6C"/>
    <w:rsid w:val="0038244E"/>
    <w:rsid w:val="0038435F"/>
    <w:rsid w:val="00391229"/>
    <w:rsid w:val="00395F6E"/>
    <w:rsid w:val="00397AC1"/>
    <w:rsid w:val="003A10D3"/>
    <w:rsid w:val="003A1B46"/>
    <w:rsid w:val="003B1E76"/>
    <w:rsid w:val="003B22E5"/>
    <w:rsid w:val="003B64E2"/>
    <w:rsid w:val="003B7FB1"/>
    <w:rsid w:val="003C01D1"/>
    <w:rsid w:val="003C0EC7"/>
    <w:rsid w:val="003C159E"/>
    <w:rsid w:val="003C26B5"/>
    <w:rsid w:val="003C302A"/>
    <w:rsid w:val="003C600C"/>
    <w:rsid w:val="003C61AD"/>
    <w:rsid w:val="003C6480"/>
    <w:rsid w:val="003C7623"/>
    <w:rsid w:val="003D23F7"/>
    <w:rsid w:val="003D2F7D"/>
    <w:rsid w:val="003D38CD"/>
    <w:rsid w:val="003D431C"/>
    <w:rsid w:val="003D59F3"/>
    <w:rsid w:val="003D782D"/>
    <w:rsid w:val="003E1509"/>
    <w:rsid w:val="003E1D4B"/>
    <w:rsid w:val="003E1FC1"/>
    <w:rsid w:val="003E5CD9"/>
    <w:rsid w:val="003E6FD0"/>
    <w:rsid w:val="003E7EEF"/>
    <w:rsid w:val="003F10E6"/>
    <w:rsid w:val="003F181E"/>
    <w:rsid w:val="003F7A95"/>
    <w:rsid w:val="00400036"/>
    <w:rsid w:val="00403277"/>
    <w:rsid w:val="00410BA2"/>
    <w:rsid w:val="00413754"/>
    <w:rsid w:val="00414442"/>
    <w:rsid w:val="00416420"/>
    <w:rsid w:val="0042081E"/>
    <w:rsid w:val="0042339E"/>
    <w:rsid w:val="00426788"/>
    <w:rsid w:val="00426B3E"/>
    <w:rsid w:val="00427FF1"/>
    <w:rsid w:val="00434830"/>
    <w:rsid w:val="00434890"/>
    <w:rsid w:val="004352A2"/>
    <w:rsid w:val="00436F86"/>
    <w:rsid w:val="00441BB4"/>
    <w:rsid w:val="0044422D"/>
    <w:rsid w:val="004451F3"/>
    <w:rsid w:val="00445241"/>
    <w:rsid w:val="00445962"/>
    <w:rsid w:val="0044646A"/>
    <w:rsid w:val="0045042E"/>
    <w:rsid w:val="00452DA4"/>
    <w:rsid w:val="00452E70"/>
    <w:rsid w:val="00452E85"/>
    <w:rsid w:val="00452FB2"/>
    <w:rsid w:val="004558F2"/>
    <w:rsid w:val="00460537"/>
    <w:rsid w:val="00461D1D"/>
    <w:rsid w:val="00464A8F"/>
    <w:rsid w:val="004650E3"/>
    <w:rsid w:val="00470A08"/>
    <w:rsid w:val="004759E9"/>
    <w:rsid w:val="0047764C"/>
    <w:rsid w:val="004807FF"/>
    <w:rsid w:val="004838FF"/>
    <w:rsid w:val="004871CC"/>
    <w:rsid w:val="004917EB"/>
    <w:rsid w:val="0049497F"/>
    <w:rsid w:val="004A0BCC"/>
    <w:rsid w:val="004A382F"/>
    <w:rsid w:val="004A3EE3"/>
    <w:rsid w:val="004B0D3E"/>
    <w:rsid w:val="004B3CA2"/>
    <w:rsid w:val="004B7FD3"/>
    <w:rsid w:val="004C0407"/>
    <w:rsid w:val="004C180C"/>
    <w:rsid w:val="004C1A35"/>
    <w:rsid w:val="004C2097"/>
    <w:rsid w:val="004C7505"/>
    <w:rsid w:val="004C75B4"/>
    <w:rsid w:val="004D0270"/>
    <w:rsid w:val="004D5DAE"/>
    <w:rsid w:val="004E0DB1"/>
    <w:rsid w:val="004E5935"/>
    <w:rsid w:val="004E5E59"/>
    <w:rsid w:val="004E6FEA"/>
    <w:rsid w:val="004F0A66"/>
    <w:rsid w:val="004F2213"/>
    <w:rsid w:val="004F226A"/>
    <w:rsid w:val="004F3C1E"/>
    <w:rsid w:val="004F3D63"/>
    <w:rsid w:val="004F411B"/>
    <w:rsid w:val="004F45A1"/>
    <w:rsid w:val="004F45D6"/>
    <w:rsid w:val="004F5997"/>
    <w:rsid w:val="004F7437"/>
    <w:rsid w:val="00500AED"/>
    <w:rsid w:val="0050234F"/>
    <w:rsid w:val="0050301D"/>
    <w:rsid w:val="005033E4"/>
    <w:rsid w:val="00503BFA"/>
    <w:rsid w:val="00507F03"/>
    <w:rsid w:val="00510BB6"/>
    <w:rsid w:val="005119D9"/>
    <w:rsid w:val="00514A48"/>
    <w:rsid w:val="00514B79"/>
    <w:rsid w:val="00520EE9"/>
    <w:rsid w:val="00523399"/>
    <w:rsid w:val="00523771"/>
    <w:rsid w:val="005239CE"/>
    <w:rsid w:val="005244D3"/>
    <w:rsid w:val="00524850"/>
    <w:rsid w:val="0052772D"/>
    <w:rsid w:val="00531194"/>
    <w:rsid w:val="005324CA"/>
    <w:rsid w:val="00534586"/>
    <w:rsid w:val="00535464"/>
    <w:rsid w:val="00537C3B"/>
    <w:rsid w:val="00542978"/>
    <w:rsid w:val="005430A9"/>
    <w:rsid w:val="005446FE"/>
    <w:rsid w:val="00555B9E"/>
    <w:rsid w:val="00562B0B"/>
    <w:rsid w:val="00563319"/>
    <w:rsid w:val="005636AC"/>
    <w:rsid w:val="00567E9C"/>
    <w:rsid w:val="0057062F"/>
    <w:rsid w:val="0057246B"/>
    <w:rsid w:val="00573226"/>
    <w:rsid w:val="00573E79"/>
    <w:rsid w:val="00573F92"/>
    <w:rsid w:val="00574E03"/>
    <w:rsid w:val="00580ED1"/>
    <w:rsid w:val="00582599"/>
    <w:rsid w:val="00582C58"/>
    <w:rsid w:val="00582FD2"/>
    <w:rsid w:val="005854D7"/>
    <w:rsid w:val="005904A0"/>
    <w:rsid w:val="0059377B"/>
    <w:rsid w:val="00595D97"/>
    <w:rsid w:val="00596180"/>
    <w:rsid w:val="0059660B"/>
    <w:rsid w:val="00597B93"/>
    <w:rsid w:val="005A0D01"/>
    <w:rsid w:val="005A1BE1"/>
    <w:rsid w:val="005A4677"/>
    <w:rsid w:val="005A60FD"/>
    <w:rsid w:val="005A7489"/>
    <w:rsid w:val="005B03D3"/>
    <w:rsid w:val="005B076B"/>
    <w:rsid w:val="005B3460"/>
    <w:rsid w:val="005B4B2E"/>
    <w:rsid w:val="005C19E7"/>
    <w:rsid w:val="005C3CCA"/>
    <w:rsid w:val="005C431B"/>
    <w:rsid w:val="005C519A"/>
    <w:rsid w:val="005C70A5"/>
    <w:rsid w:val="005C7207"/>
    <w:rsid w:val="005C7AF3"/>
    <w:rsid w:val="005D1A19"/>
    <w:rsid w:val="005D1A9E"/>
    <w:rsid w:val="005D3D95"/>
    <w:rsid w:val="005D5658"/>
    <w:rsid w:val="005E0532"/>
    <w:rsid w:val="005E0B4E"/>
    <w:rsid w:val="005E18D7"/>
    <w:rsid w:val="005E21A4"/>
    <w:rsid w:val="005E3FB0"/>
    <w:rsid w:val="005E68B8"/>
    <w:rsid w:val="005F095B"/>
    <w:rsid w:val="005F0E3F"/>
    <w:rsid w:val="005F121D"/>
    <w:rsid w:val="005F3567"/>
    <w:rsid w:val="005F3F6A"/>
    <w:rsid w:val="005F4606"/>
    <w:rsid w:val="005F67E2"/>
    <w:rsid w:val="005F6ED0"/>
    <w:rsid w:val="00603AE4"/>
    <w:rsid w:val="00611739"/>
    <w:rsid w:val="00612C01"/>
    <w:rsid w:val="006142F8"/>
    <w:rsid w:val="00615C30"/>
    <w:rsid w:val="00620FCC"/>
    <w:rsid w:val="00621A38"/>
    <w:rsid w:val="00621C7B"/>
    <w:rsid w:val="00621CBA"/>
    <w:rsid w:val="00622E2C"/>
    <w:rsid w:val="00623889"/>
    <w:rsid w:val="00623B45"/>
    <w:rsid w:val="006265BD"/>
    <w:rsid w:val="00626D47"/>
    <w:rsid w:val="00627D28"/>
    <w:rsid w:val="00631DBF"/>
    <w:rsid w:val="00634113"/>
    <w:rsid w:val="00640190"/>
    <w:rsid w:val="00640AD3"/>
    <w:rsid w:val="006465D3"/>
    <w:rsid w:val="0064783B"/>
    <w:rsid w:val="006548E0"/>
    <w:rsid w:val="00670A6B"/>
    <w:rsid w:val="00671D41"/>
    <w:rsid w:val="00672C46"/>
    <w:rsid w:val="006753B9"/>
    <w:rsid w:val="00675BFD"/>
    <w:rsid w:val="0067697D"/>
    <w:rsid w:val="006801F8"/>
    <w:rsid w:val="00681A82"/>
    <w:rsid w:val="00682927"/>
    <w:rsid w:val="00685270"/>
    <w:rsid w:val="00685D2C"/>
    <w:rsid w:val="00696155"/>
    <w:rsid w:val="00696317"/>
    <w:rsid w:val="00697E55"/>
    <w:rsid w:val="006A09EE"/>
    <w:rsid w:val="006A173B"/>
    <w:rsid w:val="006A4FD3"/>
    <w:rsid w:val="006A6F9D"/>
    <w:rsid w:val="006A7D49"/>
    <w:rsid w:val="006B4421"/>
    <w:rsid w:val="006B4EFE"/>
    <w:rsid w:val="006B5DB1"/>
    <w:rsid w:val="006B5E4C"/>
    <w:rsid w:val="006C07EF"/>
    <w:rsid w:val="006C11EA"/>
    <w:rsid w:val="006C16D6"/>
    <w:rsid w:val="006C1760"/>
    <w:rsid w:val="006C7A44"/>
    <w:rsid w:val="006D0FDB"/>
    <w:rsid w:val="006D426D"/>
    <w:rsid w:val="006D79E6"/>
    <w:rsid w:val="006D7E19"/>
    <w:rsid w:val="006E138C"/>
    <w:rsid w:val="006E1C0A"/>
    <w:rsid w:val="006E3B7E"/>
    <w:rsid w:val="006E5A4F"/>
    <w:rsid w:val="006F0C46"/>
    <w:rsid w:val="006F2B1E"/>
    <w:rsid w:val="006F3172"/>
    <w:rsid w:val="006F3F7F"/>
    <w:rsid w:val="006F4579"/>
    <w:rsid w:val="00700BF8"/>
    <w:rsid w:val="0070427B"/>
    <w:rsid w:val="007042EB"/>
    <w:rsid w:val="00705C10"/>
    <w:rsid w:val="00705E6D"/>
    <w:rsid w:val="00712B8D"/>
    <w:rsid w:val="00716186"/>
    <w:rsid w:val="00716F51"/>
    <w:rsid w:val="00722F26"/>
    <w:rsid w:val="00724508"/>
    <w:rsid w:val="007245DF"/>
    <w:rsid w:val="00727534"/>
    <w:rsid w:val="00727D6E"/>
    <w:rsid w:val="00730267"/>
    <w:rsid w:val="00740B2B"/>
    <w:rsid w:val="007417D0"/>
    <w:rsid w:val="00742EAE"/>
    <w:rsid w:val="00742EBD"/>
    <w:rsid w:val="0074398A"/>
    <w:rsid w:val="00744C8D"/>
    <w:rsid w:val="00746DAF"/>
    <w:rsid w:val="00750544"/>
    <w:rsid w:val="00751CE2"/>
    <w:rsid w:val="0075464C"/>
    <w:rsid w:val="00755ECA"/>
    <w:rsid w:val="007608E1"/>
    <w:rsid w:val="00762C4B"/>
    <w:rsid w:val="00763E5B"/>
    <w:rsid w:val="0076473F"/>
    <w:rsid w:val="007667D1"/>
    <w:rsid w:val="00766EAC"/>
    <w:rsid w:val="00767BF8"/>
    <w:rsid w:val="00767C49"/>
    <w:rsid w:val="00767DB3"/>
    <w:rsid w:val="007719F1"/>
    <w:rsid w:val="0077630B"/>
    <w:rsid w:val="0078389A"/>
    <w:rsid w:val="007861AE"/>
    <w:rsid w:val="00786C04"/>
    <w:rsid w:val="00787E58"/>
    <w:rsid w:val="0079099E"/>
    <w:rsid w:val="00791306"/>
    <w:rsid w:val="0079146A"/>
    <w:rsid w:val="00791D28"/>
    <w:rsid w:val="00792029"/>
    <w:rsid w:val="007920AD"/>
    <w:rsid w:val="007930DF"/>
    <w:rsid w:val="0079333F"/>
    <w:rsid w:val="0079519E"/>
    <w:rsid w:val="00795FC5"/>
    <w:rsid w:val="007A039F"/>
    <w:rsid w:val="007A0F0A"/>
    <w:rsid w:val="007A2C0B"/>
    <w:rsid w:val="007A2F98"/>
    <w:rsid w:val="007A3152"/>
    <w:rsid w:val="007A40E2"/>
    <w:rsid w:val="007A46C8"/>
    <w:rsid w:val="007B4151"/>
    <w:rsid w:val="007C052C"/>
    <w:rsid w:val="007C1D25"/>
    <w:rsid w:val="007C2390"/>
    <w:rsid w:val="007D004C"/>
    <w:rsid w:val="007D1453"/>
    <w:rsid w:val="007D2AAE"/>
    <w:rsid w:val="007D4169"/>
    <w:rsid w:val="007D5963"/>
    <w:rsid w:val="007D7741"/>
    <w:rsid w:val="007E0D28"/>
    <w:rsid w:val="007E3524"/>
    <w:rsid w:val="007E3815"/>
    <w:rsid w:val="007E3C71"/>
    <w:rsid w:val="007E784E"/>
    <w:rsid w:val="007E78F6"/>
    <w:rsid w:val="007F1AE7"/>
    <w:rsid w:val="007F3F68"/>
    <w:rsid w:val="007F4D0B"/>
    <w:rsid w:val="007F5819"/>
    <w:rsid w:val="007F595B"/>
    <w:rsid w:val="007F5E60"/>
    <w:rsid w:val="007F6AAD"/>
    <w:rsid w:val="007F71F2"/>
    <w:rsid w:val="0080054D"/>
    <w:rsid w:val="0080109E"/>
    <w:rsid w:val="00802703"/>
    <w:rsid w:val="00804A35"/>
    <w:rsid w:val="00807FD9"/>
    <w:rsid w:val="00813AA5"/>
    <w:rsid w:val="008178C1"/>
    <w:rsid w:val="008221EB"/>
    <w:rsid w:val="008222E1"/>
    <w:rsid w:val="0082313C"/>
    <w:rsid w:val="00824ACB"/>
    <w:rsid w:val="00826A66"/>
    <w:rsid w:val="0082772C"/>
    <w:rsid w:val="0082773F"/>
    <w:rsid w:val="00830407"/>
    <w:rsid w:val="00832DB6"/>
    <w:rsid w:val="008351C5"/>
    <w:rsid w:val="00835DA1"/>
    <w:rsid w:val="00837F85"/>
    <w:rsid w:val="00840FAC"/>
    <w:rsid w:val="008474C1"/>
    <w:rsid w:val="00851AE5"/>
    <w:rsid w:val="00852D9D"/>
    <w:rsid w:val="00854488"/>
    <w:rsid w:val="00855167"/>
    <w:rsid w:val="008564E0"/>
    <w:rsid w:val="00856AF7"/>
    <w:rsid w:val="00860D44"/>
    <w:rsid w:val="00861272"/>
    <w:rsid w:val="0086197F"/>
    <w:rsid w:val="00864072"/>
    <w:rsid w:val="00865D1B"/>
    <w:rsid w:val="008671D1"/>
    <w:rsid w:val="00871063"/>
    <w:rsid w:val="00871307"/>
    <w:rsid w:val="008726DC"/>
    <w:rsid w:val="00874E7E"/>
    <w:rsid w:val="00875CFA"/>
    <w:rsid w:val="00876CC2"/>
    <w:rsid w:val="008801B3"/>
    <w:rsid w:val="00881F36"/>
    <w:rsid w:val="00882C2E"/>
    <w:rsid w:val="00884125"/>
    <w:rsid w:val="0088641D"/>
    <w:rsid w:val="00890190"/>
    <w:rsid w:val="00893FE3"/>
    <w:rsid w:val="00894810"/>
    <w:rsid w:val="0089644F"/>
    <w:rsid w:val="00897A4B"/>
    <w:rsid w:val="008A006A"/>
    <w:rsid w:val="008A15D7"/>
    <w:rsid w:val="008A1BD1"/>
    <w:rsid w:val="008A30DD"/>
    <w:rsid w:val="008A4962"/>
    <w:rsid w:val="008A5818"/>
    <w:rsid w:val="008A621F"/>
    <w:rsid w:val="008A6E93"/>
    <w:rsid w:val="008A7BA9"/>
    <w:rsid w:val="008B01F8"/>
    <w:rsid w:val="008B0C65"/>
    <w:rsid w:val="008B1C9C"/>
    <w:rsid w:val="008B3566"/>
    <w:rsid w:val="008C29D7"/>
    <w:rsid w:val="008C55AF"/>
    <w:rsid w:val="008D2E99"/>
    <w:rsid w:val="008D3E36"/>
    <w:rsid w:val="008D5996"/>
    <w:rsid w:val="008E245E"/>
    <w:rsid w:val="008E27DE"/>
    <w:rsid w:val="008E3C31"/>
    <w:rsid w:val="008E7B3D"/>
    <w:rsid w:val="008F092B"/>
    <w:rsid w:val="008F0FC6"/>
    <w:rsid w:val="008F5879"/>
    <w:rsid w:val="008F6BB0"/>
    <w:rsid w:val="0090028A"/>
    <w:rsid w:val="00901E53"/>
    <w:rsid w:val="0090241C"/>
    <w:rsid w:val="00904AF5"/>
    <w:rsid w:val="00904F08"/>
    <w:rsid w:val="0090548B"/>
    <w:rsid w:val="00910E87"/>
    <w:rsid w:val="00912B51"/>
    <w:rsid w:val="00913430"/>
    <w:rsid w:val="00913D9F"/>
    <w:rsid w:val="009167BA"/>
    <w:rsid w:val="009213E1"/>
    <w:rsid w:val="00925FBF"/>
    <w:rsid w:val="00927E54"/>
    <w:rsid w:val="009316ED"/>
    <w:rsid w:val="00934237"/>
    <w:rsid w:val="00935080"/>
    <w:rsid w:val="009371EC"/>
    <w:rsid w:val="00940C90"/>
    <w:rsid w:val="0094156B"/>
    <w:rsid w:val="009420BD"/>
    <w:rsid w:val="0094284F"/>
    <w:rsid w:val="0094592C"/>
    <w:rsid w:val="00950622"/>
    <w:rsid w:val="00952A84"/>
    <w:rsid w:val="00952F86"/>
    <w:rsid w:val="00953E97"/>
    <w:rsid w:val="0095485F"/>
    <w:rsid w:val="00954B2D"/>
    <w:rsid w:val="00960306"/>
    <w:rsid w:val="00960AC9"/>
    <w:rsid w:val="00961CB3"/>
    <w:rsid w:val="0096260B"/>
    <w:rsid w:val="00962B70"/>
    <w:rsid w:val="009637E2"/>
    <w:rsid w:val="00965F28"/>
    <w:rsid w:val="00971023"/>
    <w:rsid w:val="00975C8F"/>
    <w:rsid w:val="00976971"/>
    <w:rsid w:val="00976F8E"/>
    <w:rsid w:val="00981576"/>
    <w:rsid w:val="00982664"/>
    <w:rsid w:val="00982E7F"/>
    <w:rsid w:val="00982F03"/>
    <w:rsid w:val="009843FE"/>
    <w:rsid w:val="00992FC6"/>
    <w:rsid w:val="009931FD"/>
    <w:rsid w:val="00996D8F"/>
    <w:rsid w:val="009975BF"/>
    <w:rsid w:val="00997DE1"/>
    <w:rsid w:val="009A626D"/>
    <w:rsid w:val="009A7A57"/>
    <w:rsid w:val="009A7BE7"/>
    <w:rsid w:val="009B1BB3"/>
    <w:rsid w:val="009B2BEF"/>
    <w:rsid w:val="009B34F9"/>
    <w:rsid w:val="009B5666"/>
    <w:rsid w:val="009B5DB4"/>
    <w:rsid w:val="009B77E1"/>
    <w:rsid w:val="009C6F98"/>
    <w:rsid w:val="009C75CD"/>
    <w:rsid w:val="009C777E"/>
    <w:rsid w:val="009D121E"/>
    <w:rsid w:val="009D4A79"/>
    <w:rsid w:val="009D5F5F"/>
    <w:rsid w:val="009D7E1B"/>
    <w:rsid w:val="009E17B7"/>
    <w:rsid w:val="009E1A0C"/>
    <w:rsid w:val="009E2DAB"/>
    <w:rsid w:val="009F0350"/>
    <w:rsid w:val="009F0E2A"/>
    <w:rsid w:val="009F3E1C"/>
    <w:rsid w:val="009F5372"/>
    <w:rsid w:val="009F54AB"/>
    <w:rsid w:val="00A017E0"/>
    <w:rsid w:val="00A0180A"/>
    <w:rsid w:val="00A0752B"/>
    <w:rsid w:val="00A0756F"/>
    <w:rsid w:val="00A16951"/>
    <w:rsid w:val="00A17BBE"/>
    <w:rsid w:val="00A25EAC"/>
    <w:rsid w:val="00A309A1"/>
    <w:rsid w:val="00A318F3"/>
    <w:rsid w:val="00A33D0B"/>
    <w:rsid w:val="00A33FF1"/>
    <w:rsid w:val="00A35448"/>
    <w:rsid w:val="00A35837"/>
    <w:rsid w:val="00A42789"/>
    <w:rsid w:val="00A44AF0"/>
    <w:rsid w:val="00A459CB"/>
    <w:rsid w:val="00A45F04"/>
    <w:rsid w:val="00A51EA1"/>
    <w:rsid w:val="00A541F0"/>
    <w:rsid w:val="00A60745"/>
    <w:rsid w:val="00A636A6"/>
    <w:rsid w:val="00A65216"/>
    <w:rsid w:val="00A65481"/>
    <w:rsid w:val="00A6695A"/>
    <w:rsid w:val="00A67C28"/>
    <w:rsid w:val="00A70883"/>
    <w:rsid w:val="00A74F70"/>
    <w:rsid w:val="00A750DD"/>
    <w:rsid w:val="00A75154"/>
    <w:rsid w:val="00A80FBD"/>
    <w:rsid w:val="00A817B2"/>
    <w:rsid w:val="00A81CA7"/>
    <w:rsid w:val="00A87913"/>
    <w:rsid w:val="00A91786"/>
    <w:rsid w:val="00A91837"/>
    <w:rsid w:val="00A91FBE"/>
    <w:rsid w:val="00A92CDA"/>
    <w:rsid w:val="00A9524A"/>
    <w:rsid w:val="00A9741D"/>
    <w:rsid w:val="00A97FC4"/>
    <w:rsid w:val="00AA2D80"/>
    <w:rsid w:val="00AA3B2F"/>
    <w:rsid w:val="00AA4F60"/>
    <w:rsid w:val="00AA534E"/>
    <w:rsid w:val="00AA5CEA"/>
    <w:rsid w:val="00AA729C"/>
    <w:rsid w:val="00AB1BE5"/>
    <w:rsid w:val="00AC2F48"/>
    <w:rsid w:val="00AC599B"/>
    <w:rsid w:val="00AC5FBC"/>
    <w:rsid w:val="00AC6F8D"/>
    <w:rsid w:val="00AC71CE"/>
    <w:rsid w:val="00AD0448"/>
    <w:rsid w:val="00AD097C"/>
    <w:rsid w:val="00AD5347"/>
    <w:rsid w:val="00AD6E3D"/>
    <w:rsid w:val="00AD76E1"/>
    <w:rsid w:val="00AE0199"/>
    <w:rsid w:val="00AE2795"/>
    <w:rsid w:val="00AE36E4"/>
    <w:rsid w:val="00AE41D3"/>
    <w:rsid w:val="00AE5B58"/>
    <w:rsid w:val="00AE7782"/>
    <w:rsid w:val="00AF1016"/>
    <w:rsid w:val="00AF1947"/>
    <w:rsid w:val="00AF1D90"/>
    <w:rsid w:val="00AF33D4"/>
    <w:rsid w:val="00AF489C"/>
    <w:rsid w:val="00B00832"/>
    <w:rsid w:val="00B01DD5"/>
    <w:rsid w:val="00B0478F"/>
    <w:rsid w:val="00B06AB1"/>
    <w:rsid w:val="00B06BA0"/>
    <w:rsid w:val="00B11C8E"/>
    <w:rsid w:val="00B121CD"/>
    <w:rsid w:val="00B12239"/>
    <w:rsid w:val="00B12C63"/>
    <w:rsid w:val="00B12E95"/>
    <w:rsid w:val="00B13091"/>
    <w:rsid w:val="00B13AA1"/>
    <w:rsid w:val="00B2372E"/>
    <w:rsid w:val="00B244CE"/>
    <w:rsid w:val="00B267D8"/>
    <w:rsid w:val="00B31D47"/>
    <w:rsid w:val="00B34495"/>
    <w:rsid w:val="00B35E3D"/>
    <w:rsid w:val="00B403A6"/>
    <w:rsid w:val="00B4071A"/>
    <w:rsid w:val="00B42475"/>
    <w:rsid w:val="00B5136B"/>
    <w:rsid w:val="00B62859"/>
    <w:rsid w:val="00B629F5"/>
    <w:rsid w:val="00B6383C"/>
    <w:rsid w:val="00B656BB"/>
    <w:rsid w:val="00B66FEC"/>
    <w:rsid w:val="00B70204"/>
    <w:rsid w:val="00B71A83"/>
    <w:rsid w:val="00B729AB"/>
    <w:rsid w:val="00B7478D"/>
    <w:rsid w:val="00B76569"/>
    <w:rsid w:val="00B775F0"/>
    <w:rsid w:val="00B77D96"/>
    <w:rsid w:val="00B82E5B"/>
    <w:rsid w:val="00B8460A"/>
    <w:rsid w:val="00B8483D"/>
    <w:rsid w:val="00B8670C"/>
    <w:rsid w:val="00B872A1"/>
    <w:rsid w:val="00B912BA"/>
    <w:rsid w:val="00B912CC"/>
    <w:rsid w:val="00B91C9F"/>
    <w:rsid w:val="00B93C16"/>
    <w:rsid w:val="00BA191C"/>
    <w:rsid w:val="00BA5DEB"/>
    <w:rsid w:val="00BB0F7C"/>
    <w:rsid w:val="00BB13FB"/>
    <w:rsid w:val="00BB46D0"/>
    <w:rsid w:val="00BC177C"/>
    <w:rsid w:val="00BC37BE"/>
    <w:rsid w:val="00BC7171"/>
    <w:rsid w:val="00BC7F23"/>
    <w:rsid w:val="00BC7FF0"/>
    <w:rsid w:val="00BD2008"/>
    <w:rsid w:val="00BD3979"/>
    <w:rsid w:val="00BD60F5"/>
    <w:rsid w:val="00BD6201"/>
    <w:rsid w:val="00BE0A5F"/>
    <w:rsid w:val="00BE521B"/>
    <w:rsid w:val="00BE52FB"/>
    <w:rsid w:val="00BF5935"/>
    <w:rsid w:val="00BF6A60"/>
    <w:rsid w:val="00BF6C42"/>
    <w:rsid w:val="00C00F37"/>
    <w:rsid w:val="00C01084"/>
    <w:rsid w:val="00C01E62"/>
    <w:rsid w:val="00C0622B"/>
    <w:rsid w:val="00C062D4"/>
    <w:rsid w:val="00C0781C"/>
    <w:rsid w:val="00C15318"/>
    <w:rsid w:val="00C16EBC"/>
    <w:rsid w:val="00C17A2F"/>
    <w:rsid w:val="00C20D34"/>
    <w:rsid w:val="00C25152"/>
    <w:rsid w:val="00C26564"/>
    <w:rsid w:val="00C27E65"/>
    <w:rsid w:val="00C32418"/>
    <w:rsid w:val="00C32786"/>
    <w:rsid w:val="00C32CD7"/>
    <w:rsid w:val="00C3395C"/>
    <w:rsid w:val="00C37DA6"/>
    <w:rsid w:val="00C40352"/>
    <w:rsid w:val="00C43063"/>
    <w:rsid w:val="00C43293"/>
    <w:rsid w:val="00C435DC"/>
    <w:rsid w:val="00C44988"/>
    <w:rsid w:val="00C4568C"/>
    <w:rsid w:val="00C508BA"/>
    <w:rsid w:val="00C508BB"/>
    <w:rsid w:val="00C5258D"/>
    <w:rsid w:val="00C53C09"/>
    <w:rsid w:val="00C6076E"/>
    <w:rsid w:val="00C60907"/>
    <w:rsid w:val="00C60FFC"/>
    <w:rsid w:val="00C63716"/>
    <w:rsid w:val="00C638B8"/>
    <w:rsid w:val="00C66556"/>
    <w:rsid w:val="00C7007A"/>
    <w:rsid w:val="00C82E27"/>
    <w:rsid w:val="00C846C3"/>
    <w:rsid w:val="00C84A63"/>
    <w:rsid w:val="00C86F8C"/>
    <w:rsid w:val="00C8799C"/>
    <w:rsid w:val="00C90E49"/>
    <w:rsid w:val="00C9189D"/>
    <w:rsid w:val="00C935C2"/>
    <w:rsid w:val="00C948C6"/>
    <w:rsid w:val="00C94E6D"/>
    <w:rsid w:val="00C95556"/>
    <w:rsid w:val="00CA3EF5"/>
    <w:rsid w:val="00CA482F"/>
    <w:rsid w:val="00CA48EF"/>
    <w:rsid w:val="00CB3045"/>
    <w:rsid w:val="00CB31D8"/>
    <w:rsid w:val="00CB3EEB"/>
    <w:rsid w:val="00CB4025"/>
    <w:rsid w:val="00CC1D1D"/>
    <w:rsid w:val="00CC4557"/>
    <w:rsid w:val="00CC644E"/>
    <w:rsid w:val="00CC77BC"/>
    <w:rsid w:val="00CD0993"/>
    <w:rsid w:val="00CD219D"/>
    <w:rsid w:val="00CD3A25"/>
    <w:rsid w:val="00CD4D5F"/>
    <w:rsid w:val="00CD60DC"/>
    <w:rsid w:val="00CD6502"/>
    <w:rsid w:val="00CD6BE4"/>
    <w:rsid w:val="00CD6D43"/>
    <w:rsid w:val="00CD6FBD"/>
    <w:rsid w:val="00CE4434"/>
    <w:rsid w:val="00CE5609"/>
    <w:rsid w:val="00CE65B9"/>
    <w:rsid w:val="00CF1B4D"/>
    <w:rsid w:val="00CF24ED"/>
    <w:rsid w:val="00CF4654"/>
    <w:rsid w:val="00CF5504"/>
    <w:rsid w:val="00CF5A05"/>
    <w:rsid w:val="00CF6ABB"/>
    <w:rsid w:val="00CF6CE9"/>
    <w:rsid w:val="00CF75AA"/>
    <w:rsid w:val="00D018EA"/>
    <w:rsid w:val="00D01F2E"/>
    <w:rsid w:val="00D021D7"/>
    <w:rsid w:val="00D03EE9"/>
    <w:rsid w:val="00D05822"/>
    <w:rsid w:val="00D06F03"/>
    <w:rsid w:val="00D07CDE"/>
    <w:rsid w:val="00D107E7"/>
    <w:rsid w:val="00D16052"/>
    <w:rsid w:val="00D16863"/>
    <w:rsid w:val="00D2041E"/>
    <w:rsid w:val="00D3113D"/>
    <w:rsid w:val="00D34B2C"/>
    <w:rsid w:val="00D34C6F"/>
    <w:rsid w:val="00D367BA"/>
    <w:rsid w:val="00D42EF0"/>
    <w:rsid w:val="00D44A91"/>
    <w:rsid w:val="00D453F6"/>
    <w:rsid w:val="00D45473"/>
    <w:rsid w:val="00D50E15"/>
    <w:rsid w:val="00D5113E"/>
    <w:rsid w:val="00D511CF"/>
    <w:rsid w:val="00D518BB"/>
    <w:rsid w:val="00D52142"/>
    <w:rsid w:val="00D52E72"/>
    <w:rsid w:val="00D53816"/>
    <w:rsid w:val="00D60159"/>
    <w:rsid w:val="00D60AE4"/>
    <w:rsid w:val="00D61B16"/>
    <w:rsid w:val="00D61E57"/>
    <w:rsid w:val="00D64ED7"/>
    <w:rsid w:val="00D66539"/>
    <w:rsid w:val="00D6685D"/>
    <w:rsid w:val="00D66996"/>
    <w:rsid w:val="00D66A04"/>
    <w:rsid w:val="00D72E29"/>
    <w:rsid w:val="00D73B73"/>
    <w:rsid w:val="00D740D7"/>
    <w:rsid w:val="00D756B8"/>
    <w:rsid w:val="00D75700"/>
    <w:rsid w:val="00D75EA9"/>
    <w:rsid w:val="00D7682E"/>
    <w:rsid w:val="00D81A28"/>
    <w:rsid w:val="00D8209E"/>
    <w:rsid w:val="00D8321C"/>
    <w:rsid w:val="00D83EC1"/>
    <w:rsid w:val="00D86E37"/>
    <w:rsid w:val="00D86E7E"/>
    <w:rsid w:val="00D8757A"/>
    <w:rsid w:val="00D90B64"/>
    <w:rsid w:val="00D92623"/>
    <w:rsid w:val="00D93072"/>
    <w:rsid w:val="00DA58BD"/>
    <w:rsid w:val="00DA6023"/>
    <w:rsid w:val="00DA779B"/>
    <w:rsid w:val="00DB0CDB"/>
    <w:rsid w:val="00DB16B2"/>
    <w:rsid w:val="00DB2F66"/>
    <w:rsid w:val="00DB3538"/>
    <w:rsid w:val="00DB50CD"/>
    <w:rsid w:val="00DC05C3"/>
    <w:rsid w:val="00DC34D6"/>
    <w:rsid w:val="00DC357D"/>
    <w:rsid w:val="00DC449A"/>
    <w:rsid w:val="00DC45C3"/>
    <w:rsid w:val="00DC6D82"/>
    <w:rsid w:val="00DD05CD"/>
    <w:rsid w:val="00DD1D12"/>
    <w:rsid w:val="00DD3BF1"/>
    <w:rsid w:val="00DD769C"/>
    <w:rsid w:val="00DE0096"/>
    <w:rsid w:val="00DE35F6"/>
    <w:rsid w:val="00DE3F0B"/>
    <w:rsid w:val="00DE4618"/>
    <w:rsid w:val="00DE5B65"/>
    <w:rsid w:val="00DE6D78"/>
    <w:rsid w:val="00DF025D"/>
    <w:rsid w:val="00DF0626"/>
    <w:rsid w:val="00DF115A"/>
    <w:rsid w:val="00DF25FD"/>
    <w:rsid w:val="00DF2CD0"/>
    <w:rsid w:val="00DF2FF2"/>
    <w:rsid w:val="00DF4613"/>
    <w:rsid w:val="00E00CF2"/>
    <w:rsid w:val="00E00D57"/>
    <w:rsid w:val="00E025D8"/>
    <w:rsid w:val="00E05E37"/>
    <w:rsid w:val="00E06657"/>
    <w:rsid w:val="00E070F3"/>
    <w:rsid w:val="00E07173"/>
    <w:rsid w:val="00E10C04"/>
    <w:rsid w:val="00E11A15"/>
    <w:rsid w:val="00E11E5B"/>
    <w:rsid w:val="00E13432"/>
    <w:rsid w:val="00E22B90"/>
    <w:rsid w:val="00E233FE"/>
    <w:rsid w:val="00E268A2"/>
    <w:rsid w:val="00E26945"/>
    <w:rsid w:val="00E26EAB"/>
    <w:rsid w:val="00E306BB"/>
    <w:rsid w:val="00E3206B"/>
    <w:rsid w:val="00E33F66"/>
    <w:rsid w:val="00E34B27"/>
    <w:rsid w:val="00E352E8"/>
    <w:rsid w:val="00E43A83"/>
    <w:rsid w:val="00E44043"/>
    <w:rsid w:val="00E44CFD"/>
    <w:rsid w:val="00E45045"/>
    <w:rsid w:val="00E450CE"/>
    <w:rsid w:val="00E4598A"/>
    <w:rsid w:val="00E47366"/>
    <w:rsid w:val="00E505B0"/>
    <w:rsid w:val="00E514C5"/>
    <w:rsid w:val="00E607D6"/>
    <w:rsid w:val="00E632D4"/>
    <w:rsid w:val="00E63490"/>
    <w:rsid w:val="00E65CFF"/>
    <w:rsid w:val="00E66C4E"/>
    <w:rsid w:val="00E70469"/>
    <w:rsid w:val="00E705AE"/>
    <w:rsid w:val="00E806F3"/>
    <w:rsid w:val="00E81DAE"/>
    <w:rsid w:val="00E82BC3"/>
    <w:rsid w:val="00E83D4C"/>
    <w:rsid w:val="00E84C64"/>
    <w:rsid w:val="00E85D3D"/>
    <w:rsid w:val="00E90ADD"/>
    <w:rsid w:val="00E923BE"/>
    <w:rsid w:val="00E9737B"/>
    <w:rsid w:val="00E97FF8"/>
    <w:rsid w:val="00EA09B1"/>
    <w:rsid w:val="00EA1949"/>
    <w:rsid w:val="00EA1971"/>
    <w:rsid w:val="00EA2F59"/>
    <w:rsid w:val="00EA3167"/>
    <w:rsid w:val="00EA6B8A"/>
    <w:rsid w:val="00EB0565"/>
    <w:rsid w:val="00EB1289"/>
    <w:rsid w:val="00EB3A6A"/>
    <w:rsid w:val="00EB5F53"/>
    <w:rsid w:val="00EB63D0"/>
    <w:rsid w:val="00EB6E5F"/>
    <w:rsid w:val="00EB7C49"/>
    <w:rsid w:val="00EC102D"/>
    <w:rsid w:val="00EC10C8"/>
    <w:rsid w:val="00EC63D2"/>
    <w:rsid w:val="00ED03B2"/>
    <w:rsid w:val="00ED2D4D"/>
    <w:rsid w:val="00ED2FAA"/>
    <w:rsid w:val="00ED7163"/>
    <w:rsid w:val="00EE013E"/>
    <w:rsid w:val="00EE0D24"/>
    <w:rsid w:val="00EE0E32"/>
    <w:rsid w:val="00EE32FA"/>
    <w:rsid w:val="00EE5ACA"/>
    <w:rsid w:val="00EE78B8"/>
    <w:rsid w:val="00EF0759"/>
    <w:rsid w:val="00EF6AE7"/>
    <w:rsid w:val="00F003DD"/>
    <w:rsid w:val="00F00F4E"/>
    <w:rsid w:val="00F04155"/>
    <w:rsid w:val="00F05BF1"/>
    <w:rsid w:val="00F0613C"/>
    <w:rsid w:val="00F129A1"/>
    <w:rsid w:val="00F13E62"/>
    <w:rsid w:val="00F21F89"/>
    <w:rsid w:val="00F21FF8"/>
    <w:rsid w:val="00F22871"/>
    <w:rsid w:val="00F229AB"/>
    <w:rsid w:val="00F23D3F"/>
    <w:rsid w:val="00F27AC8"/>
    <w:rsid w:val="00F32E45"/>
    <w:rsid w:val="00F35999"/>
    <w:rsid w:val="00F37439"/>
    <w:rsid w:val="00F44C0A"/>
    <w:rsid w:val="00F46213"/>
    <w:rsid w:val="00F474E1"/>
    <w:rsid w:val="00F47A43"/>
    <w:rsid w:val="00F50E6F"/>
    <w:rsid w:val="00F556F0"/>
    <w:rsid w:val="00F56D7D"/>
    <w:rsid w:val="00F6103F"/>
    <w:rsid w:val="00F637C7"/>
    <w:rsid w:val="00F63919"/>
    <w:rsid w:val="00F6629A"/>
    <w:rsid w:val="00F7150A"/>
    <w:rsid w:val="00F74D5C"/>
    <w:rsid w:val="00F755B8"/>
    <w:rsid w:val="00F75910"/>
    <w:rsid w:val="00F768AA"/>
    <w:rsid w:val="00F76A54"/>
    <w:rsid w:val="00F81050"/>
    <w:rsid w:val="00F84893"/>
    <w:rsid w:val="00F84BD5"/>
    <w:rsid w:val="00F866FB"/>
    <w:rsid w:val="00F9018A"/>
    <w:rsid w:val="00F91394"/>
    <w:rsid w:val="00F91732"/>
    <w:rsid w:val="00F96237"/>
    <w:rsid w:val="00FA12DA"/>
    <w:rsid w:val="00FA20C8"/>
    <w:rsid w:val="00FA3CD2"/>
    <w:rsid w:val="00FB0ED6"/>
    <w:rsid w:val="00FB3158"/>
    <w:rsid w:val="00FB3E19"/>
    <w:rsid w:val="00FB6E99"/>
    <w:rsid w:val="00FC4550"/>
    <w:rsid w:val="00FC4B14"/>
    <w:rsid w:val="00FC57B4"/>
    <w:rsid w:val="00FD0241"/>
    <w:rsid w:val="00FD0A26"/>
    <w:rsid w:val="00FD0EE6"/>
    <w:rsid w:val="00FD4005"/>
    <w:rsid w:val="00FD796E"/>
    <w:rsid w:val="00FE3547"/>
    <w:rsid w:val="00FF3676"/>
    <w:rsid w:val="00FF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2EE98"/>
  <w15:chartTrackingRefBased/>
  <w15:docId w15:val="{3E2BF5A9-9561-FA49-B770-BFE480CF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0D34"/>
    <w:rPr>
      <w:rFonts w:ascii="宋体" w:eastAsia="宋体" w:hAnsi="宋体" w:cs="宋体"/>
      <w:kern w:val="0"/>
      <w:sz w:val="24"/>
    </w:rPr>
  </w:style>
  <w:style w:type="paragraph" w:styleId="1">
    <w:name w:val="heading 1"/>
    <w:basedOn w:val="a"/>
    <w:next w:val="a"/>
    <w:link w:val="11"/>
    <w:autoRedefine/>
    <w:qFormat/>
    <w:rsid w:val="004F226A"/>
    <w:pPr>
      <w:numPr>
        <w:numId w:val="1"/>
      </w:numPr>
      <w:autoSpaceDE w:val="0"/>
      <w:autoSpaceDN w:val="0"/>
      <w:adjustRightInd w:val="0"/>
      <w:spacing w:beforeLines="50" w:before="156" w:afterLines="50" w:after="156"/>
      <w:ind w:left="0" w:firstLine="0"/>
      <w:outlineLvl w:val="0"/>
    </w:pPr>
    <w:rPr>
      <w:rFonts w:ascii="黑体" w:eastAsia="黑体" w:hAnsi="黑体"/>
      <w:bCs/>
      <w:sz w:val="28"/>
      <w:szCs w:val="28"/>
    </w:rPr>
  </w:style>
  <w:style w:type="paragraph" w:styleId="2">
    <w:name w:val="heading 2"/>
    <w:basedOn w:val="a"/>
    <w:next w:val="a"/>
    <w:link w:val="21"/>
    <w:qFormat/>
    <w:rsid w:val="005C7AF3"/>
    <w:pPr>
      <w:keepNext/>
      <w:keepLines/>
      <w:spacing w:beforeLines="50" w:before="50" w:afterLines="50" w:after="50"/>
      <w:outlineLvl w:val="1"/>
    </w:pPr>
    <w:rPr>
      <w:rFonts w:ascii="Cambria" w:hAnsi="Cambria"/>
      <w:sz w:val="28"/>
      <w:szCs w:val="20"/>
    </w:rPr>
  </w:style>
  <w:style w:type="paragraph" w:styleId="3">
    <w:name w:val="heading 3"/>
    <w:basedOn w:val="a"/>
    <w:next w:val="a"/>
    <w:link w:val="30"/>
    <w:uiPriority w:val="9"/>
    <w:unhideWhenUsed/>
    <w:qFormat/>
    <w:rsid w:val="009316ED"/>
    <w:pPr>
      <w:keepNext/>
      <w:keepLines/>
      <w:spacing w:beforeLines="50" w:before="50" w:afterLines="50" w:after="50"/>
      <w:outlineLvl w:val="2"/>
    </w:pPr>
    <w:rPr>
      <w:bCs/>
      <w:szCs w:val="32"/>
    </w:rPr>
  </w:style>
  <w:style w:type="paragraph" w:styleId="4">
    <w:name w:val="heading 4"/>
    <w:basedOn w:val="a"/>
    <w:next w:val="a"/>
    <w:link w:val="40"/>
    <w:uiPriority w:val="9"/>
    <w:unhideWhenUsed/>
    <w:qFormat/>
    <w:rsid w:val="00C4035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3D431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标题 1 字符"/>
    <w:basedOn w:val="a0"/>
    <w:uiPriority w:val="9"/>
    <w:rsid w:val="00D75700"/>
    <w:rPr>
      <w:rFonts w:ascii="Times New Roman" w:eastAsia="宋体" w:hAnsi="Times New Roman" w:cs="Times New Roman"/>
      <w:b/>
      <w:bCs/>
      <w:kern w:val="44"/>
      <w:sz w:val="44"/>
      <w:szCs w:val="44"/>
    </w:rPr>
  </w:style>
  <w:style w:type="character" w:customStyle="1" w:styleId="20">
    <w:name w:val="标题 2 字符"/>
    <w:basedOn w:val="a0"/>
    <w:uiPriority w:val="9"/>
    <w:semiHidden/>
    <w:rsid w:val="00D75700"/>
    <w:rPr>
      <w:rFonts w:asciiTheme="majorHAnsi" w:eastAsiaTheme="majorEastAsia" w:hAnsiTheme="majorHAnsi" w:cstheme="majorBidi"/>
      <w:b/>
      <w:bCs/>
      <w:sz w:val="32"/>
      <w:szCs w:val="32"/>
    </w:rPr>
  </w:style>
  <w:style w:type="paragraph" w:styleId="a3">
    <w:name w:val="footer"/>
    <w:basedOn w:val="a"/>
    <w:link w:val="13"/>
    <w:unhideWhenUsed/>
    <w:qFormat/>
    <w:rsid w:val="00D75700"/>
    <w:pPr>
      <w:tabs>
        <w:tab w:val="center" w:pos="4153"/>
        <w:tab w:val="right" w:pos="8306"/>
      </w:tabs>
      <w:snapToGrid w:val="0"/>
    </w:pPr>
    <w:rPr>
      <w:sz w:val="18"/>
      <w:szCs w:val="18"/>
    </w:rPr>
  </w:style>
  <w:style w:type="character" w:customStyle="1" w:styleId="a4">
    <w:name w:val="页脚 字符"/>
    <w:basedOn w:val="a0"/>
    <w:uiPriority w:val="99"/>
    <w:semiHidden/>
    <w:rsid w:val="00D75700"/>
    <w:rPr>
      <w:rFonts w:ascii="Times New Roman" w:eastAsia="宋体" w:hAnsi="Times New Roman" w:cs="Times New Roman"/>
      <w:sz w:val="18"/>
      <w:szCs w:val="18"/>
    </w:rPr>
  </w:style>
  <w:style w:type="character" w:customStyle="1" w:styleId="13">
    <w:name w:val="页脚 字符1"/>
    <w:link w:val="a3"/>
    <w:rsid w:val="00D75700"/>
    <w:rPr>
      <w:rFonts w:ascii="Times New Roman" w:eastAsia="宋体" w:hAnsi="Times New Roman" w:cs="Times New Roman"/>
      <w:sz w:val="18"/>
      <w:szCs w:val="18"/>
    </w:rPr>
  </w:style>
  <w:style w:type="paragraph" w:customStyle="1" w:styleId="a5">
    <w:basedOn w:val="a"/>
    <w:next w:val="a"/>
    <w:autoRedefine/>
    <w:uiPriority w:val="39"/>
    <w:rsid w:val="00D75700"/>
    <w:pPr>
      <w:tabs>
        <w:tab w:val="right" w:leader="dot" w:pos="9344"/>
      </w:tabs>
      <w:ind w:leftChars="200" w:left="420"/>
    </w:pPr>
    <w:rPr>
      <w:szCs w:val="20"/>
    </w:rPr>
  </w:style>
  <w:style w:type="character" w:styleId="a6">
    <w:name w:val="Hyperlink"/>
    <w:uiPriority w:val="99"/>
    <w:rsid w:val="00D75700"/>
    <w:rPr>
      <w:color w:val="0000FF"/>
      <w:u w:val="single"/>
    </w:rPr>
  </w:style>
  <w:style w:type="character" w:styleId="a7">
    <w:name w:val="page number"/>
    <w:basedOn w:val="a0"/>
    <w:rsid w:val="00D75700"/>
  </w:style>
  <w:style w:type="character" w:customStyle="1" w:styleId="11">
    <w:name w:val="标题 1 字符1"/>
    <w:link w:val="1"/>
    <w:rsid w:val="004F226A"/>
    <w:rPr>
      <w:rFonts w:ascii="黑体" w:eastAsia="黑体" w:hAnsi="黑体" w:cs="宋体"/>
      <w:bCs/>
      <w:kern w:val="0"/>
      <w:sz w:val="28"/>
      <w:szCs w:val="28"/>
    </w:rPr>
  </w:style>
  <w:style w:type="character" w:customStyle="1" w:styleId="21">
    <w:name w:val="标题 2 字符1"/>
    <w:link w:val="2"/>
    <w:rsid w:val="005C7AF3"/>
    <w:rPr>
      <w:rFonts w:ascii="Cambria" w:eastAsia="宋体" w:hAnsi="Cambria" w:cs="宋体"/>
      <w:kern w:val="0"/>
      <w:sz w:val="28"/>
      <w:szCs w:val="20"/>
    </w:rPr>
  </w:style>
  <w:style w:type="paragraph" w:customStyle="1" w:styleId="110">
    <w:name w:val="正文11"/>
    <w:basedOn w:val="a"/>
    <w:link w:val="11Char"/>
    <w:rsid w:val="00D75700"/>
    <w:pPr>
      <w:ind w:firstLineChars="200" w:firstLine="200"/>
    </w:pPr>
  </w:style>
  <w:style w:type="character" w:customStyle="1" w:styleId="11Char">
    <w:name w:val="正文11 Char"/>
    <w:link w:val="110"/>
    <w:rsid w:val="00D75700"/>
    <w:rPr>
      <w:rFonts w:ascii="宋体" w:eastAsia="宋体" w:hAnsi="宋体" w:cs="Times New Roman"/>
      <w:sz w:val="24"/>
    </w:rPr>
  </w:style>
  <w:style w:type="paragraph" w:customStyle="1" w:styleId="a8">
    <w:name w:val="我的正文"/>
    <w:basedOn w:val="110"/>
    <w:link w:val="Char"/>
    <w:qFormat/>
    <w:rsid w:val="00D75700"/>
  </w:style>
  <w:style w:type="character" w:customStyle="1" w:styleId="Char">
    <w:name w:val="我的正文 Char"/>
    <w:link w:val="a8"/>
    <w:qFormat/>
    <w:rsid w:val="00D75700"/>
    <w:rPr>
      <w:rFonts w:ascii="宋体" w:eastAsia="宋体" w:hAnsi="宋体" w:cs="Times New Roman"/>
      <w:sz w:val="24"/>
    </w:rPr>
  </w:style>
  <w:style w:type="paragraph" w:styleId="a9">
    <w:name w:val="Date"/>
    <w:basedOn w:val="a"/>
    <w:next w:val="a"/>
    <w:link w:val="aa"/>
    <w:uiPriority w:val="99"/>
    <w:unhideWhenUsed/>
    <w:rsid w:val="009316ED"/>
    <w:pPr>
      <w:ind w:leftChars="2500" w:left="100"/>
    </w:pPr>
  </w:style>
  <w:style w:type="character" w:customStyle="1" w:styleId="aa">
    <w:name w:val="日期 字符"/>
    <w:basedOn w:val="a0"/>
    <w:link w:val="a9"/>
    <w:uiPriority w:val="99"/>
    <w:rsid w:val="009316ED"/>
    <w:rPr>
      <w:rFonts w:ascii="Times New Roman" w:eastAsia="宋体" w:hAnsi="Times New Roman" w:cs="Times New Roman"/>
    </w:rPr>
  </w:style>
  <w:style w:type="character" w:customStyle="1" w:styleId="30">
    <w:name w:val="标题 3 字符"/>
    <w:basedOn w:val="a0"/>
    <w:link w:val="3"/>
    <w:uiPriority w:val="9"/>
    <w:rsid w:val="009316ED"/>
    <w:rPr>
      <w:rFonts w:ascii="Times New Roman" w:eastAsia="宋体" w:hAnsi="Times New Roman" w:cs="Times New Roman"/>
      <w:bCs/>
      <w:sz w:val="24"/>
      <w:szCs w:val="32"/>
    </w:rPr>
  </w:style>
  <w:style w:type="paragraph" w:styleId="ab">
    <w:name w:val="List Paragraph"/>
    <w:basedOn w:val="a"/>
    <w:uiPriority w:val="34"/>
    <w:qFormat/>
    <w:rsid w:val="00F9018A"/>
    <w:pPr>
      <w:ind w:firstLineChars="200" w:firstLine="420"/>
    </w:pPr>
  </w:style>
  <w:style w:type="character" w:styleId="ac">
    <w:name w:val="Strong"/>
    <w:basedOn w:val="a0"/>
    <w:uiPriority w:val="22"/>
    <w:qFormat/>
    <w:rsid w:val="004C75B4"/>
    <w:rPr>
      <w:b/>
      <w:bCs/>
    </w:rPr>
  </w:style>
  <w:style w:type="paragraph" w:styleId="ad">
    <w:name w:val="Plain Text"/>
    <w:basedOn w:val="a"/>
    <w:link w:val="ae"/>
    <w:uiPriority w:val="99"/>
    <w:unhideWhenUsed/>
    <w:rsid w:val="0094284F"/>
    <w:rPr>
      <w:rFonts w:asciiTheme="minorEastAsia" w:eastAsiaTheme="minorEastAsia" w:hAnsi="Courier New" w:cs="Courier New"/>
    </w:rPr>
  </w:style>
  <w:style w:type="character" w:customStyle="1" w:styleId="ae">
    <w:name w:val="纯文本 字符"/>
    <w:basedOn w:val="a0"/>
    <w:link w:val="ad"/>
    <w:uiPriority w:val="99"/>
    <w:rsid w:val="0094284F"/>
    <w:rPr>
      <w:rFonts w:asciiTheme="minorEastAsia" w:hAnsi="Courier New" w:cs="Courier New"/>
      <w:kern w:val="0"/>
      <w:sz w:val="24"/>
    </w:rPr>
  </w:style>
  <w:style w:type="paragraph" w:styleId="af">
    <w:name w:val="Normal (Web)"/>
    <w:basedOn w:val="a"/>
    <w:uiPriority w:val="99"/>
    <w:unhideWhenUsed/>
    <w:qFormat/>
    <w:rsid w:val="003D782D"/>
    <w:pPr>
      <w:spacing w:before="100" w:beforeAutospacing="1" w:after="100" w:afterAutospacing="1"/>
    </w:pPr>
  </w:style>
  <w:style w:type="table" w:styleId="af0">
    <w:name w:val="Table Grid"/>
    <w:basedOn w:val="a1"/>
    <w:rsid w:val="00824ACB"/>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图片"/>
    <w:basedOn w:val="af2"/>
    <w:rsid w:val="00824ACB"/>
    <w:pPr>
      <w:widowControl w:val="0"/>
      <w:spacing w:line="360" w:lineRule="auto"/>
      <w:ind w:firstLineChars="0" w:firstLine="0"/>
      <w:jc w:val="center"/>
    </w:pPr>
    <w:rPr>
      <w:rFonts w:ascii="Times New Roman" w:hAnsi="Times New Roman" w:cs="Times New Roman"/>
      <w:kern w:val="2"/>
      <w:sz w:val="21"/>
    </w:rPr>
  </w:style>
  <w:style w:type="paragraph" w:styleId="af2">
    <w:name w:val="Normal Indent"/>
    <w:basedOn w:val="a"/>
    <w:uiPriority w:val="99"/>
    <w:unhideWhenUsed/>
    <w:rsid w:val="00824ACB"/>
    <w:pPr>
      <w:ind w:firstLineChars="200" w:firstLine="420"/>
    </w:pPr>
  </w:style>
  <w:style w:type="paragraph" w:styleId="af3">
    <w:name w:val="header"/>
    <w:basedOn w:val="a"/>
    <w:link w:val="af4"/>
    <w:uiPriority w:val="99"/>
    <w:unhideWhenUsed/>
    <w:qFormat/>
    <w:rsid w:val="00864072"/>
    <w:pPr>
      <w:tabs>
        <w:tab w:val="center" w:pos="4153"/>
        <w:tab w:val="right" w:pos="8306"/>
      </w:tabs>
      <w:snapToGrid w:val="0"/>
      <w:jc w:val="center"/>
    </w:pPr>
    <w:rPr>
      <w:sz w:val="18"/>
      <w:szCs w:val="18"/>
    </w:rPr>
  </w:style>
  <w:style w:type="character" w:customStyle="1" w:styleId="af4">
    <w:name w:val="页眉 字符"/>
    <w:basedOn w:val="a0"/>
    <w:link w:val="af3"/>
    <w:uiPriority w:val="99"/>
    <w:rsid w:val="00864072"/>
    <w:rPr>
      <w:rFonts w:ascii="宋体" w:eastAsia="宋体" w:hAnsi="宋体" w:cs="宋体"/>
      <w:kern w:val="0"/>
      <w:sz w:val="18"/>
      <w:szCs w:val="18"/>
    </w:rPr>
  </w:style>
  <w:style w:type="numbering" w:customStyle="1" w:styleId="10">
    <w:name w:val="当前列表1"/>
    <w:uiPriority w:val="99"/>
    <w:rsid w:val="00724508"/>
    <w:pPr>
      <w:numPr>
        <w:numId w:val="25"/>
      </w:numPr>
    </w:pPr>
  </w:style>
  <w:style w:type="table" w:styleId="22">
    <w:name w:val="Plain Table 2"/>
    <w:basedOn w:val="a1"/>
    <w:uiPriority w:val="42"/>
    <w:rsid w:val="00CD3A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5">
    <w:name w:val="caption"/>
    <w:basedOn w:val="a"/>
    <w:next w:val="a"/>
    <w:uiPriority w:val="35"/>
    <w:unhideWhenUsed/>
    <w:qFormat/>
    <w:rsid w:val="00876CC2"/>
    <w:rPr>
      <w:rFonts w:asciiTheme="majorHAnsi" w:eastAsia="黑体" w:hAnsiTheme="majorHAnsi" w:cstheme="majorBidi"/>
      <w:sz w:val="20"/>
      <w:szCs w:val="20"/>
    </w:rPr>
  </w:style>
  <w:style w:type="paragraph" w:styleId="TOC1">
    <w:name w:val="toc 1"/>
    <w:basedOn w:val="a"/>
    <w:next w:val="a"/>
    <w:autoRedefine/>
    <w:uiPriority w:val="39"/>
    <w:unhideWhenUsed/>
    <w:rsid w:val="008A4962"/>
    <w:pPr>
      <w:tabs>
        <w:tab w:val="left" w:pos="840"/>
        <w:tab w:val="right" w:leader="dot" w:pos="8720"/>
      </w:tabs>
    </w:pPr>
  </w:style>
  <w:style w:type="paragraph" w:styleId="TOC2">
    <w:name w:val="toc 2"/>
    <w:basedOn w:val="a"/>
    <w:next w:val="a"/>
    <w:autoRedefine/>
    <w:uiPriority w:val="39"/>
    <w:unhideWhenUsed/>
    <w:rsid w:val="00A70883"/>
    <w:pPr>
      <w:ind w:leftChars="200" w:left="420"/>
    </w:pPr>
  </w:style>
  <w:style w:type="paragraph" w:styleId="TOC3">
    <w:name w:val="toc 3"/>
    <w:basedOn w:val="a"/>
    <w:next w:val="a"/>
    <w:autoRedefine/>
    <w:uiPriority w:val="39"/>
    <w:unhideWhenUsed/>
    <w:rsid w:val="00A70883"/>
    <w:pPr>
      <w:ind w:leftChars="400" w:left="840"/>
    </w:pPr>
  </w:style>
  <w:style w:type="character" w:styleId="af6">
    <w:name w:val="FollowedHyperlink"/>
    <w:basedOn w:val="a0"/>
    <w:uiPriority w:val="99"/>
    <w:unhideWhenUsed/>
    <w:rsid w:val="000A664C"/>
    <w:rPr>
      <w:color w:val="954F72" w:themeColor="followedHyperlink"/>
      <w:u w:val="single"/>
    </w:rPr>
  </w:style>
  <w:style w:type="character" w:customStyle="1" w:styleId="40">
    <w:name w:val="标题 4 字符"/>
    <w:basedOn w:val="a0"/>
    <w:link w:val="4"/>
    <w:uiPriority w:val="9"/>
    <w:rsid w:val="00C40352"/>
    <w:rPr>
      <w:rFonts w:asciiTheme="majorHAnsi" w:eastAsiaTheme="majorEastAsia" w:hAnsiTheme="majorHAnsi" w:cstheme="majorBidi"/>
      <w:b/>
      <w:bCs/>
      <w:kern w:val="0"/>
      <w:sz w:val="28"/>
      <w:szCs w:val="28"/>
    </w:rPr>
  </w:style>
  <w:style w:type="paragraph" w:customStyle="1" w:styleId="af7">
    <w:name w:val="图表"/>
    <w:basedOn w:val="a"/>
    <w:qFormat/>
    <w:rsid w:val="00352417"/>
    <w:pPr>
      <w:widowControl w:val="0"/>
      <w:tabs>
        <w:tab w:val="left" w:pos="377"/>
      </w:tabs>
      <w:jc w:val="center"/>
    </w:pPr>
    <w:rPr>
      <w:rFonts w:ascii="Times New Roman" w:hAnsi="Times New Roman" w:cs="Times New Roman"/>
      <w:kern w:val="2"/>
      <w:sz w:val="21"/>
    </w:rPr>
  </w:style>
  <w:style w:type="paragraph" w:customStyle="1" w:styleId="TableParagraph">
    <w:name w:val="Table Paragraph"/>
    <w:basedOn w:val="a"/>
    <w:uiPriority w:val="1"/>
    <w:qFormat/>
    <w:rsid w:val="00E81DAE"/>
    <w:pPr>
      <w:widowControl w:val="0"/>
      <w:jc w:val="both"/>
    </w:pPr>
    <w:rPr>
      <w:kern w:val="2"/>
      <w:sz w:val="21"/>
      <w:szCs w:val="22"/>
      <w:lang w:val="zh-CN" w:bidi="zh-CN"/>
    </w:rPr>
  </w:style>
  <w:style w:type="table" w:customStyle="1" w:styleId="210">
    <w:name w:val="无格式表格 21"/>
    <w:basedOn w:val="a1"/>
    <w:next w:val="22"/>
    <w:uiPriority w:val="42"/>
    <w:rsid w:val="00E81DA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50">
    <w:name w:val="标题 5 字符"/>
    <w:basedOn w:val="a0"/>
    <w:link w:val="5"/>
    <w:uiPriority w:val="9"/>
    <w:semiHidden/>
    <w:rsid w:val="003D431C"/>
    <w:rPr>
      <w:rFonts w:ascii="宋体" w:eastAsia="宋体" w:hAnsi="宋体" w:cs="宋体"/>
      <w:b/>
      <w:b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6369">
      <w:bodyDiv w:val="1"/>
      <w:marLeft w:val="0"/>
      <w:marRight w:val="0"/>
      <w:marTop w:val="0"/>
      <w:marBottom w:val="0"/>
      <w:divBdr>
        <w:top w:val="none" w:sz="0" w:space="0" w:color="auto"/>
        <w:left w:val="none" w:sz="0" w:space="0" w:color="auto"/>
        <w:bottom w:val="none" w:sz="0" w:space="0" w:color="auto"/>
        <w:right w:val="none" w:sz="0" w:space="0" w:color="auto"/>
      </w:divBdr>
    </w:div>
    <w:div w:id="115344083">
      <w:bodyDiv w:val="1"/>
      <w:marLeft w:val="0"/>
      <w:marRight w:val="0"/>
      <w:marTop w:val="0"/>
      <w:marBottom w:val="0"/>
      <w:divBdr>
        <w:top w:val="none" w:sz="0" w:space="0" w:color="auto"/>
        <w:left w:val="none" w:sz="0" w:space="0" w:color="auto"/>
        <w:bottom w:val="none" w:sz="0" w:space="0" w:color="auto"/>
        <w:right w:val="none" w:sz="0" w:space="0" w:color="auto"/>
      </w:divBdr>
    </w:div>
    <w:div w:id="116263180">
      <w:bodyDiv w:val="1"/>
      <w:marLeft w:val="0"/>
      <w:marRight w:val="0"/>
      <w:marTop w:val="0"/>
      <w:marBottom w:val="0"/>
      <w:divBdr>
        <w:top w:val="none" w:sz="0" w:space="0" w:color="auto"/>
        <w:left w:val="none" w:sz="0" w:space="0" w:color="auto"/>
        <w:bottom w:val="none" w:sz="0" w:space="0" w:color="auto"/>
        <w:right w:val="none" w:sz="0" w:space="0" w:color="auto"/>
      </w:divBdr>
    </w:div>
    <w:div w:id="117185936">
      <w:bodyDiv w:val="1"/>
      <w:marLeft w:val="0"/>
      <w:marRight w:val="0"/>
      <w:marTop w:val="0"/>
      <w:marBottom w:val="0"/>
      <w:divBdr>
        <w:top w:val="none" w:sz="0" w:space="0" w:color="auto"/>
        <w:left w:val="none" w:sz="0" w:space="0" w:color="auto"/>
        <w:bottom w:val="none" w:sz="0" w:space="0" w:color="auto"/>
        <w:right w:val="none" w:sz="0" w:space="0" w:color="auto"/>
      </w:divBdr>
    </w:div>
    <w:div w:id="147402399">
      <w:bodyDiv w:val="1"/>
      <w:marLeft w:val="0"/>
      <w:marRight w:val="0"/>
      <w:marTop w:val="0"/>
      <w:marBottom w:val="0"/>
      <w:divBdr>
        <w:top w:val="none" w:sz="0" w:space="0" w:color="auto"/>
        <w:left w:val="none" w:sz="0" w:space="0" w:color="auto"/>
        <w:bottom w:val="none" w:sz="0" w:space="0" w:color="auto"/>
        <w:right w:val="none" w:sz="0" w:space="0" w:color="auto"/>
      </w:divBdr>
    </w:div>
    <w:div w:id="157576412">
      <w:bodyDiv w:val="1"/>
      <w:marLeft w:val="0"/>
      <w:marRight w:val="0"/>
      <w:marTop w:val="0"/>
      <w:marBottom w:val="0"/>
      <w:divBdr>
        <w:top w:val="none" w:sz="0" w:space="0" w:color="auto"/>
        <w:left w:val="none" w:sz="0" w:space="0" w:color="auto"/>
        <w:bottom w:val="none" w:sz="0" w:space="0" w:color="auto"/>
        <w:right w:val="none" w:sz="0" w:space="0" w:color="auto"/>
      </w:divBdr>
    </w:div>
    <w:div w:id="171577210">
      <w:bodyDiv w:val="1"/>
      <w:marLeft w:val="0"/>
      <w:marRight w:val="0"/>
      <w:marTop w:val="0"/>
      <w:marBottom w:val="0"/>
      <w:divBdr>
        <w:top w:val="none" w:sz="0" w:space="0" w:color="auto"/>
        <w:left w:val="none" w:sz="0" w:space="0" w:color="auto"/>
        <w:bottom w:val="none" w:sz="0" w:space="0" w:color="auto"/>
        <w:right w:val="none" w:sz="0" w:space="0" w:color="auto"/>
      </w:divBdr>
    </w:div>
    <w:div w:id="182668213">
      <w:bodyDiv w:val="1"/>
      <w:marLeft w:val="0"/>
      <w:marRight w:val="0"/>
      <w:marTop w:val="0"/>
      <w:marBottom w:val="0"/>
      <w:divBdr>
        <w:top w:val="none" w:sz="0" w:space="0" w:color="auto"/>
        <w:left w:val="none" w:sz="0" w:space="0" w:color="auto"/>
        <w:bottom w:val="none" w:sz="0" w:space="0" w:color="auto"/>
        <w:right w:val="none" w:sz="0" w:space="0" w:color="auto"/>
      </w:divBdr>
    </w:div>
    <w:div w:id="207187668">
      <w:bodyDiv w:val="1"/>
      <w:marLeft w:val="0"/>
      <w:marRight w:val="0"/>
      <w:marTop w:val="0"/>
      <w:marBottom w:val="0"/>
      <w:divBdr>
        <w:top w:val="none" w:sz="0" w:space="0" w:color="auto"/>
        <w:left w:val="none" w:sz="0" w:space="0" w:color="auto"/>
        <w:bottom w:val="none" w:sz="0" w:space="0" w:color="auto"/>
        <w:right w:val="none" w:sz="0" w:space="0" w:color="auto"/>
      </w:divBdr>
    </w:div>
    <w:div w:id="208616649">
      <w:bodyDiv w:val="1"/>
      <w:marLeft w:val="0"/>
      <w:marRight w:val="0"/>
      <w:marTop w:val="0"/>
      <w:marBottom w:val="0"/>
      <w:divBdr>
        <w:top w:val="none" w:sz="0" w:space="0" w:color="auto"/>
        <w:left w:val="none" w:sz="0" w:space="0" w:color="auto"/>
        <w:bottom w:val="none" w:sz="0" w:space="0" w:color="auto"/>
        <w:right w:val="none" w:sz="0" w:space="0" w:color="auto"/>
      </w:divBdr>
    </w:div>
    <w:div w:id="212740804">
      <w:bodyDiv w:val="1"/>
      <w:marLeft w:val="0"/>
      <w:marRight w:val="0"/>
      <w:marTop w:val="0"/>
      <w:marBottom w:val="0"/>
      <w:divBdr>
        <w:top w:val="none" w:sz="0" w:space="0" w:color="auto"/>
        <w:left w:val="none" w:sz="0" w:space="0" w:color="auto"/>
        <w:bottom w:val="none" w:sz="0" w:space="0" w:color="auto"/>
        <w:right w:val="none" w:sz="0" w:space="0" w:color="auto"/>
      </w:divBdr>
    </w:div>
    <w:div w:id="213927006">
      <w:bodyDiv w:val="1"/>
      <w:marLeft w:val="0"/>
      <w:marRight w:val="0"/>
      <w:marTop w:val="0"/>
      <w:marBottom w:val="0"/>
      <w:divBdr>
        <w:top w:val="none" w:sz="0" w:space="0" w:color="auto"/>
        <w:left w:val="none" w:sz="0" w:space="0" w:color="auto"/>
        <w:bottom w:val="none" w:sz="0" w:space="0" w:color="auto"/>
        <w:right w:val="none" w:sz="0" w:space="0" w:color="auto"/>
      </w:divBdr>
    </w:div>
    <w:div w:id="251401780">
      <w:bodyDiv w:val="1"/>
      <w:marLeft w:val="0"/>
      <w:marRight w:val="0"/>
      <w:marTop w:val="0"/>
      <w:marBottom w:val="0"/>
      <w:divBdr>
        <w:top w:val="none" w:sz="0" w:space="0" w:color="auto"/>
        <w:left w:val="none" w:sz="0" w:space="0" w:color="auto"/>
        <w:bottom w:val="none" w:sz="0" w:space="0" w:color="auto"/>
        <w:right w:val="none" w:sz="0" w:space="0" w:color="auto"/>
      </w:divBdr>
    </w:div>
    <w:div w:id="280378431">
      <w:bodyDiv w:val="1"/>
      <w:marLeft w:val="0"/>
      <w:marRight w:val="0"/>
      <w:marTop w:val="0"/>
      <w:marBottom w:val="0"/>
      <w:divBdr>
        <w:top w:val="none" w:sz="0" w:space="0" w:color="auto"/>
        <w:left w:val="none" w:sz="0" w:space="0" w:color="auto"/>
        <w:bottom w:val="none" w:sz="0" w:space="0" w:color="auto"/>
        <w:right w:val="none" w:sz="0" w:space="0" w:color="auto"/>
      </w:divBdr>
    </w:div>
    <w:div w:id="290207561">
      <w:bodyDiv w:val="1"/>
      <w:marLeft w:val="0"/>
      <w:marRight w:val="0"/>
      <w:marTop w:val="0"/>
      <w:marBottom w:val="0"/>
      <w:divBdr>
        <w:top w:val="none" w:sz="0" w:space="0" w:color="auto"/>
        <w:left w:val="none" w:sz="0" w:space="0" w:color="auto"/>
        <w:bottom w:val="none" w:sz="0" w:space="0" w:color="auto"/>
        <w:right w:val="none" w:sz="0" w:space="0" w:color="auto"/>
      </w:divBdr>
    </w:div>
    <w:div w:id="294140764">
      <w:bodyDiv w:val="1"/>
      <w:marLeft w:val="0"/>
      <w:marRight w:val="0"/>
      <w:marTop w:val="0"/>
      <w:marBottom w:val="0"/>
      <w:divBdr>
        <w:top w:val="none" w:sz="0" w:space="0" w:color="auto"/>
        <w:left w:val="none" w:sz="0" w:space="0" w:color="auto"/>
        <w:bottom w:val="none" w:sz="0" w:space="0" w:color="auto"/>
        <w:right w:val="none" w:sz="0" w:space="0" w:color="auto"/>
      </w:divBdr>
    </w:div>
    <w:div w:id="339815910">
      <w:bodyDiv w:val="1"/>
      <w:marLeft w:val="0"/>
      <w:marRight w:val="0"/>
      <w:marTop w:val="0"/>
      <w:marBottom w:val="0"/>
      <w:divBdr>
        <w:top w:val="none" w:sz="0" w:space="0" w:color="auto"/>
        <w:left w:val="none" w:sz="0" w:space="0" w:color="auto"/>
        <w:bottom w:val="none" w:sz="0" w:space="0" w:color="auto"/>
        <w:right w:val="none" w:sz="0" w:space="0" w:color="auto"/>
      </w:divBdr>
    </w:div>
    <w:div w:id="346717074">
      <w:bodyDiv w:val="1"/>
      <w:marLeft w:val="0"/>
      <w:marRight w:val="0"/>
      <w:marTop w:val="0"/>
      <w:marBottom w:val="0"/>
      <w:divBdr>
        <w:top w:val="none" w:sz="0" w:space="0" w:color="auto"/>
        <w:left w:val="none" w:sz="0" w:space="0" w:color="auto"/>
        <w:bottom w:val="none" w:sz="0" w:space="0" w:color="auto"/>
        <w:right w:val="none" w:sz="0" w:space="0" w:color="auto"/>
      </w:divBdr>
    </w:div>
    <w:div w:id="349986571">
      <w:bodyDiv w:val="1"/>
      <w:marLeft w:val="0"/>
      <w:marRight w:val="0"/>
      <w:marTop w:val="0"/>
      <w:marBottom w:val="0"/>
      <w:divBdr>
        <w:top w:val="none" w:sz="0" w:space="0" w:color="auto"/>
        <w:left w:val="none" w:sz="0" w:space="0" w:color="auto"/>
        <w:bottom w:val="none" w:sz="0" w:space="0" w:color="auto"/>
        <w:right w:val="none" w:sz="0" w:space="0" w:color="auto"/>
      </w:divBdr>
    </w:div>
    <w:div w:id="351229005">
      <w:bodyDiv w:val="1"/>
      <w:marLeft w:val="0"/>
      <w:marRight w:val="0"/>
      <w:marTop w:val="0"/>
      <w:marBottom w:val="0"/>
      <w:divBdr>
        <w:top w:val="none" w:sz="0" w:space="0" w:color="auto"/>
        <w:left w:val="none" w:sz="0" w:space="0" w:color="auto"/>
        <w:bottom w:val="none" w:sz="0" w:space="0" w:color="auto"/>
        <w:right w:val="none" w:sz="0" w:space="0" w:color="auto"/>
      </w:divBdr>
    </w:div>
    <w:div w:id="360713390">
      <w:bodyDiv w:val="1"/>
      <w:marLeft w:val="0"/>
      <w:marRight w:val="0"/>
      <w:marTop w:val="0"/>
      <w:marBottom w:val="0"/>
      <w:divBdr>
        <w:top w:val="none" w:sz="0" w:space="0" w:color="auto"/>
        <w:left w:val="none" w:sz="0" w:space="0" w:color="auto"/>
        <w:bottom w:val="none" w:sz="0" w:space="0" w:color="auto"/>
        <w:right w:val="none" w:sz="0" w:space="0" w:color="auto"/>
      </w:divBdr>
    </w:div>
    <w:div w:id="375544431">
      <w:bodyDiv w:val="1"/>
      <w:marLeft w:val="0"/>
      <w:marRight w:val="0"/>
      <w:marTop w:val="0"/>
      <w:marBottom w:val="0"/>
      <w:divBdr>
        <w:top w:val="none" w:sz="0" w:space="0" w:color="auto"/>
        <w:left w:val="none" w:sz="0" w:space="0" w:color="auto"/>
        <w:bottom w:val="none" w:sz="0" w:space="0" w:color="auto"/>
        <w:right w:val="none" w:sz="0" w:space="0" w:color="auto"/>
      </w:divBdr>
    </w:div>
    <w:div w:id="385491794">
      <w:bodyDiv w:val="1"/>
      <w:marLeft w:val="0"/>
      <w:marRight w:val="0"/>
      <w:marTop w:val="0"/>
      <w:marBottom w:val="0"/>
      <w:divBdr>
        <w:top w:val="none" w:sz="0" w:space="0" w:color="auto"/>
        <w:left w:val="none" w:sz="0" w:space="0" w:color="auto"/>
        <w:bottom w:val="none" w:sz="0" w:space="0" w:color="auto"/>
        <w:right w:val="none" w:sz="0" w:space="0" w:color="auto"/>
      </w:divBdr>
    </w:div>
    <w:div w:id="387652391">
      <w:bodyDiv w:val="1"/>
      <w:marLeft w:val="0"/>
      <w:marRight w:val="0"/>
      <w:marTop w:val="0"/>
      <w:marBottom w:val="0"/>
      <w:divBdr>
        <w:top w:val="none" w:sz="0" w:space="0" w:color="auto"/>
        <w:left w:val="none" w:sz="0" w:space="0" w:color="auto"/>
        <w:bottom w:val="none" w:sz="0" w:space="0" w:color="auto"/>
        <w:right w:val="none" w:sz="0" w:space="0" w:color="auto"/>
      </w:divBdr>
    </w:div>
    <w:div w:id="392198643">
      <w:bodyDiv w:val="1"/>
      <w:marLeft w:val="0"/>
      <w:marRight w:val="0"/>
      <w:marTop w:val="0"/>
      <w:marBottom w:val="0"/>
      <w:divBdr>
        <w:top w:val="none" w:sz="0" w:space="0" w:color="auto"/>
        <w:left w:val="none" w:sz="0" w:space="0" w:color="auto"/>
        <w:bottom w:val="none" w:sz="0" w:space="0" w:color="auto"/>
        <w:right w:val="none" w:sz="0" w:space="0" w:color="auto"/>
      </w:divBdr>
    </w:div>
    <w:div w:id="397673476">
      <w:bodyDiv w:val="1"/>
      <w:marLeft w:val="0"/>
      <w:marRight w:val="0"/>
      <w:marTop w:val="0"/>
      <w:marBottom w:val="0"/>
      <w:divBdr>
        <w:top w:val="none" w:sz="0" w:space="0" w:color="auto"/>
        <w:left w:val="none" w:sz="0" w:space="0" w:color="auto"/>
        <w:bottom w:val="none" w:sz="0" w:space="0" w:color="auto"/>
        <w:right w:val="none" w:sz="0" w:space="0" w:color="auto"/>
      </w:divBdr>
    </w:div>
    <w:div w:id="414937017">
      <w:bodyDiv w:val="1"/>
      <w:marLeft w:val="0"/>
      <w:marRight w:val="0"/>
      <w:marTop w:val="0"/>
      <w:marBottom w:val="0"/>
      <w:divBdr>
        <w:top w:val="none" w:sz="0" w:space="0" w:color="auto"/>
        <w:left w:val="none" w:sz="0" w:space="0" w:color="auto"/>
        <w:bottom w:val="none" w:sz="0" w:space="0" w:color="auto"/>
        <w:right w:val="none" w:sz="0" w:space="0" w:color="auto"/>
      </w:divBdr>
    </w:div>
    <w:div w:id="415398271">
      <w:bodyDiv w:val="1"/>
      <w:marLeft w:val="0"/>
      <w:marRight w:val="0"/>
      <w:marTop w:val="0"/>
      <w:marBottom w:val="0"/>
      <w:divBdr>
        <w:top w:val="none" w:sz="0" w:space="0" w:color="auto"/>
        <w:left w:val="none" w:sz="0" w:space="0" w:color="auto"/>
        <w:bottom w:val="none" w:sz="0" w:space="0" w:color="auto"/>
        <w:right w:val="none" w:sz="0" w:space="0" w:color="auto"/>
      </w:divBdr>
    </w:div>
    <w:div w:id="418992341">
      <w:bodyDiv w:val="1"/>
      <w:marLeft w:val="0"/>
      <w:marRight w:val="0"/>
      <w:marTop w:val="0"/>
      <w:marBottom w:val="0"/>
      <w:divBdr>
        <w:top w:val="none" w:sz="0" w:space="0" w:color="auto"/>
        <w:left w:val="none" w:sz="0" w:space="0" w:color="auto"/>
        <w:bottom w:val="none" w:sz="0" w:space="0" w:color="auto"/>
        <w:right w:val="none" w:sz="0" w:space="0" w:color="auto"/>
      </w:divBdr>
    </w:div>
    <w:div w:id="426731117">
      <w:bodyDiv w:val="1"/>
      <w:marLeft w:val="0"/>
      <w:marRight w:val="0"/>
      <w:marTop w:val="0"/>
      <w:marBottom w:val="0"/>
      <w:divBdr>
        <w:top w:val="none" w:sz="0" w:space="0" w:color="auto"/>
        <w:left w:val="none" w:sz="0" w:space="0" w:color="auto"/>
        <w:bottom w:val="none" w:sz="0" w:space="0" w:color="auto"/>
        <w:right w:val="none" w:sz="0" w:space="0" w:color="auto"/>
      </w:divBdr>
    </w:div>
    <w:div w:id="441001341">
      <w:bodyDiv w:val="1"/>
      <w:marLeft w:val="0"/>
      <w:marRight w:val="0"/>
      <w:marTop w:val="0"/>
      <w:marBottom w:val="0"/>
      <w:divBdr>
        <w:top w:val="none" w:sz="0" w:space="0" w:color="auto"/>
        <w:left w:val="none" w:sz="0" w:space="0" w:color="auto"/>
        <w:bottom w:val="none" w:sz="0" w:space="0" w:color="auto"/>
        <w:right w:val="none" w:sz="0" w:space="0" w:color="auto"/>
      </w:divBdr>
    </w:div>
    <w:div w:id="463238154">
      <w:bodyDiv w:val="1"/>
      <w:marLeft w:val="0"/>
      <w:marRight w:val="0"/>
      <w:marTop w:val="0"/>
      <w:marBottom w:val="0"/>
      <w:divBdr>
        <w:top w:val="none" w:sz="0" w:space="0" w:color="auto"/>
        <w:left w:val="none" w:sz="0" w:space="0" w:color="auto"/>
        <w:bottom w:val="none" w:sz="0" w:space="0" w:color="auto"/>
        <w:right w:val="none" w:sz="0" w:space="0" w:color="auto"/>
      </w:divBdr>
    </w:div>
    <w:div w:id="473721278">
      <w:bodyDiv w:val="1"/>
      <w:marLeft w:val="0"/>
      <w:marRight w:val="0"/>
      <w:marTop w:val="0"/>
      <w:marBottom w:val="0"/>
      <w:divBdr>
        <w:top w:val="none" w:sz="0" w:space="0" w:color="auto"/>
        <w:left w:val="none" w:sz="0" w:space="0" w:color="auto"/>
        <w:bottom w:val="none" w:sz="0" w:space="0" w:color="auto"/>
        <w:right w:val="none" w:sz="0" w:space="0" w:color="auto"/>
      </w:divBdr>
    </w:div>
    <w:div w:id="480315097">
      <w:bodyDiv w:val="1"/>
      <w:marLeft w:val="0"/>
      <w:marRight w:val="0"/>
      <w:marTop w:val="0"/>
      <w:marBottom w:val="0"/>
      <w:divBdr>
        <w:top w:val="none" w:sz="0" w:space="0" w:color="auto"/>
        <w:left w:val="none" w:sz="0" w:space="0" w:color="auto"/>
        <w:bottom w:val="none" w:sz="0" w:space="0" w:color="auto"/>
        <w:right w:val="none" w:sz="0" w:space="0" w:color="auto"/>
      </w:divBdr>
    </w:div>
    <w:div w:id="480541151">
      <w:bodyDiv w:val="1"/>
      <w:marLeft w:val="0"/>
      <w:marRight w:val="0"/>
      <w:marTop w:val="0"/>
      <w:marBottom w:val="0"/>
      <w:divBdr>
        <w:top w:val="none" w:sz="0" w:space="0" w:color="auto"/>
        <w:left w:val="none" w:sz="0" w:space="0" w:color="auto"/>
        <w:bottom w:val="none" w:sz="0" w:space="0" w:color="auto"/>
        <w:right w:val="none" w:sz="0" w:space="0" w:color="auto"/>
      </w:divBdr>
    </w:div>
    <w:div w:id="484322871">
      <w:bodyDiv w:val="1"/>
      <w:marLeft w:val="0"/>
      <w:marRight w:val="0"/>
      <w:marTop w:val="0"/>
      <w:marBottom w:val="0"/>
      <w:divBdr>
        <w:top w:val="none" w:sz="0" w:space="0" w:color="auto"/>
        <w:left w:val="none" w:sz="0" w:space="0" w:color="auto"/>
        <w:bottom w:val="none" w:sz="0" w:space="0" w:color="auto"/>
        <w:right w:val="none" w:sz="0" w:space="0" w:color="auto"/>
      </w:divBdr>
    </w:div>
    <w:div w:id="492796558">
      <w:bodyDiv w:val="1"/>
      <w:marLeft w:val="0"/>
      <w:marRight w:val="0"/>
      <w:marTop w:val="0"/>
      <w:marBottom w:val="0"/>
      <w:divBdr>
        <w:top w:val="none" w:sz="0" w:space="0" w:color="auto"/>
        <w:left w:val="none" w:sz="0" w:space="0" w:color="auto"/>
        <w:bottom w:val="none" w:sz="0" w:space="0" w:color="auto"/>
        <w:right w:val="none" w:sz="0" w:space="0" w:color="auto"/>
      </w:divBdr>
    </w:div>
    <w:div w:id="497692715">
      <w:bodyDiv w:val="1"/>
      <w:marLeft w:val="0"/>
      <w:marRight w:val="0"/>
      <w:marTop w:val="0"/>
      <w:marBottom w:val="0"/>
      <w:divBdr>
        <w:top w:val="none" w:sz="0" w:space="0" w:color="auto"/>
        <w:left w:val="none" w:sz="0" w:space="0" w:color="auto"/>
        <w:bottom w:val="none" w:sz="0" w:space="0" w:color="auto"/>
        <w:right w:val="none" w:sz="0" w:space="0" w:color="auto"/>
      </w:divBdr>
      <w:divsChild>
        <w:div w:id="865025628">
          <w:marLeft w:val="0"/>
          <w:marRight w:val="0"/>
          <w:marTop w:val="0"/>
          <w:marBottom w:val="0"/>
          <w:divBdr>
            <w:top w:val="single" w:sz="2" w:space="0" w:color="E5E7EB"/>
            <w:left w:val="single" w:sz="2" w:space="0" w:color="E5E7EB"/>
            <w:bottom w:val="single" w:sz="2" w:space="0" w:color="E5E7EB"/>
            <w:right w:val="single" w:sz="2" w:space="0" w:color="E5E7EB"/>
          </w:divBdr>
          <w:divsChild>
            <w:div w:id="394396840">
              <w:marLeft w:val="0"/>
              <w:marRight w:val="0"/>
              <w:marTop w:val="0"/>
              <w:marBottom w:val="0"/>
              <w:divBdr>
                <w:top w:val="single" w:sz="2" w:space="0" w:color="E5E7EB"/>
                <w:left w:val="single" w:sz="2" w:space="0" w:color="E5E7EB"/>
                <w:bottom w:val="single" w:sz="2" w:space="0" w:color="E5E7EB"/>
                <w:right w:val="single" w:sz="2" w:space="0" w:color="E5E7EB"/>
              </w:divBdr>
              <w:divsChild>
                <w:div w:id="203907196">
                  <w:marLeft w:val="0"/>
                  <w:marRight w:val="0"/>
                  <w:marTop w:val="0"/>
                  <w:marBottom w:val="0"/>
                  <w:divBdr>
                    <w:top w:val="single" w:sz="2" w:space="0" w:color="E5E7EB"/>
                    <w:left w:val="single" w:sz="2" w:space="0" w:color="E5E7EB"/>
                    <w:bottom w:val="single" w:sz="2" w:space="0" w:color="E5E7EB"/>
                    <w:right w:val="single" w:sz="2" w:space="0" w:color="E5E7EB"/>
                  </w:divBdr>
                  <w:divsChild>
                    <w:div w:id="2022776014">
                      <w:marLeft w:val="0"/>
                      <w:marRight w:val="0"/>
                      <w:marTop w:val="0"/>
                      <w:marBottom w:val="0"/>
                      <w:divBdr>
                        <w:top w:val="single" w:sz="2" w:space="0" w:color="E5E7EB"/>
                        <w:left w:val="single" w:sz="2" w:space="0" w:color="E5E7EB"/>
                        <w:bottom w:val="single" w:sz="2" w:space="0" w:color="E5E7EB"/>
                        <w:right w:val="single" w:sz="2" w:space="0" w:color="E5E7EB"/>
                      </w:divBdr>
                      <w:divsChild>
                        <w:div w:id="1242523311">
                          <w:marLeft w:val="0"/>
                          <w:marRight w:val="0"/>
                          <w:marTop w:val="0"/>
                          <w:marBottom w:val="0"/>
                          <w:divBdr>
                            <w:top w:val="single" w:sz="2" w:space="0" w:color="E5E7EB"/>
                            <w:left w:val="single" w:sz="2" w:space="0" w:color="E5E7EB"/>
                            <w:bottom w:val="single" w:sz="2" w:space="0" w:color="E5E7EB"/>
                            <w:right w:val="single" w:sz="2" w:space="0" w:color="E5E7EB"/>
                          </w:divBdr>
                          <w:divsChild>
                            <w:div w:id="706688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2229599">
          <w:marLeft w:val="0"/>
          <w:marRight w:val="0"/>
          <w:marTop w:val="0"/>
          <w:marBottom w:val="0"/>
          <w:divBdr>
            <w:top w:val="single" w:sz="2" w:space="0" w:color="E5E7EB"/>
            <w:left w:val="single" w:sz="2" w:space="0" w:color="E5E7EB"/>
            <w:bottom w:val="single" w:sz="2" w:space="0" w:color="E5E7EB"/>
            <w:right w:val="single" w:sz="2" w:space="0" w:color="E5E7EB"/>
          </w:divBdr>
          <w:divsChild>
            <w:div w:id="1560356473">
              <w:marLeft w:val="0"/>
              <w:marRight w:val="0"/>
              <w:marTop w:val="0"/>
              <w:marBottom w:val="0"/>
              <w:divBdr>
                <w:top w:val="single" w:sz="2" w:space="0" w:color="E5E7EB"/>
                <w:left w:val="single" w:sz="2" w:space="0" w:color="E5E7EB"/>
                <w:bottom w:val="single" w:sz="2" w:space="0" w:color="E5E7EB"/>
                <w:right w:val="single" w:sz="2" w:space="0" w:color="E5E7EB"/>
              </w:divBdr>
            </w:div>
            <w:div w:id="1902476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9023373">
      <w:bodyDiv w:val="1"/>
      <w:marLeft w:val="0"/>
      <w:marRight w:val="0"/>
      <w:marTop w:val="0"/>
      <w:marBottom w:val="0"/>
      <w:divBdr>
        <w:top w:val="none" w:sz="0" w:space="0" w:color="auto"/>
        <w:left w:val="none" w:sz="0" w:space="0" w:color="auto"/>
        <w:bottom w:val="none" w:sz="0" w:space="0" w:color="auto"/>
        <w:right w:val="none" w:sz="0" w:space="0" w:color="auto"/>
      </w:divBdr>
    </w:div>
    <w:div w:id="607738805">
      <w:bodyDiv w:val="1"/>
      <w:marLeft w:val="0"/>
      <w:marRight w:val="0"/>
      <w:marTop w:val="0"/>
      <w:marBottom w:val="0"/>
      <w:divBdr>
        <w:top w:val="none" w:sz="0" w:space="0" w:color="auto"/>
        <w:left w:val="none" w:sz="0" w:space="0" w:color="auto"/>
        <w:bottom w:val="none" w:sz="0" w:space="0" w:color="auto"/>
        <w:right w:val="none" w:sz="0" w:space="0" w:color="auto"/>
      </w:divBdr>
    </w:div>
    <w:div w:id="696470602">
      <w:bodyDiv w:val="1"/>
      <w:marLeft w:val="0"/>
      <w:marRight w:val="0"/>
      <w:marTop w:val="0"/>
      <w:marBottom w:val="0"/>
      <w:divBdr>
        <w:top w:val="none" w:sz="0" w:space="0" w:color="auto"/>
        <w:left w:val="none" w:sz="0" w:space="0" w:color="auto"/>
        <w:bottom w:val="none" w:sz="0" w:space="0" w:color="auto"/>
        <w:right w:val="none" w:sz="0" w:space="0" w:color="auto"/>
      </w:divBdr>
    </w:div>
    <w:div w:id="709038213">
      <w:bodyDiv w:val="1"/>
      <w:marLeft w:val="0"/>
      <w:marRight w:val="0"/>
      <w:marTop w:val="0"/>
      <w:marBottom w:val="0"/>
      <w:divBdr>
        <w:top w:val="none" w:sz="0" w:space="0" w:color="auto"/>
        <w:left w:val="none" w:sz="0" w:space="0" w:color="auto"/>
        <w:bottom w:val="none" w:sz="0" w:space="0" w:color="auto"/>
        <w:right w:val="none" w:sz="0" w:space="0" w:color="auto"/>
      </w:divBdr>
    </w:div>
    <w:div w:id="715737433">
      <w:bodyDiv w:val="1"/>
      <w:marLeft w:val="0"/>
      <w:marRight w:val="0"/>
      <w:marTop w:val="0"/>
      <w:marBottom w:val="0"/>
      <w:divBdr>
        <w:top w:val="none" w:sz="0" w:space="0" w:color="auto"/>
        <w:left w:val="none" w:sz="0" w:space="0" w:color="auto"/>
        <w:bottom w:val="none" w:sz="0" w:space="0" w:color="auto"/>
        <w:right w:val="none" w:sz="0" w:space="0" w:color="auto"/>
      </w:divBdr>
    </w:div>
    <w:div w:id="719549769">
      <w:bodyDiv w:val="1"/>
      <w:marLeft w:val="0"/>
      <w:marRight w:val="0"/>
      <w:marTop w:val="0"/>
      <w:marBottom w:val="0"/>
      <w:divBdr>
        <w:top w:val="none" w:sz="0" w:space="0" w:color="auto"/>
        <w:left w:val="none" w:sz="0" w:space="0" w:color="auto"/>
        <w:bottom w:val="none" w:sz="0" w:space="0" w:color="auto"/>
        <w:right w:val="none" w:sz="0" w:space="0" w:color="auto"/>
      </w:divBdr>
    </w:div>
    <w:div w:id="725681319">
      <w:bodyDiv w:val="1"/>
      <w:marLeft w:val="0"/>
      <w:marRight w:val="0"/>
      <w:marTop w:val="0"/>
      <w:marBottom w:val="0"/>
      <w:divBdr>
        <w:top w:val="none" w:sz="0" w:space="0" w:color="auto"/>
        <w:left w:val="none" w:sz="0" w:space="0" w:color="auto"/>
        <w:bottom w:val="none" w:sz="0" w:space="0" w:color="auto"/>
        <w:right w:val="none" w:sz="0" w:space="0" w:color="auto"/>
      </w:divBdr>
    </w:div>
    <w:div w:id="728191588">
      <w:bodyDiv w:val="1"/>
      <w:marLeft w:val="0"/>
      <w:marRight w:val="0"/>
      <w:marTop w:val="0"/>
      <w:marBottom w:val="0"/>
      <w:divBdr>
        <w:top w:val="none" w:sz="0" w:space="0" w:color="auto"/>
        <w:left w:val="none" w:sz="0" w:space="0" w:color="auto"/>
        <w:bottom w:val="none" w:sz="0" w:space="0" w:color="auto"/>
        <w:right w:val="none" w:sz="0" w:space="0" w:color="auto"/>
      </w:divBdr>
    </w:div>
    <w:div w:id="729696862">
      <w:bodyDiv w:val="1"/>
      <w:marLeft w:val="0"/>
      <w:marRight w:val="0"/>
      <w:marTop w:val="0"/>
      <w:marBottom w:val="0"/>
      <w:divBdr>
        <w:top w:val="none" w:sz="0" w:space="0" w:color="auto"/>
        <w:left w:val="none" w:sz="0" w:space="0" w:color="auto"/>
        <w:bottom w:val="none" w:sz="0" w:space="0" w:color="auto"/>
        <w:right w:val="none" w:sz="0" w:space="0" w:color="auto"/>
      </w:divBdr>
    </w:div>
    <w:div w:id="765418525">
      <w:bodyDiv w:val="1"/>
      <w:marLeft w:val="0"/>
      <w:marRight w:val="0"/>
      <w:marTop w:val="0"/>
      <w:marBottom w:val="0"/>
      <w:divBdr>
        <w:top w:val="none" w:sz="0" w:space="0" w:color="auto"/>
        <w:left w:val="none" w:sz="0" w:space="0" w:color="auto"/>
        <w:bottom w:val="none" w:sz="0" w:space="0" w:color="auto"/>
        <w:right w:val="none" w:sz="0" w:space="0" w:color="auto"/>
      </w:divBdr>
    </w:div>
    <w:div w:id="789477804">
      <w:bodyDiv w:val="1"/>
      <w:marLeft w:val="0"/>
      <w:marRight w:val="0"/>
      <w:marTop w:val="0"/>
      <w:marBottom w:val="0"/>
      <w:divBdr>
        <w:top w:val="none" w:sz="0" w:space="0" w:color="auto"/>
        <w:left w:val="none" w:sz="0" w:space="0" w:color="auto"/>
        <w:bottom w:val="none" w:sz="0" w:space="0" w:color="auto"/>
        <w:right w:val="none" w:sz="0" w:space="0" w:color="auto"/>
      </w:divBdr>
    </w:div>
    <w:div w:id="805976527">
      <w:bodyDiv w:val="1"/>
      <w:marLeft w:val="0"/>
      <w:marRight w:val="0"/>
      <w:marTop w:val="0"/>
      <w:marBottom w:val="0"/>
      <w:divBdr>
        <w:top w:val="none" w:sz="0" w:space="0" w:color="auto"/>
        <w:left w:val="none" w:sz="0" w:space="0" w:color="auto"/>
        <w:bottom w:val="none" w:sz="0" w:space="0" w:color="auto"/>
        <w:right w:val="none" w:sz="0" w:space="0" w:color="auto"/>
      </w:divBdr>
    </w:div>
    <w:div w:id="827669604">
      <w:bodyDiv w:val="1"/>
      <w:marLeft w:val="0"/>
      <w:marRight w:val="0"/>
      <w:marTop w:val="0"/>
      <w:marBottom w:val="0"/>
      <w:divBdr>
        <w:top w:val="none" w:sz="0" w:space="0" w:color="auto"/>
        <w:left w:val="none" w:sz="0" w:space="0" w:color="auto"/>
        <w:bottom w:val="none" w:sz="0" w:space="0" w:color="auto"/>
        <w:right w:val="none" w:sz="0" w:space="0" w:color="auto"/>
      </w:divBdr>
    </w:div>
    <w:div w:id="830485893">
      <w:bodyDiv w:val="1"/>
      <w:marLeft w:val="0"/>
      <w:marRight w:val="0"/>
      <w:marTop w:val="0"/>
      <w:marBottom w:val="0"/>
      <w:divBdr>
        <w:top w:val="none" w:sz="0" w:space="0" w:color="auto"/>
        <w:left w:val="none" w:sz="0" w:space="0" w:color="auto"/>
        <w:bottom w:val="none" w:sz="0" w:space="0" w:color="auto"/>
        <w:right w:val="none" w:sz="0" w:space="0" w:color="auto"/>
      </w:divBdr>
      <w:divsChild>
        <w:div w:id="122386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628424">
      <w:bodyDiv w:val="1"/>
      <w:marLeft w:val="0"/>
      <w:marRight w:val="0"/>
      <w:marTop w:val="0"/>
      <w:marBottom w:val="0"/>
      <w:divBdr>
        <w:top w:val="none" w:sz="0" w:space="0" w:color="auto"/>
        <w:left w:val="none" w:sz="0" w:space="0" w:color="auto"/>
        <w:bottom w:val="none" w:sz="0" w:space="0" w:color="auto"/>
        <w:right w:val="none" w:sz="0" w:space="0" w:color="auto"/>
      </w:divBdr>
    </w:div>
    <w:div w:id="863908441">
      <w:bodyDiv w:val="1"/>
      <w:marLeft w:val="0"/>
      <w:marRight w:val="0"/>
      <w:marTop w:val="0"/>
      <w:marBottom w:val="0"/>
      <w:divBdr>
        <w:top w:val="none" w:sz="0" w:space="0" w:color="auto"/>
        <w:left w:val="none" w:sz="0" w:space="0" w:color="auto"/>
        <w:bottom w:val="none" w:sz="0" w:space="0" w:color="auto"/>
        <w:right w:val="none" w:sz="0" w:space="0" w:color="auto"/>
      </w:divBdr>
    </w:div>
    <w:div w:id="878080961">
      <w:bodyDiv w:val="1"/>
      <w:marLeft w:val="0"/>
      <w:marRight w:val="0"/>
      <w:marTop w:val="0"/>
      <w:marBottom w:val="0"/>
      <w:divBdr>
        <w:top w:val="none" w:sz="0" w:space="0" w:color="auto"/>
        <w:left w:val="none" w:sz="0" w:space="0" w:color="auto"/>
        <w:bottom w:val="none" w:sz="0" w:space="0" w:color="auto"/>
        <w:right w:val="none" w:sz="0" w:space="0" w:color="auto"/>
      </w:divBdr>
    </w:div>
    <w:div w:id="884291059">
      <w:bodyDiv w:val="1"/>
      <w:marLeft w:val="0"/>
      <w:marRight w:val="0"/>
      <w:marTop w:val="0"/>
      <w:marBottom w:val="0"/>
      <w:divBdr>
        <w:top w:val="none" w:sz="0" w:space="0" w:color="auto"/>
        <w:left w:val="none" w:sz="0" w:space="0" w:color="auto"/>
        <w:bottom w:val="none" w:sz="0" w:space="0" w:color="auto"/>
        <w:right w:val="none" w:sz="0" w:space="0" w:color="auto"/>
      </w:divBdr>
    </w:div>
    <w:div w:id="885801880">
      <w:bodyDiv w:val="1"/>
      <w:marLeft w:val="0"/>
      <w:marRight w:val="0"/>
      <w:marTop w:val="0"/>
      <w:marBottom w:val="0"/>
      <w:divBdr>
        <w:top w:val="none" w:sz="0" w:space="0" w:color="auto"/>
        <w:left w:val="none" w:sz="0" w:space="0" w:color="auto"/>
        <w:bottom w:val="none" w:sz="0" w:space="0" w:color="auto"/>
        <w:right w:val="none" w:sz="0" w:space="0" w:color="auto"/>
      </w:divBdr>
      <w:divsChild>
        <w:div w:id="45302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453104">
      <w:bodyDiv w:val="1"/>
      <w:marLeft w:val="0"/>
      <w:marRight w:val="0"/>
      <w:marTop w:val="0"/>
      <w:marBottom w:val="0"/>
      <w:divBdr>
        <w:top w:val="none" w:sz="0" w:space="0" w:color="auto"/>
        <w:left w:val="none" w:sz="0" w:space="0" w:color="auto"/>
        <w:bottom w:val="none" w:sz="0" w:space="0" w:color="auto"/>
        <w:right w:val="none" w:sz="0" w:space="0" w:color="auto"/>
      </w:divBdr>
    </w:div>
    <w:div w:id="924067563">
      <w:bodyDiv w:val="1"/>
      <w:marLeft w:val="0"/>
      <w:marRight w:val="0"/>
      <w:marTop w:val="0"/>
      <w:marBottom w:val="0"/>
      <w:divBdr>
        <w:top w:val="none" w:sz="0" w:space="0" w:color="auto"/>
        <w:left w:val="none" w:sz="0" w:space="0" w:color="auto"/>
        <w:bottom w:val="none" w:sz="0" w:space="0" w:color="auto"/>
        <w:right w:val="none" w:sz="0" w:space="0" w:color="auto"/>
      </w:divBdr>
    </w:div>
    <w:div w:id="929972597">
      <w:bodyDiv w:val="1"/>
      <w:marLeft w:val="0"/>
      <w:marRight w:val="0"/>
      <w:marTop w:val="0"/>
      <w:marBottom w:val="0"/>
      <w:divBdr>
        <w:top w:val="none" w:sz="0" w:space="0" w:color="auto"/>
        <w:left w:val="none" w:sz="0" w:space="0" w:color="auto"/>
        <w:bottom w:val="none" w:sz="0" w:space="0" w:color="auto"/>
        <w:right w:val="none" w:sz="0" w:space="0" w:color="auto"/>
      </w:divBdr>
    </w:div>
    <w:div w:id="935868987">
      <w:bodyDiv w:val="1"/>
      <w:marLeft w:val="0"/>
      <w:marRight w:val="0"/>
      <w:marTop w:val="0"/>
      <w:marBottom w:val="0"/>
      <w:divBdr>
        <w:top w:val="none" w:sz="0" w:space="0" w:color="auto"/>
        <w:left w:val="none" w:sz="0" w:space="0" w:color="auto"/>
        <w:bottom w:val="none" w:sz="0" w:space="0" w:color="auto"/>
        <w:right w:val="none" w:sz="0" w:space="0" w:color="auto"/>
      </w:divBdr>
    </w:div>
    <w:div w:id="952050973">
      <w:bodyDiv w:val="1"/>
      <w:marLeft w:val="0"/>
      <w:marRight w:val="0"/>
      <w:marTop w:val="0"/>
      <w:marBottom w:val="0"/>
      <w:divBdr>
        <w:top w:val="none" w:sz="0" w:space="0" w:color="auto"/>
        <w:left w:val="none" w:sz="0" w:space="0" w:color="auto"/>
        <w:bottom w:val="none" w:sz="0" w:space="0" w:color="auto"/>
        <w:right w:val="none" w:sz="0" w:space="0" w:color="auto"/>
      </w:divBdr>
    </w:div>
    <w:div w:id="969867603">
      <w:bodyDiv w:val="1"/>
      <w:marLeft w:val="0"/>
      <w:marRight w:val="0"/>
      <w:marTop w:val="0"/>
      <w:marBottom w:val="0"/>
      <w:divBdr>
        <w:top w:val="none" w:sz="0" w:space="0" w:color="auto"/>
        <w:left w:val="none" w:sz="0" w:space="0" w:color="auto"/>
        <w:bottom w:val="none" w:sz="0" w:space="0" w:color="auto"/>
        <w:right w:val="none" w:sz="0" w:space="0" w:color="auto"/>
      </w:divBdr>
    </w:div>
    <w:div w:id="983433673">
      <w:bodyDiv w:val="1"/>
      <w:marLeft w:val="0"/>
      <w:marRight w:val="0"/>
      <w:marTop w:val="0"/>
      <w:marBottom w:val="0"/>
      <w:divBdr>
        <w:top w:val="none" w:sz="0" w:space="0" w:color="auto"/>
        <w:left w:val="none" w:sz="0" w:space="0" w:color="auto"/>
        <w:bottom w:val="none" w:sz="0" w:space="0" w:color="auto"/>
        <w:right w:val="none" w:sz="0" w:space="0" w:color="auto"/>
      </w:divBdr>
    </w:div>
    <w:div w:id="987049095">
      <w:bodyDiv w:val="1"/>
      <w:marLeft w:val="0"/>
      <w:marRight w:val="0"/>
      <w:marTop w:val="0"/>
      <w:marBottom w:val="0"/>
      <w:divBdr>
        <w:top w:val="none" w:sz="0" w:space="0" w:color="auto"/>
        <w:left w:val="none" w:sz="0" w:space="0" w:color="auto"/>
        <w:bottom w:val="none" w:sz="0" w:space="0" w:color="auto"/>
        <w:right w:val="none" w:sz="0" w:space="0" w:color="auto"/>
      </w:divBdr>
    </w:div>
    <w:div w:id="1011301914">
      <w:bodyDiv w:val="1"/>
      <w:marLeft w:val="0"/>
      <w:marRight w:val="0"/>
      <w:marTop w:val="0"/>
      <w:marBottom w:val="0"/>
      <w:divBdr>
        <w:top w:val="none" w:sz="0" w:space="0" w:color="auto"/>
        <w:left w:val="none" w:sz="0" w:space="0" w:color="auto"/>
        <w:bottom w:val="none" w:sz="0" w:space="0" w:color="auto"/>
        <w:right w:val="none" w:sz="0" w:space="0" w:color="auto"/>
      </w:divBdr>
    </w:div>
    <w:div w:id="1025011741">
      <w:bodyDiv w:val="1"/>
      <w:marLeft w:val="0"/>
      <w:marRight w:val="0"/>
      <w:marTop w:val="0"/>
      <w:marBottom w:val="0"/>
      <w:divBdr>
        <w:top w:val="none" w:sz="0" w:space="0" w:color="auto"/>
        <w:left w:val="none" w:sz="0" w:space="0" w:color="auto"/>
        <w:bottom w:val="none" w:sz="0" w:space="0" w:color="auto"/>
        <w:right w:val="none" w:sz="0" w:space="0" w:color="auto"/>
      </w:divBdr>
    </w:div>
    <w:div w:id="1031613207">
      <w:bodyDiv w:val="1"/>
      <w:marLeft w:val="0"/>
      <w:marRight w:val="0"/>
      <w:marTop w:val="0"/>
      <w:marBottom w:val="0"/>
      <w:divBdr>
        <w:top w:val="none" w:sz="0" w:space="0" w:color="auto"/>
        <w:left w:val="none" w:sz="0" w:space="0" w:color="auto"/>
        <w:bottom w:val="none" w:sz="0" w:space="0" w:color="auto"/>
        <w:right w:val="none" w:sz="0" w:space="0" w:color="auto"/>
      </w:divBdr>
      <w:divsChild>
        <w:div w:id="1488133741">
          <w:marLeft w:val="0"/>
          <w:marRight w:val="0"/>
          <w:marTop w:val="0"/>
          <w:marBottom w:val="0"/>
          <w:divBdr>
            <w:top w:val="none" w:sz="0" w:space="0" w:color="auto"/>
            <w:left w:val="none" w:sz="0" w:space="0" w:color="auto"/>
            <w:bottom w:val="none" w:sz="0" w:space="0" w:color="auto"/>
            <w:right w:val="none" w:sz="0" w:space="0" w:color="auto"/>
          </w:divBdr>
          <w:divsChild>
            <w:div w:id="549150118">
              <w:marLeft w:val="0"/>
              <w:marRight w:val="0"/>
              <w:marTop w:val="0"/>
              <w:marBottom w:val="0"/>
              <w:divBdr>
                <w:top w:val="none" w:sz="0" w:space="0" w:color="auto"/>
                <w:left w:val="none" w:sz="0" w:space="0" w:color="auto"/>
                <w:bottom w:val="none" w:sz="0" w:space="0" w:color="auto"/>
                <w:right w:val="none" w:sz="0" w:space="0" w:color="auto"/>
              </w:divBdr>
              <w:divsChild>
                <w:div w:id="152063809">
                  <w:marLeft w:val="0"/>
                  <w:marRight w:val="0"/>
                  <w:marTop w:val="0"/>
                  <w:marBottom w:val="0"/>
                  <w:divBdr>
                    <w:top w:val="none" w:sz="0" w:space="0" w:color="auto"/>
                    <w:left w:val="none" w:sz="0" w:space="0" w:color="auto"/>
                    <w:bottom w:val="none" w:sz="0" w:space="0" w:color="auto"/>
                    <w:right w:val="none" w:sz="0" w:space="0" w:color="auto"/>
                  </w:divBdr>
                  <w:divsChild>
                    <w:div w:id="82092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44237">
      <w:bodyDiv w:val="1"/>
      <w:marLeft w:val="0"/>
      <w:marRight w:val="0"/>
      <w:marTop w:val="0"/>
      <w:marBottom w:val="0"/>
      <w:divBdr>
        <w:top w:val="none" w:sz="0" w:space="0" w:color="auto"/>
        <w:left w:val="none" w:sz="0" w:space="0" w:color="auto"/>
        <w:bottom w:val="none" w:sz="0" w:space="0" w:color="auto"/>
        <w:right w:val="none" w:sz="0" w:space="0" w:color="auto"/>
      </w:divBdr>
    </w:div>
    <w:div w:id="1037894641">
      <w:bodyDiv w:val="1"/>
      <w:marLeft w:val="0"/>
      <w:marRight w:val="0"/>
      <w:marTop w:val="0"/>
      <w:marBottom w:val="0"/>
      <w:divBdr>
        <w:top w:val="none" w:sz="0" w:space="0" w:color="auto"/>
        <w:left w:val="none" w:sz="0" w:space="0" w:color="auto"/>
        <w:bottom w:val="none" w:sz="0" w:space="0" w:color="auto"/>
        <w:right w:val="none" w:sz="0" w:space="0" w:color="auto"/>
      </w:divBdr>
    </w:div>
    <w:div w:id="1046753328">
      <w:bodyDiv w:val="1"/>
      <w:marLeft w:val="0"/>
      <w:marRight w:val="0"/>
      <w:marTop w:val="0"/>
      <w:marBottom w:val="0"/>
      <w:divBdr>
        <w:top w:val="none" w:sz="0" w:space="0" w:color="auto"/>
        <w:left w:val="none" w:sz="0" w:space="0" w:color="auto"/>
        <w:bottom w:val="none" w:sz="0" w:space="0" w:color="auto"/>
        <w:right w:val="none" w:sz="0" w:space="0" w:color="auto"/>
      </w:divBdr>
    </w:div>
    <w:div w:id="1061248367">
      <w:bodyDiv w:val="1"/>
      <w:marLeft w:val="0"/>
      <w:marRight w:val="0"/>
      <w:marTop w:val="0"/>
      <w:marBottom w:val="0"/>
      <w:divBdr>
        <w:top w:val="none" w:sz="0" w:space="0" w:color="auto"/>
        <w:left w:val="none" w:sz="0" w:space="0" w:color="auto"/>
        <w:bottom w:val="none" w:sz="0" w:space="0" w:color="auto"/>
        <w:right w:val="none" w:sz="0" w:space="0" w:color="auto"/>
      </w:divBdr>
    </w:div>
    <w:div w:id="1063681239">
      <w:bodyDiv w:val="1"/>
      <w:marLeft w:val="0"/>
      <w:marRight w:val="0"/>
      <w:marTop w:val="0"/>
      <w:marBottom w:val="0"/>
      <w:divBdr>
        <w:top w:val="none" w:sz="0" w:space="0" w:color="auto"/>
        <w:left w:val="none" w:sz="0" w:space="0" w:color="auto"/>
        <w:bottom w:val="none" w:sz="0" w:space="0" w:color="auto"/>
        <w:right w:val="none" w:sz="0" w:space="0" w:color="auto"/>
      </w:divBdr>
    </w:div>
    <w:div w:id="1064331817">
      <w:bodyDiv w:val="1"/>
      <w:marLeft w:val="0"/>
      <w:marRight w:val="0"/>
      <w:marTop w:val="0"/>
      <w:marBottom w:val="0"/>
      <w:divBdr>
        <w:top w:val="none" w:sz="0" w:space="0" w:color="auto"/>
        <w:left w:val="none" w:sz="0" w:space="0" w:color="auto"/>
        <w:bottom w:val="none" w:sz="0" w:space="0" w:color="auto"/>
        <w:right w:val="none" w:sz="0" w:space="0" w:color="auto"/>
      </w:divBdr>
    </w:div>
    <w:div w:id="1073627245">
      <w:bodyDiv w:val="1"/>
      <w:marLeft w:val="0"/>
      <w:marRight w:val="0"/>
      <w:marTop w:val="0"/>
      <w:marBottom w:val="0"/>
      <w:divBdr>
        <w:top w:val="none" w:sz="0" w:space="0" w:color="auto"/>
        <w:left w:val="none" w:sz="0" w:space="0" w:color="auto"/>
        <w:bottom w:val="none" w:sz="0" w:space="0" w:color="auto"/>
        <w:right w:val="none" w:sz="0" w:space="0" w:color="auto"/>
      </w:divBdr>
    </w:div>
    <w:div w:id="1086462917">
      <w:bodyDiv w:val="1"/>
      <w:marLeft w:val="0"/>
      <w:marRight w:val="0"/>
      <w:marTop w:val="0"/>
      <w:marBottom w:val="0"/>
      <w:divBdr>
        <w:top w:val="none" w:sz="0" w:space="0" w:color="auto"/>
        <w:left w:val="none" w:sz="0" w:space="0" w:color="auto"/>
        <w:bottom w:val="none" w:sz="0" w:space="0" w:color="auto"/>
        <w:right w:val="none" w:sz="0" w:space="0" w:color="auto"/>
      </w:divBdr>
    </w:div>
    <w:div w:id="1092747801">
      <w:bodyDiv w:val="1"/>
      <w:marLeft w:val="0"/>
      <w:marRight w:val="0"/>
      <w:marTop w:val="0"/>
      <w:marBottom w:val="0"/>
      <w:divBdr>
        <w:top w:val="none" w:sz="0" w:space="0" w:color="auto"/>
        <w:left w:val="none" w:sz="0" w:space="0" w:color="auto"/>
        <w:bottom w:val="none" w:sz="0" w:space="0" w:color="auto"/>
        <w:right w:val="none" w:sz="0" w:space="0" w:color="auto"/>
      </w:divBdr>
    </w:div>
    <w:div w:id="1093086134">
      <w:bodyDiv w:val="1"/>
      <w:marLeft w:val="0"/>
      <w:marRight w:val="0"/>
      <w:marTop w:val="0"/>
      <w:marBottom w:val="0"/>
      <w:divBdr>
        <w:top w:val="none" w:sz="0" w:space="0" w:color="auto"/>
        <w:left w:val="none" w:sz="0" w:space="0" w:color="auto"/>
        <w:bottom w:val="none" w:sz="0" w:space="0" w:color="auto"/>
        <w:right w:val="none" w:sz="0" w:space="0" w:color="auto"/>
      </w:divBdr>
      <w:divsChild>
        <w:div w:id="1669407863">
          <w:marLeft w:val="0"/>
          <w:marRight w:val="0"/>
          <w:marTop w:val="0"/>
          <w:marBottom w:val="0"/>
          <w:divBdr>
            <w:top w:val="single" w:sz="2" w:space="0" w:color="E5E7EB"/>
            <w:left w:val="single" w:sz="2" w:space="0" w:color="E5E7EB"/>
            <w:bottom w:val="single" w:sz="2" w:space="0" w:color="E5E7EB"/>
            <w:right w:val="single" w:sz="2" w:space="0" w:color="E5E7EB"/>
          </w:divBdr>
          <w:divsChild>
            <w:div w:id="1271279428">
              <w:marLeft w:val="0"/>
              <w:marRight w:val="0"/>
              <w:marTop w:val="0"/>
              <w:marBottom w:val="0"/>
              <w:divBdr>
                <w:top w:val="single" w:sz="2" w:space="0" w:color="E5E7EB"/>
                <w:left w:val="single" w:sz="2" w:space="0" w:color="E5E7EB"/>
                <w:bottom w:val="single" w:sz="2" w:space="0" w:color="E5E7EB"/>
                <w:right w:val="single" w:sz="2" w:space="0" w:color="E5E7EB"/>
              </w:divBdr>
              <w:divsChild>
                <w:div w:id="387411984">
                  <w:marLeft w:val="0"/>
                  <w:marRight w:val="0"/>
                  <w:marTop w:val="0"/>
                  <w:marBottom w:val="0"/>
                  <w:divBdr>
                    <w:top w:val="single" w:sz="2" w:space="0" w:color="E5E7EB"/>
                    <w:left w:val="single" w:sz="2" w:space="0" w:color="E5E7EB"/>
                    <w:bottom w:val="single" w:sz="2" w:space="0" w:color="E5E7EB"/>
                    <w:right w:val="single" w:sz="2" w:space="0" w:color="E5E7EB"/>
                  </w:divBdr>
                  <w:divsChild>
                    <w:div w:id="88552125">
                      <w:marLeft w:val="0"/>
                      <w:marRight w:val="0"/>
                      <w:marTop w:val="0"/>
                      <w:marBottom w:val="0"/>
                      <w:divBdr>
                        <w:top w:val="single" w:sz="2" w:space="0" w:color="E5E7EB"/>
                        <w:left w:val="single" w:sz="2" w:space="0" w:color="E5E7EB"/>
                        <w:bottom w:val="single" w:sz="2" w:space="0" w:color="E5E7EB"/>
                        <w:right w:val="single" w:sz="2" w:space="0" w:color="E5E7EB"/>
                      </w:divBdr>
                      <w:divsChild>
                        <w:div w:id="1124541279">
                          <w:marLeft w:val="0"/>
                          <w:marRight w:val="0"/>
                          <w:marTop w:val="0"/>
                          <w:marBottom w:val="0"/>
                          <w:divBdr>
                            <w:top w:val="single" w:sz="2" w:space="0" w:color="E5E7EB"/>
                            <w:left w:val="single" w:sz="2" w:space="0" w:color="E5E7EB"/>
                            <w:bottom w:val="single" w:sz="2" w:space="0" w:color="E5E7EB"/>
                            <w:right w:val="single" w:sz="2" w:space="0" w:color="E5E7EB"/>
                          </w:divBdr>
                          <w:divsChild>
                            <w:div w:id="71231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5192599">
          <w:marLeft w:val="0"/>
          <w:marRight w:val="0"/>
          <w:marTop w:val="0"/>
          <w:marBottom w:val="0"/>
          <w:divBdr>
            <w:top w:val="single" w:sz="2" w:space="0" w:color="E5E7EB"/>
            <w:left w:val="single" w:sz="2" w:space="0" w:color="E5E7EB"/>
            <w:bottom w:val="single" w:sz="2" w:space="0" w:color="E5E7EB"/>
            <w:right w:val="single" w:sz="2" w:space="0" w:color="E5E7EB"/>
          </w:divBdr>
          <w:divsChild>
            <w:div w:id="12846167">
              <w:marLeft w:val="0"/>
              <w:marRight w:val="0"/>
              <w:marTop w:val="0"/>
              <w:marBottom w:val="0"/>
              <w:divBdr>
                <w:top w:val="single" w:sz="2" w:space="0" w:color="E5E7EB"/>
                <w:left w:val="single" w:sz="2" w:space="0" w:color="E5E7EB"/>
                <w:bottom w:val="single" w:sz="2" w:space="0" w:color="E5E7EB"/>
                <w:right w:val="single" w:sz="2" w:space="0" w:color="E5E7EB"/>
              </w:divBdr>
            </w:div>
            <w:div w:id="2033335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7120413">
      <w:bodyDiv w:val="1"/>
      <w:marLeft w:val="0"/>
      <w:marRight w:val="0"/>
      <w:marTop w:val="0"/>
      <w:marBottom w:val="0"/>
      <w:divBdr>
        <w:top w:val="none" w:sz="0" w:space="0" w:color="auto"/>
        <w:left w:val="none" w:sz="0" w:space="0" w:color="auto"/>
        <w:bottom w:val="none" w:sz="0" w:space="0" w:color="auto"/>
        <w:right w:val="none" w:sz="0" w:space="0" w:color="auto"/>
      </w:divBdr>
    </w:div>
    <w:div w:id="1112817614">
      <w:bodyDiv w:val="1"/>
      <w:marLeft w:val="0"/>
      <w:marRight w:val="0"/>
      <w:marTop w:val="0"/>
      <w:marBottom w:val="0"/>
      <w:divBdr>
        <w:top w:val="none" w:sz="0" w:space="0" w:color="auto"/>
        <w:left w:val="none" w:sz="0" w:space="0" w:color="auto"/>
        <w:bottom w:val="none" w:sz="0" w:space="0" w:color="auto"/>
        <w:right w:val="none" w:sz="0" w:space="0" w:color="auto"/>
      </w:divBdr>
    </w:div>
    <w:div w:id="1115752812">
      <w:bodyDiv w:val="1"/>
      <w:marLeft w:val="0"/>
      <w:marRight w:val="0"/>
      <w:marTop w:val="0"/>
      <w:marBottom w:val="0"/>
      <w:divBdr>
        <w:top w:val="none" w:sz="0" w:space="0" w:color="auto"/>
        <w:left w:val="none" w:sz="0" w:space="0" w:color="auto"/>
        <w:bottom w:val="none" w:sz="0" w:space="0" w:color="auto"/>
        <w:right w:val="none" w:sz="0" w:space="0" w:color="auto"/>
      </w:divBdr>
    </w:div>
    <w:div w:id="1120219658">
      <w:bodyDiv w:val="1"/>
      <w:marLeft w:val="0"/>
      <w:marRight w:val="0"/>
      <w:marTop w:val="0"/>
      <w:marBottom w:val="0"/>
      <w:divBdr>
        <w:top w:val="none" w:sz="0" w:space="0" w:color="auto"/>
        <w:left w:val="none" w:sz="0" w:space="0" w:color="auto"/>
        <w:bottom w:val="none" w:sz="0" w:space="0" w:color="auto"/>
        <w:right w:val="none" w:sz="0" w:space="0" w:color="auto"/>
      </w:divBdr>
    </w:div>
    <w:div w:id="1137451994">
      <w:bodyDiv w:val="1"/>
      <w:marLeft w:val="0"/>
      <w:marRight w:val="0"/>
      <w:marTop w:val="0"/>
      <w:marBottom w:val="0"/>
      <w:divBdr>
        <w:top w:val="none" w:sz="0" w:space="0" w:color="auto"/>
        <w:left w:val="none" w:sz="0" w:space="0" w:color="auto"/>
        <w:bottom w:val="none" w:sz="0" w:space="0" w:color="auto"/>
        <w:right w:val="none" w:sz="0" w:space="0" w:color="auto"/>
      </w:divBdr>
    </w:div>
    <w:div w:id="1138642950">
      <w:bodyDiv w:val="1"/>
      <w:marLeft w:val="0"/>
      <w:marRight w:val="0"/>
      <w:marTop w:val="0"/>
      <w:marBottom w:val="0"/>
      <w:divBdr>
        <w:top w:val="none" w:sz="0" w:space="0" w:color="auto"/>
        <w:left w:val="none" w:sz="0" w:space="0" w:color="auto"/>
        <w:bottom w:val="none" w:sz="0" w:space="0" w:color="auto"/>
        <w:right w:val="none" w:sz="0" w:space="0" w:color="auto"/>
      </w:divBdr>
    </w:div>
    <w:div w:id="1151213435">
      <w:bodyDiv w:val="1"/>
      <w:marLeft w:val="0"/>
      <w:marRight w:val="0"/>
      <w:marTop w:val="0"/>
      <w:marBottom w:val="0"/>
      <w:divBdr>
        <w:top w:val="none" w:sz="0" w:space="0" w:color="auto"/>
        <w:left w:val="none" w:sz="0" w:space="0" w:color="auto"/>
        <w:bottom w:val="none" w:sz="0" w:space="0" w:color="auto"/>
        <w:right w:val="none" w:sz="0" w:space="0" w:color="auto"/>
      </w:divBdr>
    </w:div>
    <w:div w:id="1171067510">
      <w:bodyDiv w:val="1"/>
      <w:marLeft w:val="0"/>
      <w:marRight w:val="0"/>
      <w:marTop w:val="0"/>
      <w:marBottom w:val="0"/>
      <w:divBdr>
        <w:top w:val="none" w:sz="0" w:space="0" w:color="auto"/>
        <w:left w:val="none" w:sz="0" w:space="0" w:color="auto"/>
        <w:bottom w:val="none" w:sz="0" w:space="0" w:color="auto"/>
        <w:right w:val="none" w:sz="0" w:space="0" w:color="auto"/>
      </w:divBdr>
    </w:div>
    <w:div w:id="1175732381">
      <w:bodyDiv w:val="1"/>
      <w:marLeft w:val="0"/>
      <w:marRight w:val="0"/>
      <w:marTop w:val="0"/>
      <w:marBottom w:val="0"/>
      <w:divBdr>
        <w:top w:val="none" w:sz="0" w:space="0" w:color="auto"/>
        <w:left w:val="none" w:sz="0" w:space="0" w:color="auto"/>
        <w:bottom w:val="none" w:sz="0" w:space="0" w:color="auto"/>
        <w:right w:val="none" w:sz="0" w:space="0" w:color="auto"/>
      </w:divBdr>
    </w:div>
    <w:div w:id="1182664982">
      <w:bodyDiv w:val="1"/>
      <w:marLeft w:val="0"/>
      <w:marRight w:val="0"/>
      <w:marTop w:val="0"/>
      <w:marBottom w:val="0"/>
      <w:divBdr>
        <w:top w:val="none" w:sz="0" w:space="0" w:color="auto"/>
        <w:left w:val="none" w:sz="0" w:space="0" w:color="auto"/>
        <w:bottom w:val="none" w:sz="0" w:space="0" w:color="auto"/>
        <w:right w:val="none" w:sz="0" w:space="0" w:color="auto"/>
      </w:divBdr>
    </w:div>
    <w:div w:id="1185249958">
      <w:bodyDiv w:val="1"/>
      <w:marLeft w:val="0"/>
      <w:marRight w:val="0"/>
      <w:marTop w:val="0"/>
      <w:marBottom w:val="0"/>
      <w:divBdr>
        <w:top w:val="none" w:sz="0" w:space="0" w:color="auto"/>
        <w:left w:val="none" w:sz="0" w:space="0" w:color="auto"/>
        <w:bottom w:val="none" w:sz="0" w:space="0" w:color="auto"/>
        <w:right w:val="none" w:sz="0" w:space="0" w:color="auto"/>
      </w:divBdr>
    </w:div>
    <w:div w:id="1208295917">
      <w:bodyDiv w:val="1"/>
      <w:marLeft w:val="0"/>
      <w:marRight w:val="0"/>
      <w:marTop w:val="0"/>
      <w:marBottom w:val="0"/>
      <w:divBdr>
        <w:top w:val="none" w:sz="0" w:space="0" w:color="auto"/>
        <w:left w:val="none" w:sz="0" w:space="0" w:color="auto"/>
        <w:bottom w:val="none" w:sz="0" w:space="0" w:color="auto"/>
        <w:right w:val="none" w:sz="0" w:space="0" w:color="auto"/>
      </w:divBdr>
    </w:div>
    <w:div w:id="1218474891">
      <w:bodyDiv w:val="1"/>
      <w:marLeft w:val="0"/>
      <w:marRight w:val="0"/>
      <w:marTop w:val="0"/>
      <w:marBottom w:val="0"/>
      <w:divBdr>
        <w:top w:val="none" w:sz="0" w:space="0" w:color="auto"/>
        <w:left w:val="none" w:sz="0" w:space="0" w:color="auto"/>
        <w:bottom w:val="none" w:sz="0" w:space="0" w:color="auto"/>
        <w:right w:val="none" w:sz="0" w:space="0" w:color="auto"/>
      </w:divBdr>
    </w:div>
    <w:div w:id="1223784684">
      <w:bodyDiv w:val="1"/>
      <w:marLeft w:val="0"/>
      <w:marRight w:val="0"/>
      <w:marTop w:val="0"/>
      <w:marBottom w:val="0"/>
      <w:divBdr>
        <w:top w:val="none" w:sz="0" w:space="0" w:color="auto"/>
        <w:left w:val="none" w:sz="0" w:space="0" w:color="auto"/>
        <w:bottom w:val="none" w:sz="0" w:space="0" w:color="auto"/>
        <w:right w:val="none" w:sz="0" w:space="0" w:color="auto"/>
      </w:divBdr>
    </w:div>
    <w:div w:id="1230461292">
      <w:bodyDiv w:val="1"/>
      <w:marLeft w:val="0"/>
      <w:marRight w:val="0"/>
      <w:marTop w:val="0"/>
      <w:marBottom w:val="0"/>
      <w:divBdr>
        <w:top w:val="none" w:sz="0" w:space="0" w:color="auto"/>
        <w:left w:val="none" w:sz="0" w:space="0" w:color="auto"/>
        <w:bottom w:val="none" w:sz="0" w:space="0" w:color="auto"/>
        <w:right w:val="none" w:sz="0" w:space="0" w:color="auto"/>
      </w:divBdr>
    </w:div>
    <w:div w:id="1230574703">
      <w:bodyDiv w:val="1"/>
      <w:marLeft w:val="0"/>
      <w:marRight w:val="0"/>
      <w:marTop w:val="0"/>
      <w:marBottom w:val="0"/>
      <w:divBdr>
        <w:top w:val="none" w:sz="0" w:space="0" w:color="auto"/>
        <w:left w:val="none" w:sz="0" w:space="0" w:color="auto"/>
        <w:bottom w:val="none" w:sz="0" w:space="0" w:color="auto"/>
        <w:right w:val="none" w:sz="0" w:space="0" w:color="auto"/>
      </w:divBdr>
    </w:div>
    <w:div w:id="1261645579">
      <w:bodyDiv w:val="1"/>
      <w:marLeft w:val="0"/>
      <w:marRight w:val="0"/>
      <w:marTop w:val="0"/>
      <w:marBottom w:val="0"/>
      <w:divBdr>
        <w:top w:val="none" w:sz="0" w:space="0" w:color="auto"/>
        <w:left w:val="none" w:sz="0" w:space="0" w:color="auto"/>
        <w:bottom w:val="none" w:sz="0" w:space="0" w:color="auto"/>
        <w:right w:val="none" w:sz="0" w:space="0" w:color="auto"/>
      </w:divBdr>
    </w:div>
    <w:div w:id="1279675874">
      <w:bodyDiv w:val="1"/>
      <w:marLeft w:val="0"/>
      <w:marRight w:val="0"/>
      <w:marTop w:val="0"/>
      <w:marBottom w:val="0"/>
      <w:divBdr>
        <w:top w:val="none" w:sz="0" w:space="0" w:color="auto"/>
        <w:left w:val="none" w:sz="0" w:space="0" w:color="auto"/>
        <w:bottom w:val="none" w:sz="0" w:space="0" w:color="auto"/>
        <w:right w:val="none" w:sz="0" w:space="0" w:color="auto"/>
      </w:divBdr>
    </w:div>
    <w:div w:id="1280407298">
      <w:bodyDiv w:val="1"/>
      <w:marLeft w:val="0"/>
      <w:marRight w:val="0"/>
      <w:marTop w:val="0"/>
      <w:marBottom w:val="0"/>
      <w:divBdr>
        <w:top w:val="none" w:sz="0" w:space="0" w:color="auto"/>
        <w:left w:val="none" w:sz="0" w:space="0" w:color="auto"/>
        <w:bottom w:val="none" w:sz="0" w:space="0" w:color="auto"/>
        <w:right w:val="none" w:sz="0" w:space="0" w:color="auto"/>
      </w:divBdr>
    </w:div>
    <w:div w:id="1280920210">
      <w:bodyDiv w:val="1"/>
      <w:marLeft w:val="0"/>
      <w:marRight w:val="0"/>
      <w:marTop w:val="0"/>
      <w:marBottom w:val="0"/>
      <w:divBdr>
        <w:top w:val="none" w:sz="0" w:space="0" w:color="auto"/>
        <w:left w:val="none" w:sz="0" w:space="0" w:color="auto"/>
        <w:bottom w:val="none" w:sz="0" w:space="0" w:color="auto"/>
        <w:right w:val="none" w:sz="0" w:space="0" w:color="auto"/>
      </w:divBdr>
    </w:div>
    <w:div w:id="1282499179">
      <w:bodyDiv w:val="1"/>
      <w:marLeft w:val="0"/>
      <w:marRight w:val="0"/>
      <w:marTop w:val="0"/>
      <w:marBottom w:val="0"/>
      <w:divBdr>
        <w:top w:val="none" w:sz="0" w:space="0" w:color="auto"/>
        <w:left w:val="none" w:sz="0" w:space="0" w:color="auto"/>
        <w:bottom w:val="none" w:sz="0" w:space="0" w:color="auto"/>
        <w:right w:val="none" w:sz="0" w:space="0" w:color="auto"/>
      </w:divBdr>
      <w:divsChild>
        <w:div w:id="453791132">
          <w:marLeft w:val="0"/>
          <w:marRight w:val="0"/>
          <w:marTop w:val="0"/>
          <w:marBottom w:val="0"/>
          <w:divBdr>
            <w:top w:val="single" w:sz="2" w:space="0" w:color="E5E7EB"/>
            <w:left w:val="single" w:sz="2" w:space="0" w:color="E5E7EB"/>
            <w:bottom w:val="single" w:sz="2" w:space="0" w:color="E5E7EB"/>
            <w:right w:val="single" w:sz="2" w:space="0" w:color="E5E7EB"/>
          </w:divBdr>
          <w:divsChild>
            <w:div w:id="1493644329">
              <w:marLeft w:val="0"/>
              <w:marRight w:val="0"/>
              <w:marTop w:val="0"/>
              <w:marBottom w:val="0"/>
              <w:divBdr>
                <w:top w:val="single" w:sz="2" w:space="0" w:color="E5E7EB"/>
                <w:left w:val="single" w:sz="2" w:space="0" w:color="E5E7EB"/>
                <w:bottom w:val="single" w:sz="2" w:space="0" w:color="E5E7EB"/>
                <w:right w:val="single" w:sz="2" w:space="0" w:color="E5E7EB"/>
              </w:divBdr>
              <w:divsChild>
                <w:div w:id="1515266349">
                  <w:marLeft w:val="0"/>
                  <w:marRight w:val="0"/>
                  <w:marTop w:val="0"/>
                  <w:marBottom w:val="0"/>
                  <w:divBdr>
                    <w:top w:val="single" w:sz="2" w:space="0" w:color="E5E7EB"/>
                    <w:left w:val="single" w:sz="2" w:space="0" w:color="E5E7EB"/>
                    <w:bottom w:val="single" w:sz="2" w:space="0" w:color="E5E7EB"/>
                    <w:right w:val="single" w:sz="2" w:space="0" w:color="E5E7EB"/>
                  </w:divBdr>
                  <w:divsChild>
                    <w:div w:id="24253097">
                      <w:marLeft w:val="0"/>
                      <w:marRight w:val="0"/>
                      <w:marTop w:val="0"/>
                      <w:marBottom w:val="0"/>
                      <w:divBdr>
                        <w:top w:val="single" w:sz="2" w:space="0" w:color="E5E7EB"/>
                        <w:left w:val="single" w:sz="2" w:space="0" w:color="E5E7EB"/>
                        <w:bottom w:val="single" w:sz="2" w:space="0" w:color="E5E7EB"/>
                        <w:right w:val="single" w:sz="2" w:space="0" w:color="E5E7EB"/>
                      </w:divBdr>
                      <w:divsChild>
                        <w:div w:id="21323185">
                          <w:marLeft w:val="0"/>
                          <w:marRight w:val="0"/>
                          <w:marTop w:val="0"/>
                          <w:marBottom w:val="0"/>
                          <w:divBdr>
                            <w:top w:val="single" w:sz="2" w:space="0" w:color="E5E7EB"/>
                            <w:left w:val="single" w:sz="2" w:space="0" w:color="E5E7EB"/>
                            <w:bottom w:val="single" w:sz="2" w:space="0" w:color="E5E7EB"/>
                            <w:right w:val="single" w:sz="2" w:space="0" w:color="E5E7EB"/>
                          </w:divBdr>
                          <w:divsChild>
                            <w:div w:id="454645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8797926">
          <w:marLeft w:val="0"/>
          <w:marRight w:val="0"/>
          <w:marTop w:val="0"/>
          <w:marBottom w:val="0"/>
          <w:divBdr>
            <w:top w:val="single" w:sz="2" w:space="0" w:color="E5E7EB"/>
            <w:left w:val="single" w:sz="2" w:space="0" w:color="E5E7EB"/>
            <w:bottom w:val="single" w:sz="2" w:space="0" w:color="E5E7EB"/>
            <w:right w:val="single" w:sz="2" w:space="0" w:color="E5E7EB"/>
          </w:divBdr>
          <w:divsChild>
            <w:div w:id="59451518">
              <w:marLeft w:val="0"/>
              <w:marRight w:val="0"/>
              <w:marTop w:val="0"/>
              <w:marBottom w:val="0"/>
              <w:divBdr>
                <w:top w:val="single" w:sz="2" w:space="0" w:color="E5E7EB"/>
                <w:left w:val="single" w:sz="2" w:space="0" w:color="E5E7EB"/>
                <w:bottom w:val="single" w:sz="2" w:space="0" w:color="E5E7EB"/>
                <w:right w:val="single" w:sz="2" w:space="0" w:color="E5E7EB"/>
              </w:divBdr>
            </w:div>
            <w:div w:id="1848323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5869385">
      <w:bodyDiv w:val="1"/>
      <w:marLeft w:val="0"/>
      <w:marRight w:val="0"/>
      <w:marTop w:val="0"/>
      <w:marBottom w:val="0"/>
      <w:divBdr>
        <w:top w:val="none" w:sz="0" w:space="0" w:color="auto"/>
        <w:left w:val="none" w:sz="0" w:space="0" w:color="auto"/>
        <w:bottom w:val="none" w:sz="0" w:space="0" w:color="auto"/>
        <w:right w:val="none" w:sz="0" w:space="0" w:color="auto"/>
      </w:divBdr>
    </w:div>
    <w:div w:id="1303150493">
      <w:bodyDiv w:val="1"/>
      <w:marLeft w:val="0"/>
      <w:marRight w:val="0"/>
      <w:marTop w:val="0"/>
      <w:marBottom w:val="0"/>
      <w:divBdr>
        <w:top w:val="none" w:sz="0" w:space="0" w:color="auto"/>
        <w:left w:val="none" w:sz="0" w:space="0" w:color="auto"/>
        <w:bottom w:val="none" w:sz="0" w:space="0" w:color="auto"/>
        <w:right w:val="none" w:sz="0" w:space="0" w:color="auto"/>
      </w:divBdr>
    </w:div>
    <w:div w:id="1311666400">
      <w:bodyDiv w:val="1"/>
      <w:marLeft w:val="0"/>
      <w:marRight w:val="0"/>
      <w:marTop w:val="0"/>
      <w:marBottom w:val="0"/>
      <w:divBdr>
        <w:top w:val="none" w:sz="0" w:space="0" w:color="auto"/>
        <w:left w:val="none" w:sz="0" w:space="0" w:color="auto"/>
        <w:bottom w:val="none" w:sz="0" w:space="0" w:color="auto"/>
        <w:right w:val="none" w:sz="0" w:space="0" w:color="auto"/>
      </w:divBdr>
    </w:div>
    <w:div w:id="1315136151">
      <w:bodyDiv w:val="1"/>
      <w:marLeft w:val="0"/>
      <w:marRight w:val="0"/>
      <w:marTop w:val="0"/>
      <w:marBottom w:val="0"/>
      <w:divBdr>
        <w:top w:val="none" w:sz="0" w:space="0" w:color="auto"/>
        <w:left w:val="none" w:sz="0" w:space="0" w:color="auto"/>
        <w:bottom w:val="none" w:sz="0" w:space="0" w:color="auto"/>
        <w:right w:val="none" w:sz="0" w:space="0" w:color="auto"/>
      </w:divBdr>
    </w:div>
    <w:div w:id="1317683629">
      <w:bodyDiv w:val="1"/>
      <w:marLeft w:val="0"/>
      <w:marRight w:val="0"/>
      <w:marTop w:val="0"/>
      <w:marBottom w:val="0"/>
      <w:divBdr>
        <w:top w:val="none" w:sz="0" w:space="0" w:color="auto"/>
        <w:left w:val="none" w:sz="0" w:space="0" w:color="auto"/>
        <w:bottom w:val="none" w:sz="0" w:space="0" w:color="auto"/>
        <w:right w:val="none" w:sz="0" w:space="0" w:color="auto"/>
      </w:divBdr>
    </w:div>
    <w:div w:id="1322152654">
      <w:bodyDiv w:val="1"/>
      <w:marLeft w:val="0"/>
      <w:marRight w:val="0"/>
      <w:marTop w:val="0"/>
      <w:marBottom w:val="0"/>
      <w:divBdr>
        <w:top w:val="none" w:sz="0" w:space="0" w:color="auto"/>
        <w:left w:val="none" w:sz="0" w:space="0" w:color="auto"/>
        <w:bottom w:val="none" w:sz="0" w:space="0" w:color="auto"/>
        <w:right w:val="none" w:sz="0" w:space="0" w:color="auto"/>
      </w:divBdr>
    </w:div>
    <w:div w:id="1352949599">
      <w:bodyDiv w:val="1"/>
      <w:marLeft w:val="0"/>
      <w:marRight w:val="0"/>
      <w:marTop w:val="0"/>
      <w:marBottom w:val="0"/>
      <w:divBdr>
        <w:top w:val="none" w:sz="0" w:space="0" w:color="auto"/>
        <w:left w:val="none" w:sz="0" w:space="0" w:color="auto"/>
        <w:bottom w:val="none" w:sz="0" w:space="0" w:color="auto"/>
        <w:right w:val="none" w:sz="0" w:space="0" w:color="auto"/>
      </w:divBdr>
    </w:div>
    <w:div w:id="1375695611">
      <w:bodyDiv w:val="1"/>
      <w:marLeft w:val="0"/>
      <w:marRight w:val="0"/>
      <w:marTop w:val="0"/>
      <w:marBottom w:val="0"/>
      <w:divBdr>
        <w:top w:val="none" w:sz="0" w:space="0" w:color="auto"/>
        <w:left w:val="none" w:sz="0" w:space="0" w:color="auto"/>
        <w:bottom w:val="none" w:sz="0" w:space="0" w:color="auto"/>
        <w:right w:val="none" w:sz="0" w:space="0" w:color="auto"/>
      </w:divBdr>
    </w:div>
    <w:div w:id="1391727309">
      <w:bodyDiv w:val="1"/>
      <w:marLeft w:val="0"/>
      <w:marRight w:val="0"/>
      <w:marTop w:val="0"/>
      <w:marBottom w:val="0"/>
      <w:divBdr>
        <w:top w:val="none" w:sz="0" w:space="0" w:color="auto"/>
        <w:left w:val="none" w:sz="0" w:space="0" w:color="auto"/>
        <w:bottom w:val="none" w:sz="0" w:space="0" w:color="auto"/>
        <w:right w:val="none" w:sz="0" w:space="0" w:color="auto"/>
      </w:divBdr>
    </w:div>
    <w:div w:id="1392999440">
      <w:bodyDiv w:val="1"/>
      <w:marLeft w:val="0"/>
      <w:marRight w:val="0"/>
      <w:marTop w:val="0"/>
      <w:marBottom w:val="0"/>
      <w:divBdr>
        <w:top w:val="none" w:sz="0" w:space="0" w:color="auto"/>
        <w:left w:val="none" w:sz="0" w:space="0" w:color="auto"/>
        <w:bottom w:val="none" w:sz="0" w:space="0" w:color="auto"/>
        <w:right w:val="none" w:sz="0" w:space="0" w:color="auto"/>
      </w:divBdr>
    </w:div>
    <w:div w:id="1409696420">
      <w:bodyDiv w:val="1"/>
      <w:marLeft w:val="0"/>
      <w:marRight w:val="0"/>
      <w:marTop w:val="0"/>
      <w:marBottom w:val="0"/>
      <w:divBdr>
        <w:top w:val="none" w:sz="0" w:space="0" w:color="auto"/>
        <w:left w:val="none" w:sz="0" w:space="0" w:color="auto"/>
        <w:bottom w:val="none" w:sz="0" w:space="0" w:color="auto"/>
        <w:right w:val="none" w:sz="0" w:space="0" w:color="auto"/>
      </w:divBdr>
    </w:div>
    <w:div w:id="1414205624">
      <w:bodyDiv w:val="1"/>
      <w:marLeft w:val="0"/>
      <w:marRight w:val="0"/>
      <w:marTop w:val="0"/>
      <w:marBottom w:val="0"/>
      <w:divBdr>
        <w:top w:val="none" w:sz="0" w:space="0" w:color="auto"/>
        <w:left w:val="none" w:sz="0" w:space="0" w:color="auto"/>
        <w:bottom w:val="none" w:sz="0" w:space="0" w:color="auto"/>
        <w:right w:val="none" w:sz="0" w:space="0" w:color="auto"/>
      </w:divBdr>
    </w:div>
    <w:div w:id="1445659579">
      <w:bodyDiv w:val="1"/>
      <w:marLeft w:val="0"/>
      <w:marRight w:val="0"/>
      <w:marTop w:val="0"/>
      <w:marBottom w:val="0"/>
      <w:divBdr>
        <w:top w:val="none" w:sz="0" w:space="0" w:color="auto"/>
        <w:left w:val="none" w:sz="0" w:space="0" w:color="auto"/>
        <w:bottom w:val="none" w:sz="0" w:space="0" w:color="auto"/>
        <w:right w:val="none" w:sz="0" w:space="0" w:color="auto"/>
      </w:divBdr>
    </w:div>
    <w:div w:id="1448087086">
      <w:bodyDiv w:val="1"/>
      <w:marLeft w:val="0"/>
      <w:marRight w:val="0"/>
      <w:marTop w:val="0"/>
      <w:marBottom w:val="0"/>
      <w:divBdr>
        <w:top w:val="none" w:sz="0" w:space="0" w:color="auto"/>
        <w:left w:val="none" w:sz="0" w:space="0" w:color="auto"/>
        <w:bottom w:val="none" w:sz="0" w:space="0" w:color="auto"/>
        <w:right w:val="none" w:sz="0" w:space="0" w:color="auto"/>
      </w:divBdr>
    </w:div>
    <w:div w:id="1460611223">
      <w:bodyDiv w:val="1"/>
      <w:marLeft w:val="0"/>
      <w:marRight w:val="0"/>
      <w:marTop w:val="0"/>
      <w:marBottom w:val="0"/>
      <w:divBdr>
        <w:top w:val="none" w:sz="0" w:space="0" w:color="auto"/>
        <w:left w:val="none" w:sz="0" w:space="0" w:color="auto"/>
        <w:bottom w:val="none" w:sz="0" w:space="0" w:color="auto"/>
        <w:right w:val="none" w:sz="0" w:space="0" w:color="auto"/>
      </w:divBdr>
    </w:div>
    <w:div w:id="1471481625">
      <w:bodyDiv w:val="1"/>
      <w:marLeft w:val="0"/>
      <w:marRight w:val="0"/>
      <w:marTop w:val="0"/>
      <w:marBottom w:val="0"/>
      <w:divBdr>
        <w:top w:val="none" w:sz="0" w:space="0" w:color="auto"/>
        <w:left w:val="none" w:sz="0" w:space="0" w:color="auto"/>
        <w:bottom w:val="none" w:sz="0" w:space="0" w:color="auto"/>
        <w:right w:val="none" w:sz="0" w:space="0" w:color="auto"/>
      </w:divBdr>
    </w:div>
    <w:div w:id="1473019612">
      <w:bodyDiv w:val="1"/>
      <w:marLeft w:val="0"/>
      <w:marRight w:val="0"/>
      <w:marTop w:val="0"/>
      <w:marBottom w:val="0"/>
      <w:divBdr>
        <w:top w:val="none" w:sz="0" w:space="0" w:color="auto"/>
        <w:left w:val="none" w:sz="0" w:space="0" w:color="auto"/>
        <w:bottom w:val="none" w:sz="0" w:space="0" w:color="auto"/>
        <w:right w:val="none" w:sz="0" w:space="0" w:color="auto"/>
      </w:divBdr>
    </w:div>
    <w:div w:id="1520044634">
      <w:bodyDiv w:val="1"/>
      <w:marLeft w:val="0"/>
      <w:marRight w:val="0"/>
      <w:marTop w:val="0"/>
      <w:marBottom w:val="0"/>
      <w:divBdr>
        <w:top w:val="none" w:sz="0" w:space="0" w:color="auto"/>
        <w:left w:val="none" w:sz="0" w:space="0" w:color="auto"/>
        <w:bottom w:val="none" w:sz="0" w:space="0" w:color="auto"/>
        <w:right w:val="none" w:sz="0" w:space="0" w:color="auto"/>
      </w:divBdr>
    </w:div>
    <w:div w:id="1524049807">
      <w:bodyDiv w:val="1"/>
      <w:marLeft w:val="0"/>
      <w:marRight w:val="0"/>
      <w:marTop w:val="0"/>
      <w:marBottom w:val="0"/>
      <w:divBdr>
        <w:top w:val="none" w:sz="0" w:space="0" w:color="auto"/>
        <w:left w:val="none" w:sz="0" w:space="0" w:color="auto"/>
        <w:bottom w:val="none" w:sz="0" w:space="0" w:color="auto"/>
        <w:right w:val="none" w:sz="0" w:space="0" w:color="auto"/>
      </w:divBdr>
    </w:div>
    <w:div w:id="1531458244">
      <w:bodyDiv w:val="1"/>
      <w:marLeft w:val="0"/>
      <w:marRight w:val="0"/>
      <w:marTop w:val="0"/>
      <w:marBottom w:val="0"/>
      <w:divBdr>
        <w:top w:val="none" w:sz="0" w:space="0" w:color="auto"/>
        <w:left w:val="none" w:sz="0" w:space="0" w:color="auto"/>
        <w:bottom w:val="none" w:sz="0" w:space="0" w:color="auto"/>
        <w:right w:val="none" w:sz="0" w:space="0" w:color="auto"/>
      </w:divBdr>
    </w:div>
    <w:div w:id="1534879335">
      <w:bodyDiv w:val="1"/>
      <w:marLeft w:val="0"/>
      <w:marRight w:val="0"/>
      <w:marTop w:val="0"/>
      <w:marBottom w:val="0"/>
      <w:divBdr>
        <w:top w:val="none" w:sz="0" w:space="0" w:color="auto"/>
        <w:left w:val="none" w:sz="0" w:space="0" w:color="auto"/>
        <w:bottom w:val="none" w:sz="0" w:space="0" w:color="auto"/>
        <w:right w:val="none" w:sz="0" w:space="0" w:color="auto"/>
      </w:divBdr>
    </w:div>
    <w:div w:id="1556701104">
      <w:bodyDiv w:val="1"/>
      <w:marLeft w:val="0"/>
      <w:marRight w:val="0"/>
      <w:marTop w:val="0"/>
      <w:marBottom w:val="0"/>
      <w:divBdr>
        <w:top w:val="none" w:sz="0" w:space="0" w:color="auto"/>
        <w:left w:val="none" w:sz="0" w:space="0" w:color="auto"/>
        <w:bottom w:val="none" w:sz="0" w:space="0" w:color="auto"/>
        <w:right w:val="none" w:sz="0" w:space="0" w:color="auto"/>
      </w:divBdr>
    </w:div>
    <w:div w:id="1558978760">
      <w:bodyDiv w:val="1"/>
      <w:marLeft w:val="0"/>
      <w:marRight w:val="0"/>
      <w:marTop w:val="0"/>
      <w:marBottom w:val="0"/>
      <w:divBdr>
        <w:top w:val="none" w:sz="0" w:space="0" w:color="auto"/>
        <w:left w:val="none" w:sz="0" w:space="0" w:color="auto"/>
        <w:bottom w:val="none" w:sz="0" w:space="0" w:color="auto"/>
        <w:right w:val="none" w:sz="0" w:space="0" w:color="auto"/>
      </w:divBdr>
    </w:div>
    <w:div w:id="1574313061">
      <w:bodyDiv w:val="1"/>
      <w:marLeft w:val="0"/>
      <w:marRight w:val="0"/>
      <w:marTop w:val="0"/>
      <w:marBottom w:val="0"/>
      <w:divBdr>
        <w:top w:val="none" w:sz="0" w:space="0" w:color="auto"/>
        <w:left w:val="none" w:sz="0" w:space="0" w:color="auto"/>
        <w:bottom w:val="none" w:sz="0" w:space="0" w:color="auto"/>
        <w:right w:val="none" w:sz="0" w:space="0" w:color="auto"/>
      </w:divBdr>
    </w:div>
    <w:div w:id="1616593586">
      <w:bodyDiv w:val="1"/>
      <w:marLeft w:val="0"/>
      <w:marRight w:val="0"/>
      <w:marTop w:val="0"/>
      <w:marBottom w:val="0"/>
      <w:divBdr>
        <w:top w:val="none" w:sz="0" w:space="0" w:color="auto"/>
        <w:left w:val="none" w:sz="0" w:space="0" w:color="auto"/>
        <w:bottom w:val="none" w:sz="0" w:space="0" w:color="auto"/>
        <w:right w:val="none" w:sz="0" w:space="0" w:color="auto"/>
      </w:divBdr>
    </w:div>
    <w:div w:id="1618413619">
      <w:bodyDiv w:val="1"/>
      <w:marLeft w:val="0"/>
      <w:marRight w:val="0"/>
      <w:marTop w:val="0"/>
      <w:marBottom w:val="0"/>
      <w:divBdr>
        <w:top w:val="none" w:sz="0" w:space="0" w:color="auto"/>
        <w:left w:val="none" w:sz="0" w:space="0" w:color="auto"/>
        <w:bottom w:val="none" w:sz="0" w:space="0" w:color="auto"/>
        <w:right w:val="none" w:sz="0" w:space="0" w:color="auto"/>
      </w:divBdr>
    </w:div>
    <w:div w:id="1625574293">
      <w:bodyDiv w:val="1"/>
      <w:marLeft w:val="0"/>
      <w:marRight w:val="0"/>
      <w:marTop w:val="0"/>
      <w:marBottom w:val="0"/>
      <w:divBdr>
        <w:top w:val="none" w:sz="0" w:space="0" w:color="auto"/>
        <w:left w:val="none" w:sz="0" w:space="0" w:color="auto"/>
        <w:bottom w:val="none" w:sz="0" w:space="0" w:color="auto"/>
        <w:right w:val="none" w:sz="0" w:space="0" w:color="auto"/>
      </w:divBdr>
    </w:div>
    <w:div w:id="1638223308">
      <w:bodyDiv w:val="1"/>
      <w:marLeft w:val="0"/>
      <w:marRight w:val="0"/>
      <w:marTop w:val="0"/>
      <w:marBottom w:val="0"/>
      <w:divBdr>
        <w:top w:val="none" w:sz="0" w:space="0" w:color="auto"/>
        <w:left w:val="none" w:sz="0" w:space="0" w:color="auto"/>
        <w:bottom w:val="none" w:sz="0" w:space="0" w:color="auto"/>
        <w:right w:val="none" w:sz="0" w:space="0" w:color="auto"/>
      </w:divBdr>
    </w:div>
    <w:div w:id="1658529165">
      <w:bodyDiv w:val="1"/>
      <w:marLeft w:val="0"/>
      <w:marRight w:val="0"/>
      <w:marTop w:val="0"/>
      <w:marBottom w:val="0"/>
      <w:divBdr>
        <w:top w:val="none" w:sz="0" w:space="0" w:color="auto"/>
        <w:left w:val="none" w:sz="0" w:space="0" w:color="auto"/>
        <w:bottom w:val="none" w:sz="0" w:space="0" w:color="auto"/>
        <w:right w:val="none" w:sz="0" w:space="0" w:color="auto"/>
      </w:divBdr>
    </w:div>
    <w:div w:id="1662999264">
      <w:bodyDiv w:val="1"/>
      <w:marLeft w:val="0"/>
      <w:marRight w:val="0"/>
      <w:marTop w:val="0"/>
      <w:marBottom w:val="0"/>
      <w:divBdr>
        <w:top w:val="none" w:sz="0" w:space="0" w:color="auto"/>
        <w:left w:val="none" w:sz="0" w:space="0" w:color="auto"/>
        <w:bottom w:val="none" w:sz="0" w:space="0" w:color="auto"/>
        <w:right w:val="none" w:sz="0" w:space="0" w:color="auto"/>
      </w:divBdr>
    </w:div>
    <w:div w:id="1666938080">
      <w:bodyDiv w:val="1"/>
      <w:marLeft w:val="0"/>
      <w:marRight w:val="0"/>
      <w:marTop w:val="0"/>
      <w:marBottom w:val="0"/>
      <w:divBdr>
        <w:top w:val="none" w:sz="0" w:space="0" w:color="auto"/>
        <w:left w:val="none" w:sz="0" w:space="0" w:color="auto"/>
        <w:bottom w:val="none" w:sz="0" w:space="0" w:color="auto"/>
        <w:right w:val="none" w:sz="0" w:space="0" w:color="auto"/>
      </w:divBdr>
    </w:div>
    <w:div w:id="1668942067">
      <w:bodyDiv w:val="1"/>
      <w:marLeft w:val="0"/>
      <w:marRight w:val="0"/>
      <w:marTop w:val="0"/>
      <w:marBottom w:val="0"/>
      <w:divBdr>
        <w:top w:val="none" w:sz="0" w:space="0" w:color="auto"/>
        <w:left w:val="none" w:sz="0" w:space="0" w:color="auto"/>
        <w:bottom w:val="none" w:sz="0" w:space="0" w:color="auto"/>
        <w:right w:val="none" w:sz="0" w:space="0" w:color="auto"/>
      </w:divBdr>
    </w:div>
    <w:div w:id="1681540439">
      <w:bodyDiv w:val="1"/>
      <w:marLeft w:val="0"/>
      <w:marRight w:val="0"/>
      <w:marTop w:val="0"/>
      <w:marBottom w:val="0"/>
      <w:divBdr>
        <w:top w:val="none" w:sz="0" w:space="0" w:color="auto"/>
        <w:left w:val="none" w:sz="0" w:space="0" w:color="auto"/>
        <w:bottom w:val="none" w:sz="0" w:space="0" w:color="auto"/>
        <w:right w:val="none" w:sz="0" w:space="0" w:color="auto"/>
      </w:divBdr>
    </w:div>
    <w:div w:id="1720006828">
      <w:bodyDiv w:val="1"/>
      <w:marLeft w:val="0"/>
      <w:marRight w:val="0"/>
      <w:marTop w:val="0"/>
      <w:marBottom w:val="0"/>
      <w:divBdr>
        <w:top w:val="none" w:sz="0" w:space="0" w:color="auto"/>
        <w:left w:val="none" w:sz="0" w:space="0" w:color="auto"/>
        <w:bottom w:val="none" w:sz="0" w:space="0" w:color="auto"/>
        <w:right w:val="none" w:sz="0" w:space="0" w:color="auto"/>
      </w:divBdr>
    </w:div>
    <w:div w:id="1748724202">
      <w:bodyDiv w:val="1"/>
      <w:marLeft w:val="0"/>
      <w:marRight w:val="0"/>
      <w:marTop w:val="0"/>
      <w:marBottom w:val="0"/>
      <w:divBdr>
        <w:top w:val="none" w:sz="0" w:space="0" w:color="auto"/>
        <w:left w:val="none" w:sz="0" w:space="0" w:color="auto"/>
        <w:bottom w:val="none" w:sz="0" w:space="0" w:color="auto"/>
        <w:right w:val="none" w:sz="0" w:space="0" w:color="auto"/>
      </w:divBdr>
    </w:div>
    <w:div w:id="1758670982">
      <w:bodyDiv w:val="1"/>
      <w:marLeft w:val="0"/>
      <w:marRight w:val="0"/>
      <w:marTop w:val="0"/>
      <w:marBottom w:val="0"/>
      <w:divBdr>
        <w:top w:val="none" w:sz="0" w:space="0" w:color="auto"/>
        <w:left w:val="none" w:sz="0" w:space="0" w:color="auto"/>
        <w:bottom w:val="none" w:sz="0" w:space="0" w:color="auto"/>
        <w:right w:val="none" w:sz="0" w:space="0" w:color="auto"/>
      </w:divBdr>
    </w:div>
    <w:div w:id="1765298995">
      <w:bodyDiv w:val="1"/>
      <w:marLeft w:val="0"/>
      <w:marRight w:val="0"/>
      <w:marTop w:val="0"/>
      <w:marBottom w:val="0"/>
      <w:divBdr>
        <w:top w:val="none" w:sz="0" w:space="0" w:color="auto"/>
        <w:left w:val="none" w:sz="0" w:space="0" w:color="auto"/>
        <w:bottom w:val="none" w:sz="0" w:space="0" w:color="auto"/>
        <w:right w:val="none" w:sz="0" w:space="0" w:color="auto"/>
      </w:divBdr>
    </w:div>
    <w:div w:id="1770202944">
      <w:bodyDiv w:val="1"/>
      <w:marLeft w:val="0"/>
      <w:marRight w:val="0"/>
      <w:marTop w:val="0"/>
      <w:marBottom w:val="0"/>
      <w:divBdr>
        <w:top w:val="none" w:sz="0" w:space="0" w:color="auto"/>
        <w:left w:val="none" w:sz="0" w:space="0" w:color="auto"/>
        <w:bottom w:val="none" w:sz="0" w:space="0" w:color="auto"/>
        <w:right w:val="none" w:sz="0" w:space="0" w:color="auto"/>
      </w:divBdr>
    </w:div>
    <w:div w:id="1770392716">
      <w:bodyDiv w:val="1"/>
      <w:marLeft w:val="0"/>
      <w:marRight w:val="0"/>
      <w:marTop w:val="0"/>
      <w:marBottom w:val="0"/>
      <w:divBdr>
        <w:top w:val="none" w:sz="0" w:space="0" w:color="auto"/>
        <w:left w:val="none" w:sz="0" w:space="0" w:color="auto"/>
        <w:bottom w:val="none" w:sz="0" w:space="0" w:color="auto"/>
        <w:right w:val="none" w:sz="0" w:space="0" w:color="auto"/>
      </w:divBdr>
    </w:div>
    <w:div w:id="1782726660">
      <w:bodyDiv w:val="1"/>
      <w:marLeft w:val="0"/>
      <w:marRight w:val="0"/>
      <w:marTop w:val="0"/>
      <w:marBottom w:val="0"/>
      <w:divBdr>
        <w:top w:val="none" w:sz="0" w:space="0" w:color="auto"/>
        <w:left w:val="none" w:sz="0" w:space="0" w:color="auto"/>
        <w:bottom w:val="none" w:sz="0" w:space="0" w:color="auto"/>
        <w:right w:val="none" w:sz="0" w:space="0" w:color="auto"/>
      </w:divBdr>
    </w:div>
    <w:div w:id="1785495148">
      <w:bodyDiv w:val="1"/>
      <w:marLeft w:val="0"/>
      <w:marRight w:val="0"/>
      <w:marTop w:val="0"/>
      <w:marBottom w:val="0"/>
      <w:divBdr>
        <w:top w:val="none" w:sz="0" w:space="0" w:color="auto"/>
        <w:left w:val="none" w:sz="0" w:space="0" w:color="auto"/>
        <w:bottom w:val="none" w:sz="0" w:space="0" w:color="auto"/>
        <w:right w:val="none" w:sz="0" w:space="0" w:color="auto"/>
      </w:divBdr>
    </w:div>
    <w:div w:id="1788699056">
      <w:bodyDiv w:val="1"/>
      <w:marLeft w:val="0"/>
      <w:marRight w:val="0"/>
      <w:marTop w:val="0"/>
      <w:marBottom w:val="0"/>
      <w:divBdr>
        <w:top w:val="none" w:sz="0" w:space="0" w:color="auto"/>
        <w:left w:val="none" w:sz="0" w:space="0" w:color="auto"/>
        <w:bottom w:val="none" w:sz="0" w:space="0" w:color="auto"/>
        <w:right w:val="none" w:sz="0" w:space="0" w:color="auto"/>
      </w:divBdr>
    </w:div>
    <w:div w:id="1791969291">
      <w:bodyDiv w:val="1"/>
      <w:marLeft w:val="0"/>
      <w:marRight w:val="0"/>
      <w:marTop w:val="0"/>
      <w:marBottom w:val="0"/>
      <w:divBdr>
        <w:top w:val="none" w:sz="0" w:space="0" w:color="auto"/>
        <w:left w:val="none" w:sz="0" w:space="0" w:color="auto"/>
        <w:bottom w:val="none" w:sz="0" w:space="0" w:color="auto"/>
        <w:right w:val="none" w:sz="0" w:space="0" w:color="auto"/>
      </w:divBdr>
    </w:div>
    <w:div w:id="1792167581">
      <w:bodyDiv w:val="1"/>
      <w:marLeft w:val="0"/>
      <w:marRight w:val="0"/>
      <w:marTop w:val="0"/>
      <w:marBottom w:val="0"/>
      <w:divBdr>
        <w:top w:val="none" w:sz="0" w:space="0" w:color="auto"/>
        <w:left w:val="none" w:sz="0" w:space="0" w:color="auto"/>
        <w:bottom w:val="none" w:sz="0" w:space="0" w:color="auto"/>
        <w:right w:val="none" w:sz="0" w:space="0" w:color="auto"/>
      </w:divBdr>
    </w:div>
    <w:div w:id="1829590326">
      <w:bodyDiv w:val="1"/>
      <w:marLeft w:val="0"/>
      <w:marRight w:val="0"/>
      <w:marTop w:val="0"/>
      <w:marBottom w:val="0"/>
      <w:divBdr>
        <w:top w:val="none" w:sz="0" w:space="0" w:color="auto"/>
        <w:left w:val="none" w:sz="0" w:space="0" w:color="auto"/>
        <w:bottom w:val="none" w:sz="0" w:space="0" w:color="auto"/>
        <w:right w:val="none" w:sz="0" w:space="0" w:color="auto"/>
      </w:divBdr>
    </w:div>
    <w:div w:id="1868064033">
      <w:bodyDiv w:val="1"/>
      <w:marLeft w:val="0"/>
      <w:marRight w:val="0"/>
      <w:marTop w:val="0"/>
      <w:marBottom w:val="0"/>
      <w:divBdr>
        <w:top w:val="none" w:sz="0" w:space="0" w:color="auto"/>
        <w:left w:val="none" w:sz="0" w:space="0" w:color="auto"/>
        <w:bottom w:val="none" w:sz="0" w:space="0" w:color="auto"/>
        <w:right w:val="none" w:sz="0" w:space="0" w:color="auto"/>
      </w:divBdr>
    </w:div>
    <w:div w:id="1868179249">
      <w:bodyDiv w:val="1"/>
      <w:marLeft w:val="0"/>
      <w:marRight w:val="0"/>
      <w:marTop w:val="0"/>
      <w:marBottom w:val="0"/>
      <w:divBdr>
        <w:top w:val="none" w:sz="0" w:space="0" w:color="auto"/>
        <w:left w:val="none" w:sz="0" w:space="0" w:color="auto"/>
        <w:bottom w:val="none" w:sz="0" w:space="0" w:color="auto"/>
        <w:right w:val="none" w:sz="0" w:space="0" w:color="auto"/>
      </w:divBdr>
    </w:div>
    <w:div w:id="1869289674">
      <w:bodyDiv w:val="1"/>
      <w:marLeft w:val="0"/>
      <w:marRight w:val="0"/>
      <w:marTop w:val="0"/>
      <w:marBottom w:val="0"/>
      <w:divBdr>
        <w:top w:val="none" w:sz="0" w:space="0" w:color="auto"/>
        <w:left w:val="none" w:sz="0" w:space="0" w:color="auto"/>
        <w:bottom w:val="none" w:sz="0" w:space="0" w:color="auto"/>
        <w:right w:val="none" w:sz="0" w:space="0" w:color="auto"/>
      </w:divBdr>
    </w:div>
    <w:div w:id="1878929485">
      <w:bodyDiv w:val="1"/>
      <w:marLeft w:val="0"/>
      <w:marRight w:val="0"/>
      <w:marTop w:val="0"/>
      <w:marBottom w:val="0"/>
      <w:divBdr>
        <w:top w:val="none" w:sz="0" w:space="0" w:color="auto"/>
        <w:left w:val="none" w:sz="0" w:space="0" w:color="auto"/>
        <w:bottom w:val="none" w:sz="0" w:space="0" w:color="auto"/>
        <w:right w:val="none" w:sz="0" w:space="0" w:color="auto"/>
      </w:divBdr>
    </w:div>
    <w:div w:id="1886521328">
      <w:bodyDiv w:val="1"/>
      <w:marLeft w:val="0"/>
      <w:marRight w:val="0"/>
      <w:marTop w:val="0"/>
      <w:marBottom w:val="0"/>
      <w:divBdr>
        <w:top w:val="none" w:sz="0" w:space="0" w:color="auto"/>
        <w:left w:val="none" w:sz="0" w:space="0" w:color="auto"/>
        <w:bottom w:val="none" w:sz="0" w:space="0" w:color="auto"/>
        <w:right w:val="none" w:sz="0" w:space="0" w:color="auto"/>
      </w:divBdr>
    </w:div>
    <w:div w:id="1897010092">
      <w:bodyDiv w:val="1"/>
      <w:marLeft w:val="0"/>
      <w:marRight w:val="0"/>
      <w:marTop w:val="0"/>
      <w:marBottom w:val="0"/>
      <w:divBdr>
        <w:top w:val="none" w:sz="0" w:space="0" w:color="auto"/>
        <w:left w:val="none" w:sz="0" w:space="0" w:color="auto"/>
        <w:bottom w:val="none" w:sz="0" w:space="0" w:color="auto"/>
        <w:right w:val="none" w:sz="0" w:space="0" w:color="auto"/>
      </w:divBdr>
    </w:div>
    <w:div w:id="1907687932">
      <w:bodyDiv w:val="1"/>
      <w:marLeft w:val="0"/>
      <w:marRight w:val="0"/>
      <w:marTop w:val="0"/>
      <w:marBottom w:val="0"/>
      <w:divBdr>
        <w:top w:val="none" w:sz="0" w:space="0" w:color="auto"/>
        <w:left w:val="none" w:sz="0" w:space="0" w:color="auto"/>
        <w:bottom w:val="none" w:sz="0" w:space="0" w:color="auto"/>
        <w:right w:val="none" w:sz="0" w:space="0" w:color="auto"/>
      </w:divBdr>
    </w:div>
    <w:div w:id="1911697018">
      <w:bodyDiv w:val="1"/>
      <w:marLeft w:val="0"/>
      <w:marRight w:val="0"/>
      <w:marTop w:val="0"/>
      <w:marBottom w:val="0"/>
      <w:divBdr>
        <w:top w:val="none" w:sz="0" w:space="0" w:color="auto"/>
        <w:left w:val="none" w:sz="0" w:space="0" w:color="auto"/>
        <w:bottom w:val="none" w:sz="0" w:space="0" w:color="auto"/>
        <w:right w:val="none" w:sz="0" w:space="0" w:color="auto"/>
      </w:divBdr>
    </w:div>
    <w:div w:id="1912428810">
      <w:bodyDiv w:val="1"/>
      <w:marLeft w:val="0"/>
      <w:marRight w:val="0"/>
      <w:marTop w:val="0"/>
      <w:marBottom w:val="0"/>
      <w:divBdr>
        <w:top w:val="none" w:sz="0" w:space="0" w:color="auto"/>
        <w:left w:val="none" w:sz="0" w:space="0" w:color="auto"/>
        <w:bottom w:val="none" w:sz="0" w:space="0" w:color="auto"/>
        <w:right w:val="none" w:sz="0" w:space="0" w:color="auto"/>
      </w:divBdr>
    </w:div>
    <w:div w:id="1923181335">
      <w:bodyDiv w:val="1"/>
      <w:marLeft w:val="0"/>
      <w:marRight w:val="0"/>
      <w:marTop w:val="0"/>
      <w:marBottom w:val="0"/>
      <w:divBdr>
        <w:top w:val="none" w:sz="0" w:space="0" w:color="auto"/>
        <w:left w:val="none" w:sz="0" w:space="0" w:color="auto"/>
        <w:bottom w:val="none" w:sz="0" w:space="0" w:color="auto"/>
        <w:right w:val="none" w:sz="0" w:space="0" w:color="auto"/>
      </w:divBdr>
    </w:div>
    <w:div w:id="1935287163">
      <w:bodyDiv w:val="1"/>
      <w:marLeft w:val="0"/>
      <w:marRight w:val="0"/>
      <w:marTop w:val="0"/>
      <w:marBottom w:val="0"/>
      <w:divBdr>
        <w:top w:val="none" w:sz="0" w:space="0" w:color="auto"/>
        <w:left w:val="none" w:sz="0" w:space="0" w:color="auto"/>
        <w:bottom w:val="none" w:sz="0" w:space="0" w:color="auto"/>
        <w:right w:val="none" w:sz="0" w:space="0" w:color="auto"/>
      </w:divBdr>
    </w:div>
    <w:div w:id="1953199237">
      <w:bodyDiv w:val="1"/>
      <w:marLeft w:val="0"/>
      <w:marRight w:val="0"/>
      <w:marTop w:val="0"/>
      <w:marBottom w:val="0"/>
      <w:divBdr>
        <w:top w:val="none" w:sz="0" w:space="0" w:color="auto"/>
        <w:left w:val="none" w:sz="0" w:space="0" w:color="auto"/>
        <w:bottom w:val="none" w:sz="0" w:space="0" w:color="auto"/>
        <w:right w:val="none" w:sz="0" w:space="0" w:color="auto"/>
      </w:divBdr>
    </w:div>
    <w:div w:id="1972595065">
      <w:bodyDiv w:val="1"/>
      <w:marLeft w:val="0"/>
      <w:marRight w:val="0"/>
      <w:marTop w:val="0"/>
      <w:marBottom w:val="0"/>
      <w:divBdr>
        <w:top w:val="none" w:sz="0" w:space="0" w:color="auto"/>
        <w:left w:val="none" w:sz="0" w:space="0" w:color="auto"/>
        <w:bottom w:val="none" w:sz="0" w:space="0" w:color="auto"/>
        <w:right w:val="none" w:sz="0" w:space="0" w:color="auto"/>
      </w:divBdr>
    </w:div>
    <w:div w:id="1993099011">
      <w:bodyDiv w:val="1"/>
      <w:marLeft w:val="0"/>
      <w:marRight w:val="0"/>
      <w:marTop w:val="0"/>
      <w:marBottom w:val="0"/>
      <w:divBdr>
        <w:top w:val="none" w:sz="0" w:space="0" w:color="auto"/>
        <w:left w:val="none" w:sz="0" w:space="0" w:color="auto"/>
        <w:bottom w:val="none" w:sz="0" w:space="0" w:color="auto"/>
        <w:right w:val="none" w:sz="0" w:space="0" w:color="auto"/>
      </w:divBdr>
    </w:div>
    <w:div w:id="2007124433">
      <w:bodyDiv w:val="1"/>
      <w:marLeft w:val="0"/>
      <w:marRight w:val="0"/>
      <w:marTop w:val="0"/>
      <w:marBottom w:val="0"/>
      <w:divBdr>
        <w:top w:val="none" w:sz="0" w:space="0" w:color="auto"/>
        <w:left w:val="none" w:sz="0" w:space="0" w:color="auto"/>
        <w:bottom w:val="none" w:sz="0" w:space="0" w:color="auto"/>
        <w:right w:val="none" w:sz="0" w:space="0" w:color="auto"/>
      </w:divBdr>
    </w:div>
    <w:div w:id="2024550022">
      <w:bodyDiv w:val="1"/>
      <w:marLeft w:val="0"/>
      <w:marRight w:val="0"/>
      <w:marTop w:val="0"/>
      <w:marBottom w:val="0"/>
      <w:divBdr>
        <w:top w:val="none" w:sz="0" w:space="0" w:color="auto"/>
        <w:left w:val="none" w:sz="0" w:space="0" w:color="auto"/>
        <w:bottom w:val="none" w:sz="0" w:space="0" w:color="auto"/>
        <w:right w:val="none" w:sz="0" w:space="0" w:color="auto"/>
      </w:divBdr>
    </w:div>
    <w:div w:id="2031031550">
      <w:bodyDiv w:val="1"/>
      <w:marLeft w:val="0"/>
      <w:marRight w:val="0"/>
      <w:marTop w:val="0"/>
      <w:marBottom w:val="0"/>
      <w:divBdr>
        <w:top w:val="none" w:sz="0" w:space="0" w:color="auto"/>
        <w:left w:val="none" w:sz="0" w:space="0" w:color="auto"/>
        <w:bottom w:val="none" w:sz="0" w:space="0" w:color="auto"/>
        <w:right w:val="none" w:sz="0" w:space="0" w:color="auto"/>
      </w:divBdr>
    </w:div>
    <w:div w:id="2043360645">
      <w:bodyDiv w:val="1"/>
      <w:marLeft w:val="0"/>
      <w:marRight w:val="0"/>
      <w:marTop w:val="0"/>
      <w:marBottom w:val="0"/>
      <w:divBdr>
        <w:top w:val="none" w:sz="0" w:space="0" w:color="auto"/>
        <w:left w:val="none" w:sz="0" w:space="0" w:color="auto"/>
        <w:bottom w:val="none" w:sz="0" w:space="0" w:color="auto"/>
        <w:right w:val="none" w:sz="0" w:space="0" w:color="auto"/>
      </w:divBdr>
    </w:div>
    <w:div w:id="2045476325">
      <w:bodyDiv w:val="1"/>
      <w:marLeft w:val="0"/>
      <w:marRight w:val="0"/>
      <w:marTop w:val="0"/>
      <w:marBottom w:val="0"/>
      <w:divBdr>
        <w:top w:val="none" w:sz="0" w:space="0" w:color="auto"/>
        <w:left w:val="none" w:sz="0" w:space="0" w:color="auto"/>
        <w:bottom w:val="none" w:sz="0" w:space="0" w:color="auto"/>
        <w:right w:val="none" w:sz="0" w:space="0" w:color="auto"/>
      </w:divBdr>
    </w:div>
    <w:div w:id="2052489213">
      <w:bodyDiv w:val="1"/>
      <w:marLeft w:val="0"/>
      <w:marRight w:val="0"/>
      <w:marTop w:val="0"/>
      <w:marBottom w:val="0"/>
      <w:divBdr>
        <w:top w:val="none" w:sz="0" w:space="0" w:color="auto"/>
        <w:left w:val="none" w:sz="0" w:space="0" w:color="auto"/>
        <w:bottom w:val="none" w:sz="0" w:space="0" w:color="auto"/>
        <w:right w:val="none" w:sz="0" w:space="0" w:color="auto"/>
      </w:divBdr>
    </w:div>
    <w:div w:id="2056201065">
      <w:bodyDiv w:val="1"/>
      <w:marLeft w:val="0"/>
      <w:marRight w:val="0"/>
      <w:marTop w:val="0"/>
      <w:marBottom w:val="0"/>
      <w:divBdr>
        <w:top w:val="none" w:sz="0" w:space="0" w:color="auto"/>
        <w:left w:val="none" w:sz="0" w:space="0" w:color="auto"/>
        <w:bottom w:val="none" w:sz="0" w:space="0" w:color="auto"/>
        <w:right w:val="none" w:sz="0" w:space="0" w:color="auto"/>
      </w:divBdr>
    </w:div>
    <w:div w:id="2058385097">
      <w:bodyDiv w:val="1"/>
      <w:marLeft w:val="0"/>
      <w:marRight w:val="0"/>
      <w:marTop w:val="0"/>
      <w:marBottom w:val="0"/>
      <w:divBdr>
        <w:top w:val="none" w:sz="0" w:space="0" w:color="auto"/>
        <w:left w:val="none" w:sz="0" w:space="0" w:color="auto"/>
        <w:bottom w:val="none" w:sz="0" w:space="0" w:color="auto"/>
        <w:right w:val="none" w:sz="0" w:space="0" w:color="auto"/>
      </w:divBdr>
    </w:div>
    <w:div w:id="2063477488">
      <w:bodyDiv w:val="1"/>
      <w:marLeft w:val="0"/>
      <w:marRight w:val="0"/>
      <w:marTop w:val="0"/>
      <w:marBottom w:val="0"/>
      <w:divBdr>
        <w:top w:val="none" w:sz="0" w:space="0" w:color="auto"/>
        <w:left w:val="none" w:sz="0" w:space="0" w:color="auto"/>
        <w:bottom w:val="none" w:sz="0" w:space="0" w:color="auto"/>
        <w:right w:val="none" w:sz="0" w:space="0" w:color="auto"/>
      </w:divBdr>
    </w:div>
    <w:div w:id="2085687047">
      <w:bodyDiv w:val="1"/>
      <w:marLeft w:val="0"/>
      <w:marRight w:val="0"/>
      <w:marTop w:val="0"/>
      <w:marBottom w:val="0"/>
      <w:divBdr>
        <w:top w:val="none" w:sz="0" w:space="0" w:color="auto"/>
        <w:left w:val="none" w:sz="0" w:space="0" w:color="auto"/>
        <w:bottom w:val="none" w:sz="0" w:space="0" w:color="auto"/>
        <w:right w:val="none" w:sz="0" w:space="0" w:color="auto"/>
      </w:divBdr>
    </w:div>
    <w:div w:id="2087611133">
      <w:bodyDiv w:val="1"/>
      <w:marLeft w:val="0"/>
      <w:marRight w:val="0"/>
      <w:marTop w:val="0"/>
      <w:marBottom w:val="0"/>
      <w:divBdr>
        <w:top w:val="none" w:sz="0" w:space="0" w:color="auto"/>
        <w:left w:val="none" w:sz="0" w:space="0" w:color="auto"/>
        <w:bottom w:val="none" w:sz="0" w:space="0" w:color="auto"/>
        <w:right w:val="none" w:sz="0" w:space="0" w:color="auto"/>
      </w:divBdr>
    </w:div>
    <w:div w:id="2112623596">
      <w:bodyDiv w:val="1"/>
      <w:marLeft w:val="0"/>
      <w:marRight w:val="0"/>
      <w:marTop w:val="0"/>
      <w:marBottom w:val="0"/>
      <w:divBdr>
        <w:top w:val="none" w:sz="0" w:space="0" w:color="auto"/>
        <w:left w:val="none" w:sz="0" w:space="0" w:color="auto"/>
        <w:bottom w:val="none" w:sz="0" w:space="0" w:color="auto"/>
        <w:right w:val="none" w:sz="0" w:space="0" w:color="auto"/>
      </w:divBdr>
    </w:div>
    <w:div w:id="2114475294">
      <w:bodyDiv w:val="1"/>
      <w:marLeft w:val="0"/>
      <w:marRight w:val="0"/>
      <w:marTop w:val="0"/>
      <w:marBottom w:val="0"/>
      <w:divBdr>
        <w:top w:val="none" w:sz="0" w:space="0" w:color="auto"/>
        <w:left w:val="none" w:sz="0" w:space="0" w:color="auto"/>
        <w:bottom w:val="none" w:sz="0" w:space="0" w:color="auto"/>
        <w:right w:val="none" w:sz="0" w:space="0" w:color="auto"/>
      </w:divBdr>
    </w:div>
    <w:div w:id="2115663439">
      <w:bodyDiv w:val="1"/>
      <w:marLeft w:val="0"/>
      <w:marRight w:val="0"/>
      <w:marTop w:val="0"/>
      <w:marBottom w:val="0"/>
      <w:divBdr>
        <w:top w:val="none" w:sz="0" w:space="0" w:color="auto"/>
        <w:left w:val="none" w:sz="0" w:space="0" w:color="auto"/>
        <w:bottom w:val="none" w:sz="0" w:space="0" w:color="auto"/>
        <w:right w:val="none" w:sz="0" w:space="0" w:color="auto"/>
      </w:divBdr>
    </w:div>
    <w:div w:id="2135171305">
      <w:bodyDiv w:val="1"/>
      <w:marLeft w:val="0"/>
      <w:marRight w:val="0"/>
      <w:marTop w:val="0"/>
      <w:marBottom w:val="0"/>
      <w:divBdr>
        <w:top w:val="none" w:sz="0" w:space="0" w:color="auto"/>
        <w:left w:val="none" w:sz="0" w:space="0" w:color="auto"/>
        <w:bottom w:val="none" w:sz="0" w:space="0" w:color="auto"/>
        <w:right w:val="none" w:sz="0" w:space="0" w:color="auto"/>
      </w:divBdr>
    </w:div>
    <w:div w:id="214106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CEDD-3FAA-2542-837C-8B85FCE95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465</TotalTime>
  <Pages>24</Pages>
  <Words>2218</Words>
  <Characters>12647</Characters>
  <Application>Microsoft Office Word</Application>
  <DocSecurity>0</DocSecurity>
  <Lines>105</Lines>
  <Paragraphs>29</Paragraphs>
  <ScaleCrop>false</ScaleCrop>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1624</cp:revision>
  <cp:lastPrinted>2023-12-29T11:23:00Z</cp:lastPrinted>
  <dcterms:created xsi:type="dcterms:W3CDTF">2023-12-15T14:11:00Z</dcterms:created>
  <dcterms:modified xsi:type="dcterms:W3CDTF">2024-07-02T15:02:00Z</dcterms:modified>
</cp:coreProperties>
</file>