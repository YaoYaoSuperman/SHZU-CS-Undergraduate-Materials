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4D412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2023/12/10 -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工作第一天</w:t>
      </w:r>
    </w:p>
    <w:p w14:paraId="0CC86F57" w14:textId="77777777" w:rsidR="00C63B50" w:rsidRDefault="00C63B50" w:rsidP="00C63B50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：参与项目可行性研究和章程的制定。</w:t>
      </w:r>
    </w:p>
    <w:p w14:paraId="006403F2" w14:textId="77777777" w:rsidR="00C63B50" w:rsidRDefault="00C63B50" w:rsidP="00C63B50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：在项目可行性研究阶段，发现部分技术难点与预期有出入。</w:t>
      </w:r>
    </w:p>
    <w:p w14:paraId="17F81C41" w14:textId="7D480B8B" w:rsidR="00C63B50" w:rsidRDefault="00C63B50" w:rsidP="00C63B50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：与李敬琪、朱映雪和</w:t>
      </w:r>
      <w:r w:rsidR="002F4292">
        <w:rPr>
          <w:rFonts w:ascii="AppleSystemUIFont" w:hAnsi="AppleSystemUIFont" w:cs="AppleSystemUIFont"/>
          <w:kern w:val="0"/>
          <w:sz w:val="26"/>
          <w:szCs w:val="26"/>
        </w:rPr>
        <w:t>林亚旋</w:t>
      </w:r>
      <w:r>
        <w:rPr>
          <w:rFonts w:ascii="AppleSystemUIFont" w:hAnsi="AppleSystemUIFont" w:cs="AppleSystemUIFont"/>
          <w:kern w:val="0"/>
          <w:sz w:val="26"/>
          <w:szCs w:val="26"/>
        </w:rPr>
        <w:t>进行深入讨论，对技术难点进行重新评估。</w:t>
      </w:r>
    </w:p>
    <w:p w14:paraId="2460AC14" w14:textId="77777777" w:rsidR="00C63B50" w:rsidRDefault="00C63B50" w:rsidP="00C63B50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：成功完成可行性研究报告和项目章程的初稿。</w:t>
      </w:r>
    </w:p>
    <w:p w14:paraId="2AEE88BA" w14:textId="043FFFF8" w:rsidR="001279E2" w:rsidRDefault="00C63B50" w:rsidP="001279E2">
      <w:pPr>
        <w:numPr>
          <w:ilvl w:val="0"/>
          <w:numId w:val="1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：团队合作在项目初期非常重要，可以及时发现并解决问题。</w:t>
      </w:r>
    </w:p>
    <w:p w14:paraId="6FAB2622" w14:textId="77777777" w:rsidR="001279E2" w:rsidRP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09FCC84A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2023/12/11 -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工作第二天</w:t>
      </w:r>
    </w:p>
    <w:p w14:paraId="419C761B" w14:textId="77777777" w:rsidR="00C63B50" w:rsidRDefault="00C63B50" w:rsidP="00C63B50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：负责需求分析、任务分解和进度计划的制定。</w:t>
      </w:r>
    </w:p>
    <w:p w14:paraId="2A6BBEA1" w14:textId="77777777" w:rsidR="00C63B50" w:rsidRDefault="00C63B50" w:rsidP="00C63B50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：在需求分析阶段，发现部分用户需求不够明确。</w:t>
      </w:r>
    </w:p>
    <w:p w14:paraId="027CF1A5" w14:textId="77777777" w:rsidR="00C63B50" w:rsidRDefault="00C63B50" w:rsidP="00C63B50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：与用户进行进一步沟通，明确需求细节。</w:t>
      </w:r>
    </w:p>
    <w:p w14:paraId="0E4F018A" w14:textId="77777777" w:rsidR="00C63B50" w:rsidRDefault="00C63B50" w:rsidP="00C63B50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：完成详细的需求分析报告，为后续工作提供了清晰的指导。</w:t>
      </w:r>
    </w:p>
    <w:p w14:paraId="07FAC043" w14:textId="77777777" w:rsidR="00C63B50" w:rsidRDefault="00C63B50" w:rsidP="00C63B50">
      <w:pPr>
        <w:numPr>
          <w:ilvl w:val="0"/>
          <w:numId w:val="2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：与用户的沟通是确保项目成功的关键步骤之一。</w:t>
      </w:r>
    </w:p>
    <w:p w14:paraId="0834BA22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39AE8C81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2023/12/12 -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工作第三天</w:t>
      </w:r>
    </w:p>
    <w:p w14:paraId="7850F33F" w14:textId="77777777" w:rsidR="00C63B50" w:rsidRDefault="00C63B50" w:rsidP="00C63B50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：参与开发技术及架构的讨论和设计。</w:t>
      </w:r>
    </w:p>
    <w:p w14:paraId="5490B58A" w14:textId="77777777" w:rsidR="00C63B50" w:rsidRDefault="00C63B50" w:rsidP="00C63B50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：在技术选型上出现分歧。</w:t>
      </w:r>
    </w:p>
    <w:p w14:paraId="4E916080" w14:textId="77777777" w:rsidR="00C63B50" w:rsidRDefault="00C63B50" w:rsidP="00C63B50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：组织团队进行技术讨论，对比各种技术的优缺点，最终达成共识。</w:t>
      </w:r>
    </w:p>
    <w:p w14:paraId="3A2FE185" w14:textId="77777777" w:rsidR="00C63B50" w:rsidRDefault="00C63B50" w:rsidP="00C63B50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：确定了项目的技术栈和架构方案。</w:t>
      </w:r>
    </w:p>
    <w:p w14:paraId="59EB8F0B" w14:textId="77777777" w:rsidR="00C63B50" w:rsidRDefault="00C63B50" w:rsidP="00C63B50">
      <w:pPr>
        <w:numPr>
          <w:ilvl w:val="0"/>
          <w:numId w:val="3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：技术选型需要综合考虑项目需求和团队技能，不能盲目跟风。</w:t>
      </w:r>
    </w:p>
    <w:p w14:paraId="37E2522F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3CDB9022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2023/12/13 -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工作第四天</w:t>
      </w:r>
    </w:p>
    <w:p w14:paraId="4E353AD9" w14:textId="77777777" w:rsidR="00C63B50" w:rsidRDefault="00C63B50" w:rsidP="00C63B50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：进行项目详细设计，包括面向对象设计和数据库设计。</w:t>
      </w:r>
    </w:p>
    <w:p w14:paraId="6B1F7025" w14:textId="77777777" w:rsidR="00C63B50" w:rsidRDefault="00C63B50" w:rsidP="00C63B50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：在设计数据库时遇到性能优化问题。</w:t>
      </w:r>
    </w:p>
    <w:p w14:paraId="301E2910" w14:textId="77777777" w:rsidR="00C63B50" w:rsidRDefault="00C63B50" w:rsidP="00C63B50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：查阅相关资料，咨询专业人士，对数据库设计进行优化。</w:t>
      </w:r>
    </w:p>
    <w:p w14:paraId="101A1AC4" w14:textId="77777777" w:rsidR="00C63B50" w:rsidRDefault="00C63B50" w:rsidP="00C63B50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：完成了数据库和面向对象的设计，为后续编程工作奠定了基础。</w:t>
      </w:r>
    </w:p>
    <w:p w14:paraId="54817D69" w14:textId="77777777" w:rsidR="00C63B50" w:rsidRDefault="00C63B50" w:rsidP="00C63B50">
      <w:pPr>
        <w:numPr>
          <w:ilvl w:val="0"/>
          <w:numId w:val="4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：在设计阶段就要考虑性能问题，可以避免后续开发过程中的很多麻烦。</w:t>
      </w:r>
    </w:p>
    <w:p w14:paraId="06C0E3C0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06B5056E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2023/12/14 -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工作第五天</w:t>
      </w:r>
    </w:p>
    <w:p w14:paraId="699E1018" w14:textId="77777777" w:rsidR="00C63B50" w:rsidRDefault="00C63B50" w:rsidP="00C63B50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：参与前后端模块设计讨论。</w:t>
      </w:r>
    </w:p>
    <w:p w14:paraId="6FDC5F54" w14:textId="77777777" w:rsidR="00C63B50" w:rsidRDefault="00C63B50" w:rsidP="00C63B50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：前端与后端在数据交互格式上存在分歧。</w:t>
      </w:r>
    </w:p>
    <w:p w14:paraId="744207F5" w14:textId="77777777" w:rsidR="00C63B50" w:rsidRDefault="00C63B50" w:rsidP="00C63B50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：组织前后端团队进行协商，制定统一的数据交互规范。</w:t>
      </w:r>
    </w:p>
    <w:p w14:paraId="2438382B" w14:textId="77777777" w:rsidR="00C63B50" w:rsidRDefault="00C63B50" w:rsidP="00C63B50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：达成了前后端数据交互的共识，提高了开发效率。</w:t>
      </w:r>
    </w:p>
    <w:p w14:paraId="1BCF8E55" w14:textId="77777777" w:rsidR="00C63B50" w:rsidRDefault="00C63B50" w:rsidP="00C63B50">
      <w:pPr>
        <w:numPr>
          <w:ilvl w:val="0"/>
          <w:numId w:val="5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：前后端的紧密合作是项目成功的关键之一。</w:t>
      </w:r>
    </w:p>
    <w:p w14:paraId="31C42E27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04941C03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2023/12/15 -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工作第六天</w:t>
      </w:r>
    </w:p>
    <w:p w14:paraId="41035D5B" w14:textId="77777777" w:rsidR="00C63B50" w:rsidRDefault="00C63B50" w:rsidP="00C63B50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：负责项目进度计划的跟进和调整。</w:t>
      </w:r>
    </w:p>
    <w:p w14:paraId="392143BA" w14:textId="77777777" w:rsidR="00C63B50" w:rsidRDefault="00C63B50" w:rsidP="00C63B50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：部分任务进度滞后于计划。</w:t>
      </w:r>
    </w:p>
    <w:p w14:paraId="4C2FFDFA" w14:textId="77777777" w:rsidR="00C63B50" w:rsidRDefault="00C63B50" w:rsidP="00C63B50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：与团队成员沟通，找出进度滞后的原因，重新分配任务和资源。</w:t>
      </w:r>
    </w:p>
    <w:p w14:paraId="682F3DA1" w14:textId="77777777" w:rsidR="00C63B50" w:rsidRDefault="00C63B50" w:rsidP="00C63B50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：项目进度重新回到正轨。</w:t>
      </w:r>
    </w:p>
    <w:p w14:paraId="775C3336" w14:textId="77777777" w:rsidR="00C63B50" w:rsidRDefault="00C63B50" w:rsidP="00C63B50">
      <w:pPr>
        <w:numPr>
          <w:ilvl w:val="0"/>
          <w:numId w:val="6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：项目进度管理需要持续跟进和调整，确保项目按时完成。</w:t>
      </w:r>
    </w:p>
    <w:p w14:paraId="6FDC3202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272583C6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2023/12/16 -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工作第七天</w:t>
      </w:r>
    </w:p>
    <w:p w14:paraId="653CFEA5" w14:textId="77777777" w:rsidR="00C63B50" w:rsidRDefault="00C63B50" w:rsidP="00C63B50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：参与后端代码的编写与设计。</w:t>
      </w:r>
    </w:p>
    <w:p w14:paraId="7001F73A" w14:textId="77777777" w:rsidR="00C63B50" w:rsidRDefault="00C63B50" w:rsidP="00C63B50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：在编写过程中遇到一些技术难题。</w:t>
      </w:r>
    </w:p>
    <w:p w14:paraId="16764C82" w14:textId="77777777" w:rsidR="00C63B50" w:rsidRDefault="00C63B50" w:rsidP="00C63B50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：与李敬琪共同探讨，寻找解决方案，查阅相关资料。</w:t>
      </w:r>
    </w:p>
    <w:p w14:paraId="5361C202" w14:textId="77777777" w:rsidR="00C63B50" w:rsidRDefault="00C63B50" w:rsidP="00C63B50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：成功解决了技术难题，推动了项目的进展。</w:t>
      </w:r>
    </w:p>
    <w:p w14:paraId="685CBC10" w14:textId="77777777" w:rsidR="00C63B50" w:rsidRDefault="00C63B50" w:rsidP="00C63B50">
      <w:pPr>
        <w:numPr>
          <w:ilvl w:val="0"/>
          <w:numId w:val="7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：团队合作可以互相弥补不足，共同解决问题。</w:t>
      </w:r>
    </w:p>
    <w:p w14:paraId="17CA6049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48A79CE3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2023/12/17 -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工作第八天</w:t>
      </w:r>
    </w:p>
    <w:p w14:paraId="613A7998" w14:textId="77777777" w:rsidR="00C63B50" w:rsidRDefault="00C63B50" w:rsidP="00C63B50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：负责项目报告的撰写和排版工作。</w:t>
      </w:r>
    </w:p>
    <w:p w14:paraId="1B57A0DA" w14:textId="77777777" w:rsidR="00C63B50" w:rsidRDefault="00C63B50" w:rsidP="00C63B50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：在排版过程中遇到格式问题。</w:t>
      </w:r>
    </w:p>
    <w:p w14:paraId="0BC27C80" w14:textId="77777777" w:rsidR="00C63B50" w:rsidRDefault="00C63B50" w:rsidP="00C63B50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：学习并使用专业的排版工具，优化报告格式。</w:t>
      </w:r>
    </w:p>
    <w:p w14:paraId="3F2F01E8" w14:textId="77777777" w:rsidR="00C63B50" w:rsidRDefault="00C63B50" w:rsidP="00C63B50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：成功完成了项目报告的排版和初步撰写工作。</w:t>
      </w:r>
    </w:p>
    <w:p w14:paraId="0968FF18" w14:textId="77777777" w:rsidR="00C63B50" w:rsidRDefault="00C63B50" w:rsidP="00C63B50">
      <w:pPr>
        <w:numPr>
          <w:ilvl w:val="0"/>
          <w:numId w:val="8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：专业技能的提升对于提高工作效率和质量非常重要。</w:t>
      </w:r>
    </w:p>
    <w:p w14:paraId="2FA8F24E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1C0EFF15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2023/12/18 -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工作第九天</w:t>
      </w:r>
    </w:p>
    <w:p w14:paraId="065C876C" w14:textId="77777777" w:rsidR="00C63B50" w:rsidRDefault="00C63B50" w:rsidP="00C63B50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工作要点</w:t>
      </w:r>
      <w:r>
        <w:rPr>
          <w:rFonts w:ascii="AppleSystemUIFont" w:hAnsi="AppleSystemUIFont" w:cs="AppleSystemUIFont"/>
          <w:kern w:val="0"/>
          <w:sz w:val="26"/>
          <w:szCs w:val="26"/>
        </w:rPr>
        <w:t>：参与系统测试，确保系统的稳定性和功能性。</w:t>
      </w:r>
    </w:p>
    <w:p w14:paraId="26C3F5F4" w14:textId="77777777" w:rsidR="00C63B50" w:rsidRDefault="00C63B50" w:rsidP="00C63B50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出现问题</w:t>
      </w:r>
      <w:r>
        <w:rPr>
          <w:rFonts w:ascii="AppleSystemUIFont" w:hAnsi="AppleSystemUIFont" w:cs="AppleSystemUIFont"/>
          <w:kern w:val="0"/>
          <w:sz w:val="26"/>
          <w:szCs w:val="26"/>
        </w:rPr>
        <w:t>：在测试过程中发现了一些</w:t>
      </w:r>
      <w:r>
        <w:rPr>
          <w:rFonts w:ascii="AppleSystemUIFont" w:hAnsi="AppleSystemUIFont" w:cs="AppleSystemUIFont"/>
          <w:kern w:val="0"/>
          <w:sz w:val="26"/>
          <w:szCs w:val="26"/>
        </w:rPr>
        <w:t>bug</w:t>
      </w:r>
      <w:r>
        <w:rPr>
          <w:rFonts w:ascii="AppleSystemUIFont" w:hAnsi="AppleSystemUIFont" w:cs="AppleSystemUIFont"/>
          <w:kern w:val="0"/>
          <w:sz w:val="26"/>
          <w:szCs w:val="26"/>
        </w:rPr>
        <w:t>和性能问题。</w:t>
      </w:r>
    </w:p>
    <w:p w14:paraId="46BF6290" w14:textId="77777777" w:rsidR="00C63B50" w:rsidRDefault="00C63B50" w:rsidP="00C63B50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解决办法</w:t>
      </w:r>
      <w:r>
        <w:rPr>
          <w:rFonts w:ascii="AppleSystemUIFont" w:hAnsi="AppleSystemUIFont" w:cs="AppleSystemUIFont"/>
          <w:kern w:val="0"/>
          <w:sz w:val="26"/>
          <w:szCs w:val="26"/>
        </w:rPr>
        <w:t>：及时反馈给开发团队，组织进行修复和优化。</w:t>
      </w:r>
    </w:p>
    <w:p w14:paraId="37350EBF" w14:textId="77777777" w:rsidR="00C63B50" w:rsidRDefault="00C63B50" w:rsidP="00C63B50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结果</w:t>
      </w:r>
      <w:r>
        <w:rPr>
          <w:rFonts w:ascii="AppleSystemUIFont" w:hAnsi="AppleSystemUIFont" w:cs="AppleSystemUIFont"/>
          <w:kern w:val="0"/>
          <w:sz w:val="26"/>
          <w:szCs w:val="26"/>
        </w:rPr>
        <w:t>：成功解决了测试中发现的问题，提高了系统质量。</w:t>
      </w:r>
    </w:p>
    <w:p w14:paraId="09838676" w14:textId="77777777" w:rsidR="00C63B50" w:rsidRDefault="00C63B50" w:rsidP="00C63B50">
      <w:pPr>
        <w:numPr>
          <w:ilvl w:val="0"/>
          <w:numId w:val="9"/>
        </w:numPr>
        <w:autoSpaceDE w:val="0"/>
        <w:autoSpaceDN w:val="0"/>
        <w:adjustRightInd w:val="0"/>
        <w:ind w:left="0" w:firstLine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心得体会</w:t>
      </w:r>
      <w:r>
        <w:rPr>
          <w:rFonts w:ascii="AppleSystemUIFont" w:hAnsi="AppleSystemUIFont" w:cs="AppleSystemUIFont"/>
          <w:kern w:val="0"/>
          <w:sz w:val="26"/>
          <w:szCs w:val="26"/>
        </w:rPr>
        <w:t>：测试是确保软件质量的重要环节，不容忽视。</w:t>
      </w:r>
    </w:p>
    <w:p w14:paraId="49850E25" w14:textId="77777777" w:rsidR="001279E2" w:rsidRDefault="001279E2" w:rsidP="001279E2">
      <w:pPr>
        <w:autoSpaceDE w:val="0"/>
        <w:autoSpaceDN w:val="0"/>
        <w:adjustRightInd w:val="0"/>
        <w:jc w:val="left"/>
        <w:rPr>
          <w:rFonts w:ascii="AppleSystemUIFont" w:hAnsi="AppleSystemUIFont" w:cs="AppleSystemUIFont" w:hint="eastAsia"/>
          <w:kern w:val="0"/>
          <w:sz w:val="26"/>
          <w:szCs w:val="26"/>
        </w:rPr>
      </w:pPr>
    </w:p>
    <w:p w14:paraId="15CA24E0" w14:textId="77777777" w:rsidR="00C63B50" w:rsidRDefault="00C63B50" w:rsidP="00C63B50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2023/12/19 -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工作第十天</w:t>
      </w:r>
    </w:p>
    <w:p w14:paraId="06F56E36" w14:textId="77777777" w:rsidR="00C63B50" w:rsidRDefault="00C63B50" w:rsidP="00C63B5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工作要点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：总结项目经验，准备项目汇报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PPT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。</w:t>
      </w:r>
    </w:p>
    <w:p w14:paraId="1091B003" w14:textId="77777777" w:rsidR="00C63B50" w:rsidRDefault="00C63B50" w:rsidP="00C63B5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出现问题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：在整理项目经验时，发现部分细节记录不够完整。</w:t>
      </w:r>
    </w:p>
    <w:p w14:paraId="401A24E1" w14:textId="77777777" w:rsidR="00C63B50" w:rsidRDefault="00C63B50" w:rsidP="00C63B5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解决办法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：与团队成员沟通，补充和完善项目经验记录。</w:t>
      </w:r>
    </w:p>
    <w:p w14:paraId="460591A5" w14:textId="77777777" w:rsidR="00C63B50" w:rsidRDefault="00C63B50" w:rsidP="00C63B5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t>结果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：成功完成了项目总结和汇报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PPT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的准备工作。</w:t>
      </w:r>
    </w:p>
    <w:p w14:paraId="5EB152D6" w14:textId="77777777" w:rsidR="00C63B50" w:rsidRDefault="00C63B50" w:rsidP="00C63B50">
      <w:pPr>
        <w:numPr>
          <w:ilvl w:val="0"/>
          <w:numId w:val="10"/>
        </w:numPr>
        <w:autoSpaceDE w:val="0"/>
        <w:autoSpaceDN w:val="0"/>
        <w:adjustRightInd w:val="0"/>
        <w:ind w:left="0" w:firstLine="0"/>
        <w:jc w:val="left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b/>
          <w:bCs/>
          <w:kern w:val="0"/>
          <w:sz w:val="26"/>
          <w:szCs w:val="26"/>
        </w:rPr>
        <w:lastRenderedPageBreak/>
        <w:t>心得体会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：项目总结是提升个人和团队能力的重要环节，需要认真对待。</w:t>
      </w:r>
    </w:p>
    <w:p w14:paraId="67B14125" w14:textId="77777777" w:rsidR="00F229AB" w:rsidRPr="00C63B50" w:rsidRDefault="00F229AB"/>
    <w:sectPr w:rsidR="00F229AB" w:rsidRPr="00C63B50" w:rsidSect="00D5567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6419498">
    <w:abstractNumId w:val="0"/>
  </w:num>
  <w:num w:numId="2" w16cid:durableId="1532257050">
    <w:abstractNumId w:val="1"/>
  </w:num>
  <w:num w:numId="3" w16cid:durableId="819540416">
    <w:abstractNumId w:val="2"/>
  </w:num>
  <w:num w:numId="4" w16cid:durableId="1106778573">
    <w:abstractNumId w:val="3"/>
  </w:num>
  <w:num w:numId="5" w16cid:durableId="278610005">
    <w:abstractNumId w:val="4"/>
  </w:num>
  <w:num w:numId="6" w16cid:durableId="1020156973">
    <w:abstractNumId w:val="5"/>
  </w:num>
  <w:num w:numId="7" w16cid:durableId="1784769313">
    <w:abstractNumId w:val="6"/>
  </w:num>
  <w:num w:numId="8" w16cid:durableId="320236392">
    <w:abstractNumId w:val="7"/>
  </w:num>
  <w:num w:numId="9" w16cid:durableId="1226263340">
    <w:abstractNumId w:val="8"/>
  </w:num>
  <w:num w:numId="10" w16cid:durableId="277029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50"/>
    <w:rsid w:val="00060DA2"/>
    <w:rsid w:val="00126B9E"/>
    <w:rsid w:val="001279E2"/>
    <w:rsid w:val="00276DE7"/>
    <w:rsid w:val="002F4292"/>
    <w:rsid w:val="00BB0F7C"/>
    <w:rsid w:val="00C63B50"/>
    <w:rsid w:val="00E070E3"/>
    <w:rsid w:val="00F2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DFA1DE"/>
  <w15:chartTrackingRefBased/>
  <w15:docId w15:val="{416D35E9-B0C6-0246-A260-800B5A8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63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</cp:revision>
  <dcterms:created xsi:type="dcterms:W3CDTF">2023-12-20T12:54:00Z</dcterms:created>
  <dcterms:modified xsi:type="dcterms:W3CDTF">2024-07-03T14:27:00Z</dcterms:modified>
</cp:coreProperties>
</file>